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B9E1" w14:textId="335C28E7" w:rsidR="00CC17FF" w:rsidRDefault="00944CAC" w:rsidP="00944CAC">
      <w:pPr>
        <w:jc w:val="center"/>
        <w:rPr>
          <w:rFonts w:ascii="Roboto" w:hAnsi="Roboto"/>
          <w:b/>
          <w:bCs/>
          <w:sz w:val="40"/>
          <w:szCs w:val="40"/>
          <w:u w:val="single"/>
        </w:rPr>
      </w:pPr>
      <w:proofErr w:type="spellStart"/>
      <w:r>
        <w:rPr>
          <w:rFonts w:ascii="Roboto" w:hAnsi="Roboto"/>
          <w:b/>
          <w:bCs/>
          <w:sz w:val="40"/>
          <w:szCs w:val="40"/>
          <w:u w:val="single"/>
        </w:rPr>
        <w:t>Tablerama</w:t>
      </w:r>
      <w:proofErr w:type="spellEnd"/>
    </w:p>
    <w:p w14:paraId="04F6D13F" w14:textId="6D96A464" w:rsidR="00944CAC" w:rsidRDefault="00944CAC" w:rsidP="00944CAC">
      <w:pPr>
        <w:jc w:val="both"/>
        <w:rPr>
          <w:rFonts w:ascii="Roboto" w:hAnsi="Roboto"/>
        </w:rPr>
      </w:pPr>
      <w:r>
        <w:rPr>
          <w:rFonts w:ascii="Roboto" w:hAnsi="Roboto"/>
        </w:rPr>
        <w:t>Juego de niveles para repasar las tablas de multiplicar para pasar de nivel el jugador recibe recompensa en monedas , insignias o fragmentos de datos curiosos y de conocimiento que desbloque el siguiente nivel</w:t>
      </w:r>
    </w:p>
    <w:p w14:paraId="381D399A" w14:textId="7565FF80" w:rsidR="00944CAC" w:rsidRDefault="00944CAC" w:rsidP="00944CAC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Personaje: pulga viajera basada en el personaje </w:t>
      </w:r>
      <w:r w:rsidRPr="00944CAC">
        <w:rPr>
          <w:rFonts w:ascii="Roboto" w:hAnsi="Roboto"/>
        </w:rPr>
        <w:t>La Pulga Aventurera</w:t>
      </w:r>
      <w:r>
        <w:rPr>
          <w:rFonts w:ascii="Roboto" w:hAnsi="Roboto"/>
        </w:rPr>
        <w:t xml:space="preserve"> </w:t>
      </w:r>
      <w:r w:rsidRPr="00944CAC">
        <w:rPr>
          <w:rFonts w:ascii="Roboto" w:hAnsi="Roboto"/>
        </w:rPr>
        <w:t>Canción de Karina Antonelli ‧ 2005</w:t>
      </w:r>
      <w:r>
        <w:rPr>
          <w:rFonts w:ascii="Roboto" w:hAnsi="Roboto"/>
        </w:rPr>
        <w:t xml:space="preserve"> </w:t>
      </w:r>
      <w:hyperlink r:id="rId7" w:history="1">
        <w:r w:rsidRPr="002A729D">
          <w:rPr>
            <w:rStyle w:val="Hipervnculo"/>
            <w:rFonts w:ascii="Roboto" w:hAnsi="Roboto"/>
          </w:rPr>
          <w:t>https://www.youtube.com/watch?v=UGOCle9fN5s</w:t>
        </w:r>
      </w:hyperlink>
    </w:p>
    <w:p w14:paraId="7D258819" w14:textId="2D4D0218" w:rsidR="00944CAC" w:rsidRDefault="00944CAC" w:rsidP="00944CAC">
      <w:pPr>
        <w:jc w:val="both"/>
        <w:rPr>
          <w:rFonts w:ascii="Roboto" w:hAnsi="Roboto"/>
        </w:rPr>
      </w:pPr>
      <w:r>
        <w:rPr>
          <w:rFonts w:ascii="Roboto" w:hAnsi="Roboto"/>
        </w:rPr>
        <w:t>Imagen estilo pixel art</w:t>
      </w:r>
    </w:p>
    <w:p w14:paraId="6541E85A" w14:textId="77777777" w:rsidR="000B66C7" w:rsidRDefault="000B66C7" w:rsidP="00944CAC">
      <w:pPr>
        <w:jc w:val="both"/>
        <w:rPr>
          <w:rFonts w:ascii="Roboto" w:hAnsi="Roboto"/>
        </w:rPr>
      </w:pPr>
    </w:p>
    <w:p w14:paraId="666AA07B" w14:textId="77777777" w:rsidR="000B66C7" w:rsidRPr="000B66C7" w:rsidRDefault="000B66C7" w:rsidP="000B66C7">
      <w:pPr>
        <w:jc w:val="both"/>
        <w:rPr>
          <w:rFonts w:ascii="Roboto" w:hAnsi="Roboto"/>
          <w:b/>
          <w:bCs/>
        </w:rPr>
      </w:pPr>
      <w:r w:rsidRPr="000B66C7">
        <w:rPr>
          <w:rFonts w:ascii="Roboto" w:hAnsi="Roboto"/>
          <w:b/>
          <w:bCs/>
        </w:rPr>
        <w:t>Diseño y Recompensas del Juego (En Español)</w:t>
      </w:r>
    </w:p>
    <w:p w14:paraId="239B6933" w14:textId="77777777" w:rsidR="000B66C7" w:rsidRP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Título sugerido:</w:t>
      </w:r>
      <w:r w:rsidRPr="000B66C7">
        <w:rPr>
          <w:rFonts w:ascii="Roboto" w:hAnsi="Roboto"/>
        </w:rPr>
        <w:t xml:space="preserve"> </w:t>
      </w:r>
      <w:r w:rsidRPr="000B66C7">
        <w:rPr>
          <w:rFonts w:ascii="Roboto" w:hAnsi="Roboto"/>
          <w:i/>
          <w:iCs/>
        </w:rPr>
        <w:t>La Pulga Matemática: Aventura de Tablas</w:t>
      </w:r>
    </w:p>
    <w:p w14:paraId="1C1F8D31" w14:textId="77777777" w:rsidR="000B66C7" w:rsidRPr="000B66C7" w:rsidRDefault="000B66C7" w:rsidP="000B66C7">
      <w:pPr>
        <w:jc w:val="both"/>
        <w:rPr>
          <w:rFonts w:ascii="Roboto" w:hAnsi="Roboto"/>
          <w:b/>
          <w:bCs/>
        </w:rPr>
      </w:pPr>
      <w:r w:rsidRPr="000B66C7">
        <w:rPr>
          <w:rFonts w:ascii="Roboto" w:hAnsi="Roboto"/>
          <w:b/>
          <w:bCs/>
        </w:rPr>
        <w:t>1. Personaje Central</w:t>
      </w:r>
    </w:p>
    <w:p w14:paraId="0178451B" w14:textId="77777777" w:rsidR="000B66C7" w:rsidRPr="000B66C7" w:rsidRDefault="000B66C7" w:rsidP="000B66C7">
      <w:pPr>
        <w:numPr>
          <w:ilvl w:val="0"/>
          <w:numId w:val="1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Nombre:</w:t>
      </w:r>
      <w:r w:rsidRPr="000B66C7">
        <w:rPr>
          <w:rFonts w:ascii="Roboto" w:hAnsi="Roboto"/>
        </w:rPr>
        <w:t xml:space="preserve"> </w:t>
      </w:r>
      <w:r w:rsidRPr="000B66C7">
        <w:rPr>
          <w:rFonts w:ascii="Roboto" w:hAnsi="Roboto"/>
          <w:b/>
          <w:bCs/>
        </w:rPr>
        <w:t>La Pulga Viajera</w:t>
      </w:r>
      <w:r w:rsidRPr="000B66C7">
        <w:rPr>
          <w:rFonts w:ascii="Roboto" w:hAnsi="Roboto"/>
        </w:rPr>
        <w:t xml:space="preserve"> (Basada en la canción de Karina Antonelli).</w:t>
      </w:r>
    </w:p>
    <w:p w14:paraId="7DFFC80A" w14:textId="77777777" w:rsidR="000B66C7" w:rsidRPr="000B66C7" w:rsidRDefault="000B66C7" w:rsidP="000B66C7">
      <w:pPr>
        <w:numPr>
          <w:ilvl w:val="0"/>
          <w:numId w:val="1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Diseño:</w:t>
      </w:r>
      <w:r w:rsidRPr="000B66C7">
        <w:rPr>
          <w:rFonts w:ascii="Roboto" w:hAnsi="Roboto"/>
        </w:rPr>
        <w:t xml:space="preserve"> Una pulga morada y sonriente, con un sombrero de explorador y una mochila, sosteniendo un mapa o pergamino (como se ve en la imagen) para guiar su camino a través de los niveles.</w:t>
      </w:r>
    </w:p>
    <w:p w14:paraId="58AA206B" w14:textId="77777777" w:rsidR="000B66C7" w:rsidRPr="000B66C7" w:rsidRDefault="000B66C7" w:rsidP="000B66C7">
      <w:pPr>
        <w:jc w:val="both"/>
        <w:rPr>
          <w:rFonts w:ascii="Roboto" w:hAnsi="Roboto"/>
          <w:b/>
          <w:bCs/>
        </w:rPr>
      </w:pPr>
      <w:r w:rsidRPr="000B66C7">
        <w:rPr>
          <w:rFonts w:ascii="Roboto" w:hAnsi="Roboto"/>
          <w:b/>
          <w:bCs/>
        </w:rPr>
        <w:t>2. Estructura de Niveles (Las Tablas)</w:t>
      </w:r>
    </w:p>
    <w:p w14:paraId="11AA86C2" w14:textId="77777777" w:rsidR="000B66C7" w:rsidRP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</w:rPr>
        <w:t xml:space="preserve">El juego se estructura como una </w:t>
      </w:r>
      <w:r w:rsidRPr="000B66C7">
        <w:rPr>
          <w:rFonts w:ascii="Roboto" w:hAnsi="Roboto"/>
          <w:b/>
          <w:bCs/>
        </w:rPr>
        <w:t>Rueda de Multiplicaciones</w:t>
      </w:r>
      <w:r w:rsidRPr="000B66C7">
        <w:rPr>
          <w:rFonts w:ascii="Roboto" w:hAnsi="Roboto"/>
        </w:rPr>
        <w:t xml:space="preserve"> (como en la imagen) o un </w:t>
      </w:r>
      <w:r w:rsidRPr="000B66C7">
        <w:rPr>
          <w:rFonts w:ascii="Roboto" w:hAnsi="Roboto"/>
          <w:b/>
          <w:bCs/>
        </w:rPr>
        <w:t>Mapa de Aventura</w:t>
      </w:r>
      <w:r w:rsidRPr="000B66C7">
        <w:rPr>
          <w:rFonts w:ascii="Roboto" w:hAnsi="Roboto"/>
        </w:rPr>
        <w:t xml:space="preserve"> donde cada nodo es una tabla.</w:t>
      </w:r>
    </w:p>
    <w:p w14:paraId="56008ACE" w14:textId="77777777" w:rsidR="000B66C7" w:rsidRPr="000B66C7" w:rsidRDefault="000B66C7" w:rsidP="000B66C7">
      <w:pPr>
        <w:numPr>
          <w:ilvl w:val="0"/>
          <w:numId w:val="2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Nivel Inicial:</w:t>
      </w:r>
      <w:r w:rsidRPr="000B66C7">
        <w:rPr>
          <w:rFonts w:ascii="Roboto" w:hAnsi="Roboto"/>
        </w:rPr>
        <w:t xml:space="preserve"> </w:t>
      </w:r>
      <w:r w:rsidRPr="000B66C7">
        <w:rPr>
          <w:rFonts w:ascii="Roboto" w:hAnsi="Roboto"/>
          <w:b/>
          <w:bCs/>
        </w:rPr>
        <w:t>Tabla del 2</w:t>
      </w:r>
      <w:r w:rsidRPr="000B66C7">
        <w:rPr>
          <w:rFonts w:ascii="Roboto" w:hAnsi="Roboto"/>
        </w:rPr>
        <w:t xml:space="preserve"> (Fácil)</w:t>
      </w:r>
    </w:p>
    <w:p w14:paraId="6DD9E1DE" w14:textId="77777777" w:rsidR="000B66C7" w:rsidRPr="000B66C7" w:rsidRDefault="000B66C7" w:rsidP="000B66C7">
      <w:pPr>
        <w:numPr>
          <w:ilvl w:val="0"/>
          <w:numId w:val="2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Niveles Intermedios:</w:t>
      </w:r>
      <w:r w:rsidRPr="000B66C7">
        <w:rPr>
          <w:rFonts w:ascii="Roboto" w:hAnsi="Roboto"/>
        </w:rPr>
        <w:t xml:space="preserve"> Tablas del 3, 4, 5, 6, 7, 8, 9, 10.</w:t>
      </w:r>
    </w:p>
    <w:p w14:paraId="5ABAE41A" w14:textId="77777777" w:rsidR="000B66C7" w:rsidRPr="000B66C7" w:rsidRDefault="000B66C7" w:rsidP="000B66C7">
      <w:pPr>
        <w:numPr>
          <w:ilvl w:val="0"/>
          <w:numId w:val="2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Niveles Avanzados:</w:t>
      </w:r>
      <w:r w:rsidRPr="000B66C7">
        <w:rPr>
          <w:rFonts w:ascii="Roboto" w:hAnsi="Roboto"/>
        </w:rPr>
        <w:t xml:space="preserve"> Tablas del 11 y 12 (Para desafío extra).</w:t>
      </w:r>
    </w:p>
    <w:p w14:paraId="4ECDAD5C" w14:textId="77777777" w:rsidR="000B66C7" w:rsidRPr="000B66C7" w:rsidRDefault="000B66C7" w:rsidP="000B66C7">
      <w:pPr>
        <w:numPr>
          <w:ilvl w:val="0"/>
          <w:numId w:val="2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 xml:space="preserve">Nivel Jefe (Boss </w:t>
      </w:r>
      <w:proofErr w:type="spellStart"/>
      <w:r w:rsidRPr="000B66C7">
        <w:rPr>
          <w:rFonts w:ascii="Roboto" w:hAnsi="Roboto"/>
          <w:b/>
          <w:bCs/>
        </w:rPr>
        <w:t>Level</w:t>
      </w:r>
      <w:proofErr w:type="spellEnd"/>
      <w:r w:rsidRPr="000B66C7">
        <w:rPr>
          <w:rFonts w:ascii="Roboto" w:hAnsi="Roboto"/>
          <w:b/>
          <w:bCs/>
        </w:rPr>
        <w:t>):</w:t>
      </w:r>
      <w:r w:rsidRPr="000B66C7">
        <w:rPr>
          <w:rFonts w:ascii="Roboto" w:hAnsi="Roboto"/>
        </w:rPr>
        <w:t xml:space="preserve"> </w:t>
      </w:r>
      <w:r w:rsidRPr="000B66C7">
        <w:rPr>
          <w:rFonts w:ascii="Roboto" w:hAnsi="Roboto"/>
          <w:b/>
          <w:bCs/>
        </w:rPr>
        <w:t>Multiplicación Mixta</w:t>
      </w:r>
      <w:r w:rsidRPr="000B66C7">
        <w:rPr>
          <w:rFonts w:ascii="Roboto" w:hAnsi="Roboto"/>
        </w:rPr>
        <w:t xml:space="preserve"> (Repaso de todas las tablas).</w:t>
      </w:r>
    </w:p>
    <w:p w14:paraId="43807C30" w14:textId="77777777" w:rsidR="000B66C7" w:rsidRPr="000B66C7" w:rsidRDefault="000B66C7" w:rsidP="000B66C7">
      <w:pPr>
        <w:jc w:val="both"/>
        <w:rPr>
          <w:rFonts w:ascii="Roboto" w:hAnsi="Roboto"/>
          <w:b/>
          <w:bCs/>
        </w:rPr>
      </w:pPr>
      <w:r w:rsidRPr="000B66C7">
        <w:rPr>
          <w:rFonts w:ascii="Roboto" w:hAnsi="Roboto"/>
          <w:b/>
          <w:bCs/>
        </w:rPr>
        <w:t>3. Recompensas (En español)</w:t>
      </w:r>
    </w:p>
    <w:p w14:paraId="33290824" w14:textId="77777777" w:rsidR="000B66C7" w:rsidRP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</w:rPr>
        <w:t>Al completar un desafío, el jugador recibe: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048"/>
      </w:tblGrid>
      <w:tr w:rsidR="000B66C7" w:rsidRPr="000B66C7" w14:paraId="5977D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A2A97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</w:rPr>
              <w:t>Recompensa</w:t>
            </w:r>
          </w:p>
        </w:tc>
        <w:tc>
          <w:tcPr>
            <w:tcW w:w="0" w:type="auto"/>
            <w:vAlign w:val="center"/>
            <w:hideMark/>
          </w:tcPr>
          <w:p w14:paraId="14B0B0B5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</w:rPr>
              <w:t>Uso/Descripción</w:t>
            </w:r>
          </w:p>
        </w:tc>
      </w:tr>
      <w:tr w:rsidR="000B66C7" w:rsidRPr="000B66C7" w14:paraId="1B43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F020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  <w:b/>
                <w:bCs/>
              </w:rPr>
              <w:t>Monedas</w:t>
            </w:r>
          </w:p>
        </w:tc>
        <w:tc>
          <w:tcPr>
            <w:tcW w:w="0" w:type="auto"/>
            <w:vAlign w:val="center"/>
            <w:hideMark/>
          </w:tcPr>
          <w:p w14:paraId="200FDAA3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</w:rPr>
              <w:t xml:space="preserve">La moneda principal del juego. Se usan para </w:t>
            </w:r>
            <w:r w:rsidRPr="000B66C7">
              <w:rPr>
                <w:rFonts w:ascii="Roboto" w:hAnsi="Roboto"/>
                <w:b/>
                <w:bCs/>
              </w:rPr>
              <w:t>desbloquear</w:t>
            </w:r>
            <w:r w:rsidRPr="000B66C7">
              <w:rPr>
                <w:rFonts w:ascii="Roboto" w:hAnsi="Roboto"/>
              </w:rPr>
              <w:t xml:space="preserve"> nuevos niveles o comprar </w:t>
            </w:r>
            <w:r w:rsidRPr="000B66C7">
              <w:rPr>
                <w:rFonts w:ascii="Roboto" w:hAnsi="Roboto"/>
                <w:b/>
                <w:bCs/>
              </w:rPr>
              <w:t>ayudas/pistas</w:t>
            </w:r>
            <w:r w:rsidRPr="000B66C7">
              <w:rPr>
                <w:rFonts w:ascii="Roboto" w:hAnsi="Roboto"/>
              </w:rPr>
              <w:t xml:space="preserve"> (opcional).</w:t>
            </w:r>
          </w:p>
        </w:tc>
      </w:tr>
      <w:tr w:rsidR="000B66C7" w:rsidRPr="000B66C7" w14:paraId="07DE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8CC4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  <w:b/>
                <w:bCs/>
              </w:rPr>
              <w:t>Insignias</w:t>
            </w:r>
          </w:p>
        </w:tc>
        <w:tc>
          <w:tcPr>
            <w:tcW w:w="0" w:type="auto"/>
            <w:vAlign w:val="center"/>
            <w:hideMark/>
          </w:tcPr>
          <w:p w14:paraId="3DE7FCEA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</w:rPr>
              <w:t>Reconocimiento por dominar una tabla (</w:t>
            </w:r>
            <w:proofErr w:type="spellStart"/>
            <w:r w:rsidRPr="000B66C7">
              <w:rPr>
                <w:rFonts w:ascii="Roboto" w:hAnsi="Roboto"/>
              </w:rPr>
              <w:t>ej</w:t>
            </w:r>
            <w:proofErr w:type="spellEnd"/>
            <w:r w:rsidRPr="000B66C7">
              <w:rPr>
                <w:rFonts w:ascii="Roboto" w:hAnsi="Roboto"/>
              </w:rPr>
              <w:t>: Insignia del Zorro para la Tabla del 4). Se muestran en el perfil del jugador.</w:t>
            </w:r>
          </w:p>
        </w:tc>
      </w:tr>
      <w:tr w:rsidR="000B66C7" w:rsidRPr="000B66C7" w14:paraId="2247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17B7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  <w:b/>
                <w:bCs/>
              </w:rPr>
              <w:t>Fragmentos de Datos Curiosos</w:t>
            </w:r>
          </w:p>
        </w:tc>
        <w:tc>
          <w:tcPr>
            <w:tcW w:w="0" w:type="auto"/>
            <w:vAlign w:val="center"/>
            <w:hideMark/>
          </w:tcPr>
          <w:p w14:paraId="15ACD3D3" w14:textId="77777777" w:rsidR="000B66C7" w:rsidRPr="000B66C7" w:rsidRDefault="000B66C7" w:rsidP="000B66C7">
            <w:pPr>
              <w:jc w:val="both"/>
              <w:rPr>
                <w:rFonts w:ascii="Roboto" w:hAnsi="Roboto"/>
              </w:rPr>
            </w:pPr>
            <w:r w:rsidRPr="000B66C7">
              <w:rPr>
                <w:rFonts w:ascii="Roboto" w:hAnsi="Roboto"/>
              </w:rPr>
              <w:t>El premio más valioso. Al coleccionar suficientes fragmentos (</w:t>
            </w:r>
            <w:proofErr w:type="spellStart"/>
            <w:r w:rsidRPr="000B66C7">
              <w:rPr>
                <w:rFonts w:ascii="Roboto" w:hAnsi="Roboto"/>
              </w:rPr>
              <w:t>ej</w:t>
            </w:r>
            <w:proofErr w:type="spellEnd"/>
            <w:r w:rsidRPr="000B66C7">
              <w:rPr>
                <w:rFonts w:ascii="Roboto" w:hAnsi="Roboto"/>
              </w:rPr>
              <w:t xml:space="preserve">: 10), se </w:t>
            </w:r>
            <w:r w:rsidRPr="000B66C7">
              <w:rPr>
                <w:rFonts w:ascii="Roboto" w:hAnsi="Roboto"/>
                <w:b/>
                <w:bCs/>
              </w:rPr>
              <w:t>desbloquea</w:t>
            </w:r>
            <w:r w:rsidRPr="000B66C7">
              <w:rPr>
                <w:rFonts w:ascii="Roboto" w:hAnsi="Roboto"/>
              </w:rPr>
              <w:t xml:space="preserve"> un dato curioso de </w:t>
            </w:r>
            <w:r w:rsidRPr="000B66C7">
              <w:rPr>
                <w:rFonts w:ascii="Roboto" w:hAnsi="Roboto"/>
                <w:b/>
                <w:bCs/>
              </w:rPr>
              <w:t>conocimiento</w:t>
            </w:r>
            <w:r w:rsidRPr="000B66C7">
              <w:rPr>
                <w:rFonts w:ascii="Roboto" w:hAnsi="Roboto"/>
              </w:rPr>
              <w:t xml:space="preserve"> o </w:t>
            </w:r>
            <w:r w:rsidRPr="000B66C7">
              <w:rPr>
                <w:rFonts w:ascii="Roboto" w:hAnsi="Roboto"/>
                <w:b/>
                <w:bCs/>
              </w:rPr>
              <w:t>ciencia</w:t>
            </w:r>
            <w:r w:rsidRPr="000B66C7">
              <w:rPr>
                <w:rFonts w:ascii="Roboto" w:hAnsi="Roboto"/>
              </w:rPr>
              <w:t xml:space="preserve"> relacionado con el número de la tabla (</w:t>
            </w:r>
            <w:proofErr w:type="spellStart"/>
            <w:r w:rsidRPr="000B66C7">
              <w:rPr>
                <w:rFonts w:ascii="Roboto" w:hAnsi="Roboto"/>
              </w:rPr>
              <w:t>ej</w:t>
            </w:r>
            <w:proofErr w:type="spellEnd"/>
            <w:r w:rsidRPr="000B66C7">
              <w:rPr>
                <w:rFonts w:ascii="Roboto" w:hAnsi="Roboto"/>
              </w:rPr>
              <w:t xml:space="preserve">: al coleccionar datos de la Tabla del 8, el jugador aprende sobre los </w:t>
            </w:r>
            <w:r w:rsidRPr="000B66C7">
              <w:rPr>
                <w:rFonts w:ascii="Roboto" w:hAnsi="Roboto"/>
                <w:b/>
                <w:bCs/>
              </w:rPr>
              <w:t>planetas</w:t>
            </w:r>
            <w:r w:rsidRPr="000B66C7">
              <w:rPr>
                <w:rFonts w:ascii="Roboto" w:hAnsi="Roboto"/>
              </w:rPr>
              <w:t xml:space="preserve"> o los </w:t>
            </w:r>
            <w:r w:rsidRPr="000B66C7">
              <w:rPr>
                <w:rFonts w:ascii="Roboto" w:hAnsi="Roboto"/>
                <w:b/>
                <w:bCs/>
              </w:rPr>
              <w:t>pulgones</w:t>
            </w:r>
            <w:r w:rsidRPr="000B66C7">
              <w:rPr>
                <w:rFonts w:ascii="Roboto" w:hAnsi="Roboto"/>
              </w:rPr>
              <w:t>). Esto justifica el avance al siguiente nivel.</w:t>
            </w:r>
          </w:p>
        </w:tc>
      </w:tr>
    </w:tbl>
    <w:p w14:paraId="190C6A70" w14:textId="77777777" w:rsidR="000B66C7" w:rsidRP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</w:rPr>
        <w:lastRenderedPageBreak/>
        <w:t>Exportar a Hojas de cálculo</w:t>
      </w:r>
    </w:p>
    <w:p w14:paraId="0C5C04C3" w14:textId="77777777" w:rsidR="000B66C7" w:rsidRPr="000B66C7" w:rsidRDefault="00000000" w:rsidP="000B66C7">
      <w:pPr>
        <w:jc w:val="both"/>
        <w:rPr>
          <w:rFonts w:ascii="Roboto" w:hAnsi="Roboto"/>
        </w:rPr>
      </w:pPr>
      <w:r>
        <w:rPr>
          <w:rFonts w:ascii="Roboto" w:hAnsi="Roboto"/>
        </w:rPr>
        <w:pict w14:anchorId="0CB3BD1C">
          <v:rect id="_x0000_i1025" style="width:0;height:1.5pt" o:hralign="center" o:hrstd="t" o:hr="t" fillcolor="#a0a0a0" stroked="f"/>
        </w:pict>
      </w:r>
    </w:p>
    <w:p w14:paraId="412F578D" w14:textId="77777777" w:rsidR="000B66C7" w:rsidRPr="000B66C7" w:rsidRDefault="000B66C7" w:rsidP="000B66C7">
      <w:pPr>
        <w:jc w:val="both"/>
        <w:rPr>
          <w:rFonts w:ascii="Roboto" w:hAnsi="Roboto"/>
          <w:b/>
          <w:bCs/>
        </w:rPr>
      </w:pPr>
      <w:r w:rsidRPr="000B66C7">
        <w:rPr>
          <w:rFonts w:ascii="Roboto" w:hAnsi="Roboto"/>
          <w:b/>
          <w:bCs/>
        </w:rPr>
        <w:t>Ejemplo de Jugabilidad y Recompensa</w:t>
      </w:r>
    </w:p>
    <w:p w14:paraId="503E843A" w14:textId="77777777" w:rsidR="000B66C7" w:rsidRPr="000B66C7" w:rsidRDefault="000B66C7" w:rsidP="000B66C7">
      <w:pPr>
        <w:numPr>
          <w:ilvl w:val="0"/>
          <w:numId w:val="3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El jugador</w:t>
      </w:r>
      <w:r w:rsidRPr="000B66C7">
        <w:rPr>
          <w:rFonts w:ascii="Roboto" w:hAnsi="Roboto"/>
        </w:rPr>
        <w:t xml:space="preserve"> completa la </w:t>
      </w:r>
      <w:r w:rsidRPr="000B66C7">
        <w:rPr>
          <w:rFonts w:ascii="Roboto" w:hAnsi="Roboto"/>
          <w:b/>
          <w:bCs/>
        </w:rPr>
        <w:t>Tabla del 6</w:t>
      </w:r>
      <w:r w:rsidRPr="000B66C7">
        <w:rPr>
          <w:rFonts w:ascii="Roboto" w:hAnsi="Roboto"/>
        </w:rPr>
        <w:t>.</w:t>
      </w:r>
    </w:p>
    <w:p w14:paraId="09639444" w14:textId="77777777" w:rsidR="000B66C7" w:rsidRPr="000B66C7" w:rsidRDefault="000B66C7" w:rsidP="000B66C7">
      <w:pPr>
        <w:numPr>
          <w:ilvl w:val="0"/>
          <w:numId w:val="3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Recibe:</w:t>
      </w:r>
      <w:r w:rsidRPr="000B66C7">
        <w:rPr>
          <w:rFonts w:ascii="Roboto" w:hAnsi="Roboto"/>
        </w:rPr>
        <w:t xml:space="preserve"> 50 Monedas, la </w:t>
      </w:r>
      <w:r w:rsidRPr="000B66C7">
        <w:rPr>
          <w:rFonts w:ascii="Roboto" w:hAnsi="Roboto"/>
          <w:b/>
          <w:bCs/>
        </w:rPr>
        <w:t>Insignia del Búho</w:t>
      </w:r>
      <w:r w:rsidRPr="000B66C7">
        <w:rPr>
          <w:rFonts w:ascii="Roboto" w:hAnsi="Roboto"/>
        </w:rPr>
        <w:t xml:space="preserve"> (símbolo de sabiduría), y 1 </w:t>
      </w:r>
      <w:r w:rsidRPr="000B66C7">
        <w:rPr>
          <w:rFonts w:ascii="Roboto" w:hAnsi="Roboto"/>
          <w:b/>
          <w:bCs/>
        </w:rPr>
        <w:t>Fragmento de Dato Curioso</w:t>
      </w:r>
      <w:r w:rsidRPr="000B66C7">
        <w:rPr>
          <w:rFonts w:ascii="Roboto" w:hAnsi="Roboto"/>
        </w:rPr>
        <w:t xml:space="preserve"> sobre el número 6.</w:t>
      </w:r>
    </w:p>
    <w:p w14:paraId="4C3BBD75" w14:textId="77777777" w:rsidR="000B66C7" w:rsidRPr="000B66C7" w:rsidRDefault="000B66C7" w:rsidP="000B66C7">
      <w:pPr>
        <w:numPr>
          <w:ilvl w:val="0"/>
          <w:numId w:val="3"/>
        </w:numPr>
        <w:jc w:val="both"/>
        <w:rPr>
          <w:rFonts w:ascii="Roboto" w:hAnsi="Roboto"/>
        </w:rPr>
      </w:pPr>
      <w:r w:rsidRPr="000B66C7">
        <w:rPr>
          <w:rFonts w:ascii="Roboto" w:hAnsi="Roboto"/>
          <w:b/>
          <w:bCs/>
        </w:rPr>
        <w:t>Desafío Siguiente:</w:t>
      </w:r>
      <w:r w:rsidRPr="000B66C7">
        <w:rPr>
          <w:rFonts w:ascii="Roboto" w:hAnsi="Roboto"/>
        </w:rPr>
        <w:t xml:space="preserve"> Para desbloquear la </w:t>
      </w:r>
      <w:r w:rsidRPr="000B66C7">
        <w:rPr>
          <w:rFonts w:ascii="Roboto" w:hAnsi="Roboto"/>
          <w:b/>
          <w:bCs/>
        </w:rPr>
        <w:t>Tabla del 7</w:t>
      </w:r>
      <w:r w:rsidRPr="000B66C7">
        <w:rPr>
          <w:rFonts w:ascii="Roboto" w:hAnsi="Roboto"/>
        </w:rPr>
        <w:t>, el jugador necesita 100 Monedas o 3 Fragmentos de Datos Curiosos.</w:t>
      </w:r>
    </w:p>
    <w:p w14:paraId="7891E1F7" w14:textId="77777777" w:rsidR="000B66C7" w:rsidRP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</w:rPr>
        <w:t>La Pulga Viajera aparece como una intrépida aventurera con mochila y gafas, rodeada de multiplicaciones, monedas, insignias y fragmentos de conocimiento que desbloquean nuevos niveles. Ideal para un juego educativo con recompensas motivadoras.</w:t>
      </w:r>
    </w:p>
    <w:p w14:paraId="0F96A789" w14:textId="77777777" w:rsidR="000B66C7" w:rsidRPr="000B66C7" w:rsidRDefault="000B66C7" w:rsidP="000B66C7">
      <w:pPr>
        <w:jc w:val="both"/>
        <w:rPr>
          <w:rFonts w:ascii="Roboto" w:hAnsi="Roboto"/>
        </w:rPr>
      </w:pPr>
    </w:p>
    <w:p w14:paraId="22A803F4" w14:textId="21A5EE57" w:rsidR="000B66C7" w:rsidRDefault="000B66C7" w:rsidP="000B66C7">
      <w:pPr>
        <w:jc w:val="both"/>
        <w:rPr>
          <w:rFonts w:ascii="Roboto" w:hAnsi="Roboto"/>
        </w:rPr>
      </w:pPr>
      <w:r w:rsidRPr="000B66C7">
        <w:rPr>
          <w:rFonts w:ascii="Roboto" w:hAnsi="Roboto"/>
        </w:rPr>
        <w:t>Si quieres desarrollar más niveles, mecánicas o diálogos para este juego, estaré encantado de ayudarte a diseñarlo paso a paso. ¿Te gustaría que pensemos juntos en cómo se desbloquean los datos curiosos o qué tipo de retos aparecen en cada nivel?</w:t>
      </w:r>
    </w:p>
    <w:p w14:paraId="40411048" w14:textId="77777777" w:rsidR="009F4635" w:rsidRDefault="009F4635" w:rsidP="000B66C7">
      <w:pPr>
        <w:jc w:val="both"/>
        <w:rPr>
          <w:rFonts w:ascii="Roboto" w:hAnsi="Roboto"/>
        </w:rPr>
      </w:pPr>
    </w:p>
    <w:p w14:paraId="6C05A0FA" w14:textId="77777777" w:rsidR="009F4635" w:rsidRPr="009F4635" w:rsidRDefault="009F4635" w:rsidP="009F4635">
      <w:pPr>
        <w:jc w:val="both"/>
        <w:rPr>
          <w:rFonts w:ascii="Roboto" w:hAnsi="Roboto"/>
        </w:rPr>
      </w:pPr>
      <w:proofErr w:type="spellStart"/>
      <w:r w:rsidRPr="009F4635">
        <w:rPr>
          <w:rFonts w:ascii="Roboto" w:hAnsi="Roboto"/>
          <w:b/>
          <w:bCs/>
        </w:rPr>
        <w:t>Tablerama</w:t>
      </w:r>
      <w:proofErr w:type="spellEnd"/>
      <w:r w:rsidRPr="009F4635">
        <w:rPr>
          <w:rFonts w:ascii="Roboto" w:hAnsi="Roboto"/>
        </w:rPr>
        <w:t xml:space="preserve"> suena dinámico, divertido y con ese toque de aventura que encaja genial con la Pulga Viajera </w:t>
      </w:r>
      <w:r w:rsidRPr="009F4635">
        <w:rPr>
          <w:rFonts w:ascii="Segoe UI Emoji" w:hAnsi="Segoe UI Emoji" w:cs="Segoe UI Emoji"/>
        </w:rPr>
        <w:t>🐞✨</w:t>
      </w:r>
      <w:r w:rsidRPr="009F4635">
        <w:rPr>
          <w:rFonts w:ascii="Roboto" w:hAnsi="Roboto"/>
        </w:rPr>
        <w:t>. Tiene fuerza como nombre de app, y además es fácil de recordar y pronunciar para niños y adultos.</w:t>
      </w:r>
    </w:p>
    <w:p w14:paraId="2EFD7827" w14:textId="77777777" w:rsidR="009F4635" w:rsidRPr="009F4635" w:rsidRDefault="009F4635" w:rsidP="009F4635">
      <w:pPr>
        <w:jc w:val="both"/>
        <w:rPr>
          <w:rFonts w:ascii="Roboto" w:hAnsi="Roboto"/>
        </w:rPr>
      </w:pPr>
      <w:r w:rsidRPr="009F4635">
        <w:rPr>
          <w:rFonts w:ascii="Roboto" w:hAnsi="Roboto"/>
        </w:rPr>
        <w:t>Si quieres, puedo ayudarte a desarrollar:</w:t>
      </w:r>
    </w:p>
    <w:p w14:paraId="4CF74835" w14:textId="77777777" w:rsidR="009F4635" w:rsidRPr="009F4635" w:rsidRDefault="009F4635" w:rsidP="009F4635">
      <w:pPr>
        <w:numPr>
          <w:ilvl w:val="0"/>
          <w:numId w:val="4"/>
        </w:numPr>
        <w:jc w:val="both"/>
        <w:rPr>
          <w:rFonts w:ascii="Roboto" w:hAnsi="Roboto"/>
        </w:rPr>
      </w:pPr>
      <w:r w:rsidRPr="009F4635">
        <w:rPr>
          <w:rFonts w:ascii="Segoe UI Emoji" w:hAnsi="Segoe UI Emoji" w:cs="Segoe UI Emoji"/>
        </w:rPr>
        <w:t>🧩</w:t>
      </w:r>
      <w:r w:rsidRPr="009F4635">
        <w:rPr>
          <w:rFonts w:ascii="Roboto" w:hAnsi="Roboto"/>
        </w:rPr>
        <w:t xml:space="preserve"> Un eslogan que acompañe el nombre (ej. “Multiplica, descubre, ¡viaja!”)</w:t>
      </w:r>
    </w:p>
    <w:p w14:paraId="459A0381" w14:textId="77777777" w:rsidR="009F4635" w:rsidRPr="009F4635" w:rsidRDefault="009F4635" w:rsidP="009F4635">
      <w:pPr>
        <w:numPr>
          <w:ilvl w:val="0"/>
          <w:numId w:val="4"/>
        </w:numPr>
        <w:jc w:val="both"/>
        <w:rPr>
          <w:rFonts w:ascii="Roboto" w:hAnsi="Roboto"/>
        </w:rPr>
      </w:pPr>
      <w:r w:rsidRPr="009F4635">
        <w:rPr>
          <w:rFonts w:ascii="Segoe UI Emoji" w:hAnsi="Segoe UI Emoji" w:cs="Segoe UI Emoji"/>
        </w:rPr>
        <w:t>🎨</w:t>
      </w:r>
      <w:r w:rsidRPr="009F4635">
        <w:rPr>
          <w:rFonts w:ascii="Roboto" w:hAnsi="Roboto"/>
        </w:rPr>
        <w:t xml:space="preserve"> Ideas para el logo o icono de la app</w:t>
      </w:r>
    </w:p>
    <w:p w14:paraId="40853512" w14:textId="77777777" w:rsidR="009F4635" w:rsidRPr="009F4635" w:rsidRDefault="009F4635" w:rsidP="009F4635">
      <w:pPr>
        <w:numPr>
          <w:ilvl w:val="0"/>
          <w:numId w:val="4"/>
        </w:numPr>
        <w:jc w:val="both"/>
        <w:rPr>
          <w:rFonts w:ascii="Roboto" w:hAnsi="Roboto"/>
        </w:rPr>
      </w:pPr>
      <w:r w:rsidRPr="009F4635">
        <w:rPr>
          <w:rFonts w:ascii="Segoe UI Emoji" w:hAnsi="Segoe UI Emoji" w:cs="Segoe UI Emoji"/>
        </w:rPr>
        <w:t>📱</w:t>
      </w:r>
      <w:r w:rsidRPr="009F4635">
        <w:rPr>
          <w:rFonts w:ascii="Roboto" w:hAnsi="Roboto"/>
        </w:rPr>
        <w:t xml:space="preserve"> La estructura de los niveles y recompensas</w:t>
      </w:r>
    </w:p>
    <w:p w14:paraId="5151B8C6" w14:textId="77777777" w:rsidR="009F4635" w:rsidRPr="009F4635" w:rsidRDefault="009F4635" w:rsidP="009F4635">
      <w:pPr>
        <w:numPr>
          <w:ilvl w:val="0"/>
          <w:numId w:val="4"/>
        </w:numPr>
        <w:jc w:val="both"/>
        <w:rPr>
          <w:rFonts w:ascii="Roboto" w:hAnsi="Roboto"/>
        </w:rPr>
      </w:pPr>
      <w:r w:rsidRPr="009F4635">
        <w:rPr>
          <w:rFonts w:ascii="Segoe UI Emoji" w:hAnsi="Segoe UI Emoji" w:cs="Segoe UI Emoji"/>
        </w:rPr>
        <w:t>🧠</w:t>
      </w:r>
      <w:r w:rsidRPr="009F4635">
        <w:rPr>
          <w:rFonts w:ascii="Roboto" w:hAnsi="Roboto"/>
        </w:rPr>
        <w:t xml:space="preserve"> Cómo integrar los datos curiosos para que sean parte del aprendizaje</w:t>
      </w:r>
    </w:p>
    <w:p w14:paraId="472A577A" w14:textId="77777777" w:rsidR="009F4635" w:rsidRPr="009F4635" w:rsidRDefault="009F4635" w:rsidP="009F4635">
      <w:pPr>
        <w:jc w:val="both"/>
        <w:rPr>
          <w:rFonts w:ascii="Roboto" w:hAnsi="Roboto"/>
        </w:rPr>
      </w:pPr>
      <w:r w:rsidRPr="009F4635">
        <w:rPr>
          <w:rFonts w:ascii="Roboto" w:hAnsi="Roboto"/>
        </w:rPr>
        <w:t>¿Te gustaría que pensemos en el diseño del menú principal o en cómo se presenta el primer nivel?</w:t>
      </w:r>
    </w:p>
    <w:p w14:paraId="62595E5D" w14:textId="77777777" w:rsidR="009F4635" w:rsidRDefault="009F4635" w:rsidP="000B66C7">
      <w:pPr>
        <w:pBdr>
          <w:bottom w:val="single" w:sz="6" w:space="1" w:color="auto"/>
        </w:pBdr>
        <w:jc w:val="both"/>
        <w:rPr>
          <w:rFonts w:ascii="Roboto" w:hAnsi="Roboto"/>
        </w:rPr>
      </w:pPr>
    </w:p>
    <w:p w14:paraId="3B223326" w14:textId="77777777" w:rsidR="00B913AB" w:rsidRPr="00B913AB" w:rsidRDefault="00B913AB" w:rsidP="00B913AB">
      <w:pPr>
        <w:jc w:val="both"/>
        <w:rPr>
          <w:rFonts w:ascii="Roboto" w:hAnsi="Roboto"/>
          <w:b/>
          <w:bCs/>
        </w:rPr>
      </w:pPr>
      <w:r w:rsidRPr="00B913AB">
        <w:rPr>
          <w:rFonts w:ascii="Roboto" w:hAnsi="Roboto"/>
          <w:b/>
          <w:bCs/>
        </w:rPr>
        <w:t>1. Aplicaciones de Repaso de Tablas (Ejemplos y Características)</w:t>
      </w:r>
    </w:p>
    <w:p w14:paraId="2A10FF3D" w14:textId="77777777" w:rsidR="00B913AB" w:rsidRPr="00B913AB" w:rsidRDefault="00B913AB" w:rsidP="00B913AB">
      <w:pPr>
        <w:jc w:val="both"/>
        <w:rPr>
          <w:rFonts w:ascii="Roboto" w:hAnsi="Roboto"/>
        </w:rPr>
      </w:pPr>
      <w:r w:rsidRPr="00B913AB">
        <w:rPr>
          <w:rFonts w:ascii="Roboto" w:hAnsi="Roboto"/>
        </w:rPr>
        <w:t xml:space="preserve">Existen diversas aplicaciones diseñadas para el aprendizaje y repaso de las tablas, muchas de ellas con un enfoque lúdico y </w:t>
      </w:r>
      <w:proofErr w:type="spellStart"/>
      <w:r w:rsidRPr="00B913AB">
        <w:rPr>
          <w:rFonts w:ascii="Roboto" w:hAnsi="Roboto"/>
        </w:rPr>
        <w:t>gamificado</w:t>
      </w:r>
      <w:proofErr w:type="spellEnd"/>
      <w:r w:rsidRPr="00B913AB">
        <w:rPr>
          <w:rFonts w:ascii="Roboto" w:hAnsi="Roboto"/>
        </w:rPr>
        <w:t>:</w:t>
      </w:r>
    </w:p>
    <w:p w14:paraId="691C971B" w14:textId="77777777" w:rsidR="00B913AB" w:rsidRPr="00B913AB" w:rsidRDefault="00B913AB" w:rsidP="00B913AB">
      <w:pPr>
        <w:numPr>
          <w:ilvl w:val="0"/>
          <w:numId w:val="5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 xml:space="preserve">10monkeys </w:t>
      </w:r>
      <w:proofErr w:type="spellStart"/>
      <w:r w:rsidRPr="00B913AB">
        <w:rPr>
          <w:rFonts w:ascii="Roboto" w:hAnsi="Roboto"/>
          <w:b/>
          <w:bCs/>
        </w:rPr>
        <w:t>Multiplication</w:t>
      </w:r>
      <w:proofErr w:type="spellEnd"/>
      <w:r w:rsidRPr="00B913AB">
        <w:rPr>
          <w:rFonts w:ascii="Roboto" w:hAnsi="Roboto"/>
          <w:b/>
          <w:bCs/>
        </w:rPr>
        <w:t>:</w:t>
      </w:r>
      <w:r w:rsidRPr="00B913AB">
        <w:rPr>
          <w:rFonts w:ascii="Roboto" w:hAnsi="Roboto"/>
        </w:rPr>
        <w:t xml:space="preserve"> Destacada por su método de juego que se va complicando por niveles, premiando la rapidez de respuesta. Convierte el aprendizaje en un reto.</w:t>
      </w:r>
    </w:p>
    <w:p w14:paraId="08DDDFBF" w14:textId="77777777" w:rsidR="00B913AB" w:rsidRPr="00B913AB" w:rsidRDefault="00B913AB" w:rsidP="00B913AB">
      <w:pPr>
        <w:numPr>
          <w:ilvl w:val="0"/>
          <w:numId w:val="5"/>
        </w:numPr>
        <w:jc w:val="both"/>
        <w:rPr>
          <w:rFonts w:ascii="Roboto" w:hAnsi="Roboto"/>
        </w:rPr>
      </w:pPr>
      <w:proofErr w:type="spellStart"/>
      <w:r w:rsidRPr="00B913AB">
        <w:rPr>
          <w:rFonts w:ascii="Roboto" w:hAnsi="Roboto"/>
          <w:b/>
          <w:bCs/>
        </w:rPr>
        <w:t>Math</w:t>
      </w:r>
      <w:proofErr w:type="spellEnd"/>
      <w:r w:rsidRPr="00B913AB">
        <w:rPr>
          <w:rFonts w:ascii="Roboto" w:hAnsi="Roboto"/>
          <w:b/>
          <w:bCs/>
        </w:rPr>
        <w:t xml:space="preserve"> - Tablas de multiplicar (Pavel </w:t>
      </w:r>
      <w:proofErr w:type="spellStart"/>
      <w:r w:rsidRPr="00B913AB">
        <w:rPr>
          <w:rFonts w:ascii="Roboto" w:hAnsi="Roboto"/>
          <w:b/>
          <w:bCs/>
        </w:rPr>
        <w:t>Olegovich</w:t>
      </w:r>
      <w:proofErr w:type="spellEnd"/>
      <w:r w:rsidRPr="00B913AB">
        <w:rPr>
          <w:rFonts w:ascii="Roboto" w:hAnsi="Roboto"/>
          <w:b/>
          <w:bCs/>
        </w:rPr>
        <w:t>):</w:t>
      </w:r>
      <w:r w:rsidRPr="00B913AB">
        <w:rPr>
          <w:rFonts w:ascii="Roboto" w:hAnsi="Roboto"/>
        </w:rPr>
        <w:t xml:space="preserve"> Ofrece juegos educativos para diferentes edades (desde jardín de infancia hasta 3.er grado de primaria), con ejercicios variados, análisis de errores y modo de 2 jugadores.</w:t>
      </w:r>
    </w:p>
    <w:p w14:paraId="42DD5C4E" w14:textId="77777777" w:rsidR="00B913AB" w:rsidRPr="00B913AB" w:rsidRDefault="00B913AB" w:rsidP="00B913AB">
      <w:pPr>
        <w:numPr>
          <w:ilvl w:val="0"/>
          <w:numId w:val="5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lastRenderedPageBreak/>
        <w:t>Tablas de Multiplicar Jugando (</w:t>
      </w:r>
      <w:proofErr w:type="spellStart"/>
      <w:r w:rsidRPr="00B913AB">
        <w:rPr>
          <w:rFonts w:ascii="Roboto" w:hAnsi="Roboto"/>
          <w:b/>
          <w:bCs/>
        </w:rPr>
        <w:t>Speedymind</w:t>
      </w:r>
      <w:proofErr w:type="spellEnd"/>
      <w:r w:rsidRPr="00B913AB">
        <w:rPr>
          <w:rFonts w:ascii="Roboto" w:hAnsi="Roboto"/>
          <w:b/>
          <w:bCs/>
        </w:rPr>
        <w:t xml:space="preserve"> LLC):</w:t>
      </w:r>
      <w:r w:rsidRPr="00B913AB">
        <w:rPr>
          <w:rFonts w:ascii="Roboto" w:hAnsi="Roboto"/>
        </w:rPr>
        <w:t xml:space="preserve"> Utiliza un proceso de aprendizaje basado en técnicas de memorización (como la repetición espaciada) y un algoritmo adaptativo que personaliza las tareas según las multiplicaciones difíciles para cada niño.</w:t>
      </w:r>
    </w:p>
    <w:p w14:paraId="412B05D6" w14:textId="77777777" w:rsidR="00B913AB" w:rsidRPr="00B913AB" w:rsidRDefault="00B913AB" w:rsidP="00B913AB">
      <w:pPr>
        <w:numPr>
          <w:ilvl w:val="0"/>
          <w:numId w:val="5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Tablas de multiplicar y MATH-E (</w:t>
      </w:r>
      <w:proofErr w:type="spellStart"/>
      <w:r w:rsidRPr="00B913AB">
        <w:rPr>
          <w:rFonts w:ascii="Roboto" w:hAnsi="Roboto"/>
          <w:b/>
          <w:bCs/>
        </w:rPr>
        <w:t>Didactoons</w:t>
      </w:r>
      <w:proofErr w:type="spellEnd"/>
      <w:r w:rsidRPr="00B913AB">
        <w:rPr>
          <w:rFonts w:ascii="Roboto" w:hAnsi="Roboto"/>
          <w:b/>
          <w:bCs/>
        </w:rPr>
        <w:t>):</w:t>
      </w:r>
      <w:r w:rsidRPr="00B913AB">
        <w:rPr>
          <w:rFonts w:ascii="Roboto" w:hAnsi="Roboto"/>
        </w:rPr>
        <w:t xml:space="preserve"> Se ajusta al nivel del niño, permite practicar por orden, al azar o a la inversa, y tiene un modo multijugador para retar a compañeros.</w:t>
      </w:r>
    </w:p>
    <w:p w14:paraId="2A8BB2FE" w14:textId="77777777" w:rsidR="00B913AB" w:rsidRPr="00B913AB" w:rsidRDefault="00B913AB" w:rsidP="00B913AB">
      <w:pPr>
        <w:numPr>
          <w:ilvl w:val="0"/>
          <w:numId w:val="5"/>
        </w:numPr>
        <w:jc w:val="both"/>
        <w:rPr>
          <w:rFonts w:ascii="Roboto" w:hAnsi="Roboto"/>
        </w:rPr>
      </w:pPr>
      <w:proofErr w:type="spellStart"/>
      <w:r w:rsidRPr="00B913AB">
        <w:rPr>
          <w:rFonts w:ascii="Roboto" w:hAnsi="Roboto"/>
          <w:b/>
          <w:bCs/>
        </w:rPr>
        <w:t>Smartick</w:t>
      </w:r>
      <w:proofErr w:type="spellEnd"/>
      <w:r w:rsidRPr="00B913AB">
        <w:rPr>
          <w:rFonts w:ascii="Roboto" w:hAnsi="Roboto"/>
          <w:b/>
          <w:bCs/>
        </w:rPr>
        <w:t>:</w:t>
      </w:r>
      <w:r w:rsidRPr="00B913AB">
        <w:rPr>
          <w:rFonts w:ascii="Roboto" w:hAnsi="Roboto"/>
        </w:rPr>
        <w:t xml:space="preserve"> Aunque es más amplia (matemáticas en general), se centra en la personalización del aprendizaje y asegura que el alumno no se quede con lagunas conceptuales como las tablas, adaptando continuamente las tareas.</w:t>
      </w:r>
    </w:p>
    <w:p w14:paraId="4C5E825B" w14:textId="77777777" w:rsidR="00B913AB" w:rsidRPr="00B913AB" w:rsidRDefault="00B913AB" w:rsidP="00B913AB">
      <w:p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Fundamentos Pedagógicos Comunes:</w:t>
      </w:r>
    </w:p>
    <w:p w14:paraId="60BBACDB" w14:textId="77777777" w:rsidR="00B913AB" w:rsidRPr="00B913AB" w:rsidRDefault="00B913AB" w:rsidP="00B913AB">
      <w:pPr>
        <w:jc w:val="both"/>
        <w:rPr>
          <w:rFonts w:ascii="Roboto" w:hAnsi="Roboto"/>
        </w:rPr>
      </w:pPr>
      <w:r w:rsidRPr="00B913AB">
        <w:rPr>
          <w:rFonts w:ascii="Roboto" w:hAnsi="Roboto"/>
        </w:rPr>
        <w:t>El éxito de estas apps se basa en:</w:t>
      </w:r>
    </w:p>
    <w:p w14:paraId="1AE3388F" w14:textId="77777777" w:rsidR="00B913AB" w:rsidRPr="00B913AB" w:rsidRDefault="00B913AB" w:rsidP="00B913AB">
      <w:pPr>
        <w:numPr>
          <w:ilvl w:val="0"/>
          <w:numId w:val="6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Gamificación y Lúdica:</w:t>
      </w:r>
      <w:r w:rsidRPr="00B913AB">
        <w:rPr>
          <w:rFonts w:ascii="Roboto" w:hAnsi="Roboto"/>
        </w:rPr>
        <w:t xml:space="preserve"> Transformar el aprendizaje en una aventura o un juego (niveles, recompensas, personajes, duelos) para aumentar la </w:t>
      </w:r>
      <w:r w:rsidRPr="00B913AB">
        <w:rPr>
          <w:rFonts w:ascii="Roboto" w:hAnsi="Roboto"/>
          <w:b/>
          <w:bCs/>
        </w:rPr>
        <w:t>motivación y el compromiso</w:t>
      </w:r>
      <w:r w:rsidRPr="00B913AB">
        <w:rPr>
          <w:rFonts w:ascii="Roboto" w:hAnsi="Roboto"/>
        </w:rPr>
        <w:t xml:space="preserve"> del niño.</w:t>
      </w:r>
    </w:p>
    <w:p w14:paraId="19FD881D" w14:textId="77777777" w:rsidR="00B913AB" w:rsidRPr="00B913AB" w:rsidRDefault="00B913AB" w:rsidP="00B913AB">
      <w:pPr>
        <w:numPr>
          <w:ilvl w:val="0"/>
          <w:numId w:val="6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Aprendizaje Personalizado y Adaptativo:</w:t>
      </w:r>
      <w:r w:rsidRPr="00B913AB">
        <w:rPr>
          <w:rFonts w:ascii="Roboto" w:hAnsi="Roboto"/>
        </w:rPr>
        <w:t xml:space="preserve"> Muchas apps ajustan la dificultad y repetición según el progreso y los errores del niño (algoritmos adaptativos, repetición espaciada).</w:t>
      </w:r>
    </w:p>
    <w:p w14:paraId="2E5B82EC" w14:textId="77777777" w:rsidR="00B913AB" w:rsidRPr="00B913AB" w:rsidRDefault="00B913AB" w:rsidP="00B913AB">
      <w:pPr>
        <w:numPr>
          <w:ilvl w:val="0"/>
          <w:numId w:val="6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Cálculo Mental y Fluidez Aritmética:</w:t>
      </w:r>
      <w:r w:rsidRPr="00B913AB">
        <w:rPr>
          <w:rFonts w:ascii="Roboto" w:hAnsi="Roboto"/>
        </w:rPr>
        <w:t xml:space="preserve"> El objetivo principal es la memorización y la rapidez de procesamiento, habilidades esenciales para el cálculo mental.</w:t>
      </w:r>
    </w:p>
    <w:p w14:paraId="07BA6F08" w14:textId="77777777" w:rsidR="00B913AB" w:rsidRPr="00B913AB" w:rsidRDefault="00B913AB" w:rsidP="00B913AB">
      <w:pPr>
        <w:numPr>
          <w:ilvl w:val="0"/>
          <w:numId w:val="6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Uso de las TIC:</w:t>
      </w:r>
      <w:r w:rsidRPr="00B913AB">
        <w:rPr>
          <w:rFonts w:ascii="Roboto" w:hAnsi="Roboto"/>
        </w:rPr>
        <w:t xml:space="preserve"> Las Tecnologías de la Información y Comunicación (TIC) son vistas como herramientas didácticas útiles para mejorar el rendimiento y la motivación en matemáticas.</w:t>
      </w:r>
    </w:p>
    <w:p w14:paraId="16422A79" w14:textId="77777777" w:rsidR="00B913AB" w:rsidRPr="00B913AB" w:rsidRDefault="00000000" w:rsidP="00B913AB">
      <w:pPr>
        <w:jc w:val="both"/>
        <w:rPr>
          <w:rFonts w:ascii="Roboto" w:hAnsi="Roboto"/>
        </w:rPr>
      </w:pPr>
      <w:r>
        <w:rPr>
          <w:rFonts w:ascii="Roboto" w:hAnsi="Roboto"/>
        </w:rPr>
        <w:pict w14:anchorId="5BA6A70D">
          <v:rect id="_x0000_i1026" style="width:0;height:1.5pt" o:hralign="center" o:hrstd="t" o:hr="t" fillcolor="#a0a0a0" stroked="f"/>
        </w:pict>
      </w:r>
    </w:p>
    <w:p w14:paraId="03643003" w14:textId="77777777" w:rsidR="00B913AB" w:rsidRPr="00B913AB" w:rsidRDefault="00B913AB" w:rsidP="00B913AB">
      <w:pPr>
        <w:jc w:val="both"/>
        <w:rPr>
          <w:rFonts w:ascii="Roboto" w:hAnsi="Roboto"/>
          <w:b/>
          <w:bCs/>
        </w:rPr>
      </w:pPr>
      <w:r w:rsidRPr="00B913AB">
        <w:rPr>
          <w:rFonts w:ascii="Roboto" w:hAnsi="Roboto"/>
          <w:b/>
          <w:bCs/>
        </w:rPr>
        <w:t>2. Edad para el Aprendizaje y Repaso de las Tablas</w:t>
      </w:r>
    </w:p>
    <w:p w14:paraId="3592A494" w14:textId="77777777" w:rsidR="00B913AB" w:rsidRPr="00B913AB" w:rsidRDefault="00B913AB" w:rsidP="00B913AB">
      <w:pPr>
        <w:jc w:val="both"/>
        <w:rPr>
          <w:rFonts w:ascii="Roboto" w:hAnsi="Roboto"/>
        </w:rPr>
      </w:pPr>
      <w:r w:rsidRPr="00B913AB">
        <w:rPr>
          <w:rFonts w:ascii="Roboto" w:hAnsi="Roboto"/>
        </w:rPr>
        <w:t xml:space="preserve">La edad en la que se comienza a aprender y, por lo tanto, a necesitar repasar las tablas, varía, pero generalmente se sitúa en la </w:t>
      </w:r>
      <w:r w:rsidRPr="00B913AB">
        <w:rPr>
          <w:rFonts w:ascii="Roboto" w:hAnsi="Roboto"/>
          <w:b/>
          <w:bCs/>
        </w:rPr>
        <w:t>Educación Primaria:</w:t>
      </w:r>
    </w:p>
    <w:p w14:paraId="55C0922A" w14:textId="77777777" w:rsidR="00B913AB" w:rsidRPr="00B913AB" w:rsidRDefault="00B913AB" w:rsidP="00B913AB">
      <w:pPr>
        <w:numPr>
          <w:ilvl w:val="0"/>
          <w:numId w:val="7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Edad de inicio:</w:t>
      </w:r>
      <w:r w:rsidRPr="00B913AB">
        <w:rPr>
          <w:rFonts w:ascii="Roboto" w:hAnsi="Roboto"/>
        </w:rPr>
        <w:t xml:space="preserve"> Se suele empezar con la enseñanza de la multiplicación y las tablas en </w:t>
      </w:r>
      <w:r w:rsidRPr="00B913AB">
        <w:rPr>
          <w:rFonts w:ascii="Roboto" w:hAnsi="Roboto"/>
          <w:b/>
          <w:bCs/>
        </w:rPr>
        <w:t>segundo o tercer grado de primaria</w:t>
      </w:r>
      <w:r w:rsidRPr="00B913AB">
        <w:rPr>
          <w:rFonts w:ascii="Roboto" w:hAnsi="Roboto"/>
        </w:rPr>
        <w:t xml:space="preserve">, lo que corresponde a niños de </w:t>
      </w:r>
      <w:r w:rsidRPr="00B913AB">
        <w:rPr>
          <w:rFonts w:ascii="Roboto" w:hAnsi="Roboto"/>
          <w:b/>
          <w:bCs/>
        </w:rPr>
        <w:t>6 a 8 años</w:t>
      </w:r>
      <w:r w:rsidRPr="00B913AB">
        <w:rPr>
          <w:rFonts w:ascii="Roboto" w:hAnsi="Roboto"/>
        </w:rPr>
        <w:t xml:space="preserve"> (dependiendo del currículo educativo de cada país).</w:t>
      </w:r>
    </w:p>
    <w:p w14:paraId="57B42B46" w14:textId="77777777" w:rsidR="00B913AB" w:rsidRPr="00B913AB" w:rsidRDefault="00B913AB" w:rsidP="00B913AB">
      <w:pPr>
        <w:numPr>
          <w:ilvl w:val="0"/>
          <w:numId w:val="7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Repaso/Refuerzo:</w:t>
      </w:r>
      <w:r w:rsidRPr="00B913AB">
        <w:rPr>
          <w:rFonts w:ascii="Roboto" w:hAnsi="Roboto"/>
        </w:rPr>
        <w:t xml:space="preserve"> El repaso se considera necesario mientras se afianzan las nociones básicas y en cursos posteriores (hasta los 14 años, según algunas apps), ya que el dominio de las tablas es fundamental para afrontar operaciones más complejas, como la división o el cálculo mental en la vida diaria (porcentajes, precios, etc.).</w:t>
      </w:r>
    </w:p>
    <w:p w14:paraId="35ED0A5A" w14:textId="77777777" w:rsidR="00B913AB" w:rsidRPr="00B913AB" w:rsidRDefault="00000000" w:rsidP="00B913AB">
      <w:pPr>
        <w:jc w:val="both"/>
        <w:rPr>
          <w:rFonts w:ascii="Roboto" w:hAnsi="Roboto"/>
        </w:rPr>
      </w:pPr>
      <w:r>
        <w:rPr>
          <w:rFonts w:ascii="Roboto" w:hAnsi="Roboto"/>
        </w:rPr>
        <w:pict w14:anchorId="23637F95">
          <v:rect id="_x0000_i1027" style="width:0;height:1.5pt" o:hralign="center" o:hrstd="t" o:hr="t" fillcolor="#a0a0a0" stroked="f"/>
        </w:pict>
      </w:r>
    </w:p>
    <w:p w14:paraId="61B2E414" w14:textId="77777777" w:rsidR="00B913AB" w:rsidRPr="00B913AB" w:rsidRDefault="00B913AB" w:rsidP="00B913AB">
      <w:pPr>
        <w:jc w:val="both"/>
        <w:rPr>
          <w:rFonts w:ascii="Roboto" w:hAnsi="Roboto"/>
          <w:b/>
          <w:bCs/>
        </w:rPr>
      </w:pPr>
      <w:r w:rsidRPr="00B913AB">
        <w:rPr>
          <w:rFonts w:ascii="Roboto" w:hAnsi="Roboto"/>
          <w:b/>
          <w:bCs/>
        </w:rPr>
        <w:t xml:space="preserve">3. Bibliografía y Fundamentos Teóricos (Uso de </w:t>
      </w:r>
      <w:proofErr w:type="spellStart"/>
      <w:r w:rsidRPr="00B913AB">
        <w:rPr>
          <w:rFonts w:ascii="Roboto" w:hAnsi="Roboto"/>
          <w:b/>
          <w:bCs/>
        </w:rPr>
        <w:t>TICs</w:t>
      </w:r>
      <w:proofErr w:type="spellEnd"/>
      <w:r w:rsidRPr="00B913AB">
        <w:rPr>
          <w:rFonts w:ascii="Roboto" w:hAnsi="Roboto"/>
          <w:b/>
          <w:bCs/>
        </w:rPr>
        <w:t>)</w:t>
      </w:r>
    </w:p>
    <w:p w14:paraId="26E4B4C0" w14:textId="77777777" w:rsidR="00B913AB" w:rsidRPr="00B913AB" w:rsidRDefault="00B913AB" w:rsidP="00B913AB">
      <w:pPr>
        <w:jc w:val="both"/>
        <w:rPr>
          <w:rFonts w:ascii="Roboto" w:hAnsi="Roboto"/>
        </w:rPr>
      </w:pPr>
      <w:r w:rsidRPr="00B913AB">
        <w:rPr>
          <w:rFonts w:ascii="Roboto" w:hAnsi="Roboto"/>
        </w:rPr>
        <w:t>La literatura académica apoya el uso de las TIC, incluidas las apps, como herramientas para mejorar el aprendizaje de las tablas, siempre que complementen el proceso pedagógico:</w:t>
      </w:r>
    </w:p>
    <w:p w14:paraId="2EF6E94A" w14:textId="77777777" w:rsidR="00B913AB" w:rsidRPr="00B913AB" w:rsidRDefault="00B913AB" w:rsidP="00B913AB">
      <w:pPr>
        <w:numPr>
          <w:ilvl w:val="0"/>
          <w:numId w:val="8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"Uso de las TIC en el aprendizaje de las tablas de multiplicar"</w:t>
      </w:r>
      <w:r w:rsidRPr="00B913AB">
        <w:rPr>
          <w:rFonts w:ascii="Roboto" w:hAnsi="Roboto"/>
        </w:rPr>
        <w:t xml:space="preserve"> (Suárez y Tigrero, 2024, en LATAM Revista Latinoamericana de Ciencias Sociales y Humanidades).</w:t>
      </w:r>
    </w:p>
    <w:p w14:paraId="516096EC" w14:textId="77777777" w:rsidR="00B913AB" w:rsidRPr="00B913AB" w:rsidRDefault="00B913AB" w:rsidP="00B913AB">
      <w:pPr>
        <w:numPr>
          <w:ilvl w:val="1"/>
          <w:numId w:val="8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lastRenderedPageBreak/>
        <w:t>Tesis principal:</w:t>
      </w:r>
      <w:r w:rsidRPr="00B913AB">
        <w:rPr>
          <w:rFonts w:ascii="Roboto" w:hAnsi="Roboto"/>
        </w:rPr>
        <w:t xml:space="preserve"> Determina que el uso de las TIC y la identificación de recursos digitales contribuyen a mejorar el aprendizaje de las tablas, destacando su influencia positiva en la motivación de los estudiantes.</w:t>
      </w:r>
    </w:p>
    <w:p w14:paraId="018AA9D0" w14:textId="77777777" w:rsidR="00B913AB" w:rsidRPr="00B913AB" w:rsidRDefault="00B913AB" w:rsidP="00B913AB">
      <w:pPr>
        <w:numPr>
          <w:ilvl w:val="0"/>
          <w:numId w:val="8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Fundamentos Lúdicos:</w:t>
      </w:r>
      <w:r w:rsidRPr="00B913AB">
        <w:rPr>
          <w:rFonts w:ascii="Roboto" w:hAnsi="Roboto"/>
        </w:rPr>
        <w:t xml:space="preserve"> Se destaca la importancia de estrategias lúdicas (juegos) y recursos didácticos atractivos para superar la memorización mecánica, fomentando la </w:t>
      </w:r>
      <w:r w:rsidRPr="00B913AB">
        <w:rPr>
          <w:rFonts w:ascii="Roboto" w:hAnsi="Roboto"/>
          <w:b/>
          <w:bCs/>
        </w:rPr>
        <w:t>comprensión</w:t>
      </w:r>
      <w:r w:rsidRPr="00B913AB">
        <w:rPr>
          <w:rFonts w:ascii="Roboto" w:hAnsi="Roboto"/>
        </w:rPr>
        <w:t xml:space="preserve"> del concepto de multiplicación (suma repetida) antes de la memorización.</w:t>
      </w:r>
    </w:p>
    <w:p w14:paraId="3FA14E61" w14:textId="77777777" w:rsidR="00B913AB" w:rsidRPr="00B913AB" w:rsidRDefault="00B913AB" w:rsidP="00B913AB">
      <w:pPr>
        <w:numPr>
          <w:ilvl w:val="0"/>
          <w:numId w:val="8"/>
        </w:numPr>
        <w:jc w:val="both"/>
        <w:rPr>
          <w:rFonts w:ascii="Roboto" w:hAnsi="Roboto"/>
        </w:rPr>
      </w:pPr>
      <w:r w:rsidRPr="00B913AB">
        <w:rPr>
          <w:rFonts w:ascii="Roboto" w:hAnsi="Roboto"/>
          <w:b/>
          <w:bCs/>
        </w:rPr>
        <w:t>Otros Recursos y Estudios:</w:t>
      </w:r>
      <w:r w:rsidRPr="00B913AB">
        <w:rPr>
          <w:rFonts w:ascii="Roboto" w:hAnsi="Roboto"/>
        </w:rPr>
        <w:t xml:space="preserve"> La bibliografía sobre el tema suele citar trabajos que exploran la </w:t>
      </w:r>
      <w:r w:rsidRPr="00B913AB">
        <w:rPr>
          <w:rFonts w:ascii="Roboto" w:hAnsi="Roboto"/>
          <w:b/>
          <w:bCs/>
        </w:rPr>
        <w:t>integración de las TIC</w:t>
      </w:r>
      <w:r w:rsidRPr="00B913AB">
        <w:rPr>
          <w:rFonts w:ascii="Roboto" w:hAnsi="Roboto"/>
        </w:rPr>
        <w:t xml:space="preserve"> (software, entornos virtuales como Moodle) y métodos didácticos (como el Método Singapur) para fortalecer las competencias matemáticas, enfocándose en la </w:t>
      </w:r>
      <w:r w:rsidRPr="00B913AB">
        <w:rPr>
          <w:rFonts w:ascii="Roboto" w:hAnsi="Roboto"/>
          <w:b/>
          <w:bCs/>
        </w:rPr>
        <w:t>participación activa</w:t>
      </w:r>
      <w:r w:rsidRPr="00B913AB">
        <w:rPr>
          <w:rFonts w:ascii="Roboto" w:hAnsi="Roboto"/>
        </w:rPr>
        <w:t xml:space="preserve"> y el </w:t>
      </w:r>
      <w:r w:rsidRPr="00B913AB">
        <w:rPr>
          <w:rFonts w:ascii="Roboto" w:hAnsi="Roboto"/>
          <w:b/>
          <w:bCs/>
        </w:rPr>
        <w:t>refuerzo positivo</w:t>
      </w:r>
      <w:r w:rsidRPr="00B913AB">
        <w:rPr>
          <w:rFonts w:ascii="Roboto" w:hAnsi="Roboto"/>
        </w:rPr>
        <w:t xml:space="preserve"> como claves para el aprendizaje.</w:t>
      </w:r>
    </w:p>
    <w:p w14:paraId="0C4B8166" w14:textId="06E3B32F" w:rsidR="00B913AB" w:rsidRDefault="006F77BE" w:rsidP="000B66C7">
      <w:pPr>
        <w:jc w:val="both"/>
        <w:rPr>
          <w:rFonts w:ascii="Roboto" w:hAnsi="Roboto"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-------------------------------------------------------------------------------------------------------------------------------------------------------------</w:t>
      </w:r>
    </w:p>
    <w:p w14:paraId="5C70C500" w14:textId="14776354" w:rsidR="006F77BE" w:rsidRDefault="006F77BE" w:rsidP="000B66C7">
      <w:pPr>
        <w:jc w:val="both"/>
        <w:rPr>
          <w:rFonts w:ascii="Roboto" w:hAnsi="Roboto"/>
          <w:color w:val="EE0000"/>
          <w:u w:val="single"/>
        </w:rPr>
      </w:pPr>
      <w:r w:rsidRPr="006F77BE">
        <w:rPr>
          <w:rFonts w:ascii="Roboto" w:hAnsi="Roboto"/>
          <w:color w:val="EE0000"/>
          <w:u w:val="single"/>
        </w:rPr>
        <w:t>APORTES D EL PROFESOR</w:t>
      </w:r>
    </w:p>
    <w:p w14:paraId="6E56A709" w14:textId="77777777" w:rsidR="006F77BE" w:rsidRPr="006F77BE" w:rsidRDefault="006F77BE" w:rsidP="006F77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Perfil de usuario: Un espacio donde ver las insignias, monedas acumuladas y el progreso general.</w:t>
      </w:r>
    </w:p>
    <w:p w14:paraId="0D52F7E3" w14:textId="77777777" w:rsidR="006F77BE" w:rsidRPr="006F77BE" w:rsidRDefault="006F77BE" w:rsidP="006F77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Configuración accesible: Opciones para activar/desactivar música y sonidos, y ajustar la dificultad o reiniciar el progreso.</w:t>
      </w:r>
    </w:p>
    <w:p w14:paraId="42FC7D6E" w14:textId="77777777" w:rsidR="006F77BE" w:rsidRPr="006F77BE" w:rsidRDefault="006F77BE" w:rsidP="006F77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 xml:space="preserve">Feedback no intrusivo: Uso de </w:t>
      </w:r>
      <w:proofErr w:type="spellStart"/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micro-interacciones</w:t>
      </w:r>
      <w:proofErr w:type="spellEnd"/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 xml:space="preserve"> y animaciones sutiles para guiar y premiar al usuario, haciendo la experiencia más fluida y satisfactoria.</w:t>
      </w:r>
    </w:p>
    <w:p w14:paraId="6B64C71D" w14:textId="77777777" w:rsidR="006F77BE" w:rsidRPr="006F77BE" w:rsidRDefault="006F77BE" w:rsidP="006F77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Accesibilidad: Considerar modos de alto contraste y opciones de tamaño de fuente para usuarios con necesidades visuales.</w:t>
      </w:r>
    </w:p>
    <w:p w14:paraId="3B579185" w14:textId="77777777" w:rsidR="006F77BE" w:rsidRPr="006F77BE" w:rsidRDefault="006F77BE" w:rsidP="006F77BE">
      <w:pPr>
        <w:shd w:val="clear" w:color="auto" w:fill="FFFFFF"/>
        <w:spacing w:after="0" w:line="450" w:lineRule="atLeast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proofErr w:type="spellStart"/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Tablerama</w:t>
      </w:r>
      <w:proofErr w:type="spellEnd"/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 xml:space="preserve"> - Una pulga que enseña mates a los niños</w:t>
      </w:r>
    </w:p>
    <w:p w14:paraId="297680EC" w14:textId="77777777" w:rsidR="006F77BE" w:rsidRPr="006F77BE" w:rsidRDefault="006F77BE" w:rsidP="006F77B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La premisa:</w:t>
      </w:r>
      <w:r w:rsidRPr="006F77BE"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  <w:t> Una pulga aventurera (sí, una pulga) tiene que cruzar un jardín saltando de hoja en hoja. Pero para saltar... ¡tiene que resolver multiplicaciones!</w:t>
      </w:r>
    </w:p>
    <w:p w14:paraId="423C9CE6" w14:textId="77777777" w:rsidR="006F77BE" w:rsidRPr="006F77BE" w:rsidRDefault="006F77BE" w:rsidP="006F77BE">
      <w:pPr>
        <w:shd w:val="clear" w:color="auto" w:fill="FFFFFF"/>
        <w:spacing w:after="0" w:line="480" w:lineRule="atLeast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Mecánicas de juego que engancharán:</w:t>
      </w:r>
    </w:p>
    <w:p w14:paraId="2A5C021E" w14:textId="77777777" w:rsidR="006F77BE" w:rsidRPr="006F77BE" w:rsidRDefault="006F77BE" w:rsidP="006F77B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Los saltos matemáticos:</w:t>
      </w:r>
    </w:p>
    <w:p w14:paraId="26C9F538" w14:textId="77777777" w:rsidR="006F77BE" w:rsidRPr="006F77BE" w:rsidRDefault="006F77BE" w:rsidP="006F77B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Salto normal: resolver la multiplicación</w:t>
      </w:r>
    </w:p>
    <w:p w14:paraId="2CD1214A" w14:textId="77777777" w:rsidR="006F77BE" w:rsidRPr="006F77BE" w:rsidRDefault="006F77BE" w:rsidP="006F77BE">
      <w:pPr>
        <w:numPr>
          <w:ilvl w:val="0"/>
          <w:numId w:val="13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Salto potenciado: si responden en menos de 3 segundos, el salto es más espectacular</w:t>
      </w:r>
    </w:p>
    <w:p w14:paraId="6DF6D358" w14:textId="77777777" w:rsidR="006F77BE" w:rsidRPr="006F77BE" w:rsidRDefault="006F77BE" w:rsidP="006F77BE">
      <w:pPr>
        <w:numPr>
          <w:ilvl w:val="0"/>
          <w:numId w:val="13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Salto combo: 5 aciertos rápidos = salto triple con efectos especiales</w:t>
      </w:r>
    </w:p>
    <w:p w14:paraId="3116D167" w14:textId="77777777" w:rsidR="006F77BE" w:rsidRPr="006F77BE" w:rsidRDefault="006F77BE" w:rsidP="006F77B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proofErr w:type="spellStart"/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Power</w:t>
      </w:r>
      <w:proofErr w:type="spellEnd"/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-ups divertidos:</w:t>
      </w:r>
    </w:p>
    <w:p w14:paraId="536C2EC3" w14:textId="77777777" w:rsidR="006F77BE" w:rsidRPr="006F77BE" w:rsidRDefault="006F77BE" w:rsidP="006F77B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Gotas de rocío: ralentizan el tiempo para pensar</w:t>
      </w:r>
    </w:p>
    <w:p w14:paraId="784AE094" w14:textId="77777777" w:rsidR="006F77BE" w:rsidRPr="006F77BE" w:rsidRDefault="006F77BE" w:rsidP="006F77BE">
      <w:pPr>
        <w:numPr>
          <w:ilvl w:val="0"/>
          <w:numId w:val="14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Alas de mariquita: permiten saltar 2 niveles con una pregunta extra</w:t>
      </w:r>
    </w:p>
    <w:p w14:paraId="6B9683A0" w14:textId="77777777" w:rsidR="006F77BE" w:rsidRPr="006F77BE" w:rsidRDefault="006F77BE" w:rsidP="006F77BE">
      <w:pPr>
        <w:numPr>
          <w:ilvl w:val="0"/>
          <w:numId w:val="14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Escudo de caracol: protege de un error</w:t>
      </w:r>
    </w:p>
    <w:p w14:paraId="084486B1" w14:textId="77777777" w:rsidR="006F77BE" w:rsidRPr="006F77BE" w:rsidRDefault="006F77BE" w:rsidP="006F77BE">
      <w:pPr>
        <w:numPr>
          <w:ilvl w:val="0"/>
          <w:numId w:val="14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Flor de la verdad: elimina respuestas incorrectas</w:t>
      </w:r>
    </w:p>
    <w:p w14:paraId="47EFE7A0" w14:textId="77777777" w:rsidR="006F77BE" w:rsidRPr="006F77BE" w:rsidRDefault="006F77BE" w:rsidP="006F77BE">
      <w:pPr>
        <w:shd w:val="clear" w:color="auto" w:fill="FFFFFF"/>
        <w:spacing w:after="0" w:line="480" w:lineRule="atLeast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Diferentes tipos de niveles:</w:t>
      </w:r>
    </w:p>
    <w:p w14:paraId="5995CF39" w14:textId="77777777" w:rsidR="006F77BE" w:rsidRPr="006F77BE" w:rsidRDefault="006F77BE" w:rsidP="006F77BE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Segoe UI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De carrera:</w:t>
      </w: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 contra reloj</w:t>
      </w:r>
    </w:p>
    <w:p w14:paraId="633B9F56" w14:textId="77777777" w:rsidR="006F77BE" w:rsidRPr="006F77BE" w:rsidRDefault="006F77BE" w:rsidP="006F77BE">
      <w:pPr>
        <w:numPr>
          <w:ilvl w:val="0"/>
          <w:numId w:val="15"/>
        </w:numPr>
        <w:shd w:val="clear" w:color="auto" w:fill="FFFFFF"/>
        <w:spacing w:after="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Segoe UI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De plataformas:</w:t>
      </w: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 saltando entre hojas flotantes</w:t>
      </w:r>
    </w:p>
    <w:p w14:paraId="015C9A16" w14:textId="77777777" w:rsidR="006F77BE" w:rsidRPr="006F77BE" w:rsidRDefault="006F77BE" w:rsidP="006F77BE">
      <w:pPr>
        <w:numPr>
          <w:ilvl w:val="0"/>
          <w:numId w:val="15"/>
        </w:numPr>
        <w:shd w:val="clear" w:color="auto" w:fill="FFFFFF"/>
        <w:spacing w:after="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Segoe UI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De supervivencia:</w:t>
      </w: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 las hojas se caen y hay que ser rápido</w:t>
      </w:r>
    </w:p>
    <w:p w14:paraId="588FEA6C" w14:textId="77777777" w:rsidR="006F77BE" w:rsidRPr="006F77BE" w:rsidRDefault="006F77BE" w:rsidP="006F77BE">
      <w:pPr>
        <w:numPr>
          <w:ilvl w:val="0"/>
          <w:numId w:val="15"/>
        </w:numPr>
        <w:shd w:val="clear" w:color="auto" w:fill="FFFFFF"/>
        <w:spacing w:after="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Segoe UI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t>De colección:</w:t>
      </w: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 solo recolectar múltiplos específicos</w:t>
      </w:r>
    </w:p>
    <w:p w14:paraId="2421266D" w14:textId="77777777" w:rsidR="006F77BE" w:rsidRPr="006F77BE" w:rsidRDefault="006F77BE" w:rsidP="006F77BE">
      <w:pPr>
        <w:shd w:val="clear" w:color="auto" w:fill="FFFFFF"/>
        <w:spacing w:after="0" w:line="480" w:lineRule="atLeast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es-ES"/>
          <w14:ligatures w14:val="none"/>
        </w:rPr>
        <w:lastRenderedPageBreak/>
        <w:t>Jefes finales épicos:</w:t>
      </w:r>
    </w:p>
    <w:p w14:paraId="26CBE5D6" w14:textId="77777777" w:rsidR="006F77BE" w:rsidRPr="006F77BE" w:rsidRDefault="006F77BE" w:rsidP="006F77B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Times New Roman"/>
          <w:color w:val="000000"/>
          <w:kern w:val="0"/>
          <w:lang w:eastAsia="es-ES"/>
          <w14:ligatures w14:val="none"/>
        </w:rPr>
        <w:t>Cada mundo tiene un jefe al que vencer resolviendo operaciones:</w:t>
      </w:r>
    </w:p>
    <w:p w14:paraId="773D0C18" w14:textId="77777777" w:rsidR="006F77BE" w:rsidRPr="006F77BE" w:rsidRDefault="006F77BE" w:rsidP="006F77B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Araña Calculadora (10 operaciones seguidas)</w:t>
      </w:r>
    </w:p>
    <w:p w14:paraId="7C05EE40" w14:textId="77777777" w:rsidR="006F77BE" w:rsidRPr="006F77BE" w:rsidRDefault="006F77BE" w:rsidP="006F77BE">
      <w:pPr>
        <w:numPr>
          <w:ilvl w:val="0"/>
          <w:numId w:val="16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Oruga Come-Números (solo números primos)</w:t>
      </w:r>
    </w:p>
    <w:p w14:paraId="0A91FF12" w14:textId="77777777" w:rsidR="006F77BE" w:rsidRPr="006F77BE" w:rsidRDefault="006F77BE" w:rsidP="006F77BE">
      <w:pPr>
        <w:numPr>
          <w:ilvl w:val="0"/>
          <w:numId w:val="16"/>
        </w:numPr>
        <w:shd w:val="clear" w:color="auto" w:fill="FFFFFF"/>
        <w:spacing w:before="90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</w:pPr>
      <w:r w:rsidRPr="006F77BE">
        <w:rPr>
          <w:rFonts w:ascii="Aptos" w:eastAsia="Times New Roman" w:hAnsi="Aptos" w:cs="Segoe UI"/>
          <w:color w:val="000000"/>
          <w:kern w:val="0"/>
          <w:lang w:eastAsia="es-ES"/>
          <w14:ligatures w14:val="none"/>
        </w:rPr>
        <w:t>El temible Ácaro Destructor (problemas con dos variables)</w:t>
      </w:r>
    </w:p>
    <w:p w14:paraId="47625E11" w14:textId="77777777" w:rsidR="006F77BE" w:rsidRPr="006F77BE" w:rsidRDefault="006F77BE" w:rsidP="000B66C7">
      <w:pPr>
        <w:jc w:val="both"/>
        <w:rPr>
          <w:rFonts w:ascii="Roboto" w:hAnsi="Roboto"/>
          <w:color w:val="000000" w:themeColor="text1"/>
          <w:u w:val="single"/>
        </w:rPr>
      </w:pPr>
    </w:p>
    <w:sectPr w:rsidR="006F77BE" w:rsidRPr="006F77BE" w:rsidSect="00CC17FF"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DB1B" w14:textId="77777777" w:rsidR="00440A14" w:rsidRDefault="00440A14" w:rsidP="00CC17FF">
      <w:pPr>
        <w:spacing w:after="0" w:line="240" w:lineRule="auto"/>
      </w:pPr>
      <w:r>
        <w:separator/>
      </w:r>
    </w:p>
  </w:endnote>
  <w:endnote w:type="continuationSeparator" w:id="0">
    <w:p w14:paraId="70BEB1D6" w14:textId="77777777" w:rsidR="00440A14" w:rsidRDefault="00440A14" w:rsidP="00CC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EC97C" w14:textId="77777777" w:rsidR="00440A14" w:rsidRDefault="00440A14" w:rsidP="00CC17FF">
      <w:pPr>
        <w:spacing w:after="0" w:line="240" w:lineRule="auto"/>
      </w:pPr>
      <w:r>
        <w:separator/>
      </w:r>
    </w:p>
  </w:footnote>
  <w:footnote w:type="continuationSeparator" w:id="0">
    <w:p w14:paraId="194B3056" w14:textId="77777777" w:rsidR="00440A14" w:rsidRDefault="00440A14" w:rsidP="00CC1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BF0"/>
    <w:multiLevelType w:val="multilevel"/>
    <w:tmpl w:val="DB1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4DB2"/>
    <w:multiLevelType w:val="multilevel"/>
    <w:tmpl w:val="ED1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1BD"/>
    <w:multiLevelType w:val="multilevel"/>
    <w:tmpl w:val="FF84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81E25"/>
    <w:multiLevelType w:val="multilevel"/>
    <w:tmpl w:val="3BA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42B1F"/>
    <w:multiLevelType w:val="multilevel"/>
    <w:tmpl w:val="188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406C9"/>
    <w:multiLevelType w:val="multilevel"/>
    <w:tmpl w:val="FAB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8288D"/>
    <w:multiLevelType w:val="multilevel"/>
    <w:tmpl w:val="CB8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26053"/>
    <w:multiLevelType w:val="multilevel"/>
    <w:tmpl w:val="4B8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4736A"/>
    <w:multiLevelType w:val="multilevel"/>
    <w:tmpl w:val="11A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91FE8"/>
    <w:multiLevelType w:val="multilevel"/>
    <w:tmpl w:val="A3A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E1C48"/>
    <w:multiLevelType w:val="multilevel"/>
    <w:tmpl w:val="760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E5149"/>
    <w:multiLevelType w:val="multilevel"/>
    <w:tmpl w:val="26C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554F9E"/>
    <w:multiLevelType w:val="multilevel"/>
    <w:tmpl w:val="463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766AA"/>
    <w:multiLevelType w:val="multilevel"/>
    <w:tmpl w:val="8FE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00E5C"/>
    <w:multiLevelType w:val="multilevel"/>
    <w:tmpl w:val="35C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D1F79"/>
    <w:multiLevelType w:val="multilevel"/>
    <w:tmpl w:val="24F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61318">
    <w:abstractNumId w:val="10"/>
  </w:num>
  <w:num w:numId="2" w16cid:durableId="4676321">
    <w:abstractNumId w:val="1"/>
  </w:num>
  <w:num w:numId="3" w16cid:durableId="1526409232">
    <w:abstractNumId w:val="2"/>
  </w:num>
  <w:num w:numId="4" w16cid:durableId="900286229">
    <w:abstractNumId w:val="5"/>
  </w:num>
  <w:num w:numId="5" w16cid:durableId="1117333967">
    <w:abstractNumId w:val="8"/>
  </w:num>
  <w:num w:numId="6" w16cid:durableId="238366351">
    <w:abstractNumId w:val="3"/>
  </w:num>
  <w:num w:numId="7" w16cid:durableId="1784836408">
    <w:abstractNumId w:val="14"/>
  </w:num>
  <w:num w:numId="8" w16cid:durableId="2135901998">
    <w:abstractNumId w:val="9"/>
  </w:num>
  <w:num w:numId="9" w16cid:durableId="1026172021">
    <w:abstractNumId w:val="11"/>
  </w:num>
  <w:num w:numId="10" w16cid:durableId="1253511626">
    <w:abstractNumId w:val="13"/>
  </w:num>
  <w:num w:numId="11" w16cid:durableId="1222668084">
    <w:abstractNumId w:val="6"/>
  </w:num>
  <w:num w:numId="12" w16cid:durableId="1713573779">
    <w:abstractNumId w:val="15"/>
  </w:num>
  <w:num w:numId="13" w16cid:durableId="2107993375">
    <w:abstractNumId w:val="4"/>
  </w:num>
  <w:num w:numId="14" w16cid:durableId="1699696883">
    <w:abstractNumId w:val="0"/>
  </w:num>
  <w:num w:numId="15" w16cid:durableId="1550413276">
    <w:abstractNumId w:val="7"/>
  </w:num>
  <w:num w:numId="16" w16cid:durableId="1254977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AC"/>
    <w:rsid w:val="000B66C7"/>
    <w:rsid w:val="00292796"/>
    <w:rsid w:val="00440A14"/>
    <w:rsid w:val="00463FED"/>
    <w:rsid w:val="004B0269"/>
    <w:rsid w:val="005A6190"/>
    <w:rsid w:val="00664FF4"/>
    <w:rsid w:val="006F77BE"/>
    <w:rsid w:val="007D4BF5"/>
    <w:rsid w:val="008B640D"/>
    <w:rsid w:val="009023FE"/>
    <w:rsid w:val="00944CAC"/>
    <w:rsid w:val="009D7A21"/>
    <w:rsid w:val="009F4635"/>
    <w:rsid w:val="00B913AB"/>
    <w:rsid w:val="00CC17FF"/>
    <w:rsid w:val="00E1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0461"/>
  <w15:chartTrackingRefBased/>
  <w15:docId w15:val="{ADDD429B-C769-4DAB-83D6-125FC9CD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7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17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7FF"/>
  </w:style>
  <w:style w:type="paragraph" w:styleId="Piedepgina">
    <w:name w:val="footer"/>
    <w:basedOn w:val="Normal"/>
    <w:link w:val="PiedepginaCar"/>
    <w:uiPriority w:val="99"/>
    <w:unhideWhenUsed/>
    <w:rsid w:val="00CC17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7FF"/>
  </w:style>
  <w:style w:type="character" w:styleId="Hipervnculo">
    <w:name w:val="Hyperlink"/>
    <w:basedOn w:val="Fuentedeprrafopredeter"/>
    <w:uiPriority w:val="99"/>
    <w:unhideWhenUsed/>
    <w:rsid w:val="00944C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4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GOCle9fN5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zzz-Plantillas\plantillas_resumen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plantillas_resumenes.dotx</Template>
  <TotalTime>29</TotalTime>
  <Pages>5</Pages>
  <Words>1396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Carmen Mendieta Racedo</dc:creator>
  <cp:keywords/>
  <dc:description/>
  <cp:lastModifiedBy>Maite  Agostina Delgado Mendieta</cp:lastModifiedBy>
  <cp:revision>3</cp:revision>
  <dcterms:created xsi:type="dcterms:W3CDTF">2025-09-27T11:22:00Z</dcterms:created>
  <dcterms:modified xsi:type="dcterms:W3CDTF">2025-09-29T05:53:00Z</dcterms:modified>
</cp:coreProperties>
</file>
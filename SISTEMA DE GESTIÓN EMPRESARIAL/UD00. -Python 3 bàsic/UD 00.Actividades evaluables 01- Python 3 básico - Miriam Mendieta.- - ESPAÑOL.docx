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59524448" w:displacedByCustomXml="next"/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1167095730"/>
        <w:docPartObj>
          <w:docPartGallery w:val="Cover Pages"/>
          <w:docPartUnique/>
        </w:docPartObj>
      </w:sdtPr>
      <w:sdtEndPr>
        <w:rPr>
          <w:b/>
          <w:bCs/>
          <w:caps/>
          <w:color w:val="FFFFFF" w:themeColor="background1"/>
          <w:sz w:val="48"/>
          <w:szCs w:val="48"/>
        </w:rPr>
      </w:sdtEndPr>
      <w:sdtContent>
        <w:p w14:paraId="5C5D8C16" w14:textId="59962C62" w:rsidR="0063120B" w:rsidRDefault="008E50EF" w:rsidP="0063120B">
          <w:pPr>
            <w:pStyle w:val="Sinespaciado"/>
            <w:spacing w:before="1540" w:after="240"/>
            <w:jc w:val="center"/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</w:pPr>
          <w:r>
            <w:rPr>
              <w:rFonts w:asciiTheme="majorHAnsi" w:eastAsiaTheme="majorEastAsia" w:hAnsiTheme="majorHAnsi" w:cstheme="majorBidi"/>
              <w:caps/>
              <w:noProof/>
              <w:color w:val="156082" w:themeColor="accent1"/>
              <w:sz w:val="80"/>
              <w:szCs w:val="80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DB6221D" wp14:editId="682ED6AE">
                    <wp:simplePos x="0" y="0"/>
                    <wp:positionH relativeFrom="margin">
                      <wp:posOffset>-418639</wp:posOffset>
                    </wp:positionH>
                    <wp:positionV relativeFrom="paragraph">
                      <wp:posOffset>-428688</wp:posOffset>
                    </wp:positionV>
                    <wp:extent cx="6810716" cy="733425"/>
                    <wp:effectExtent l="0" t="0" r="0" b="0"/>
                    <wp:wrapNone/>
                    <wp:docPr id="1604959082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10716" cy="733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9CEF66" w14:textId="6BABD936" w:rsidR="00043E5E" w:rsidRPr="00C14A30" w:rsidRDefault="008E50EF">
                                <w:pPr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60"/>
                                    <w:szCs w:val="60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8E50EF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60"/>
                                    <w:szCs w:val="60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SISTEMA DE GESTIÓ</w:t>
                                </w:r>
                                <w:r w:rsidR="000A0D0E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60"/>
                                    <w:szCs w:val="60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N</w:t>
                                </w:r>
                                <w:r w:rsidRPr="008E50EF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60"/>
                                    <w:szCs w:val="60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 xml:space="preserve"> EMPRESARIAL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50800" h="38100" prst="riblet"/>
                            </a:sp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DB6221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" o:spid="_x0000_s1026" type="#_x0000_t202" style="position:absolute;left:0;text-align:left;margin-left:-32.95pt;margin-top:-33.75pt;width:536.3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" filled="f" stroked="f" strokeweight=".5pt">
                    <v:textbox>
                      <w:txbxContent>
                        <w:p w14:paraId="2C9CEF66" w14:textId="6BABD936" w:rsidR="00043E5E" w:rsidRPr="00C14A30" w:rsidRDefault="008E50EF">
                          <w:pPr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8E50EF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SISTEMA DE GESTIÓ</w:t>
                          </w:r>
                          <w:r w:rsidR="000A0D0E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N</w:t>
                          </w:r>
                          <w:r w:rsidRPr="008E50EF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60"/>
                              <w:szCs w:val="60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 xml:space="preserve"> EMPRESARIAL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247A35">
            <w:rPr>
              <w:rFonts w:asciiTheme="majorHAnsi" w:eastAsiaTheme="majorEastAsia" w:hAnsiTheme="majorHAnsi" w:cstheme="majorBidi"/>
              <w:caps/>
              <w:noProof/>
              <w:color w:val="156082" w:themeColor="accent1"/>
              <w:sz w:val="80"/>
              <w:szCs w:val="80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F5AEEDF" wp14:editId="7E8A9D7A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-701040</wp:posOffset>
                    </wp:positionV>
                    <wp:extent cx="7524750" cy="10660714"/>
                    <wp:effectExtent l="19050" t="19050" r="19050" b="26670"/>
                    <wp:wrapNone/>
                    <wp:docPr id="30938769" name="Rectángulo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24750" cy="1066071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66006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3A6703F" id="Rectángulo 8" o:spid="_x0000_s1026" style="position:absolute;margin-left:541.3pt;margin-top:-55.2pt;width:592.5pt;height:839.45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" filled="f" strokecolor="#606" strokeweight="2.25pt">
                    <w10:wrap anchorx="page"/>
                  </v:rect>
                </w:pict>
              </mc:Fallback>
            </mc:AlternateContent>
          </w:r>
          <w:r w:rsidR="00247A35">
            <w:rPr>
              <w:rFonts w:asciiTheme="majorHAnsi" w:eastAsiaTheme="majorEastAsia" w:hAnsiTheme="majorHAnsi" w:cstheme="majorBidi"/>
              <w:caps/>
              <w:noProof/>
              <w:color w:val="156082" w:themeColor="accent1"/>
              <w:sz w:val="80"/>
              <w:szCs w:val="80"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C84191" wp14:editId="5CD2C2FF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-840406</wp:posOffset>
                    </wp:positionV>
                    <wp:extent cx="7561547" cy="10804191"/>
                    <wp:effectExtent l="0" t="0" r="20955" b="16510"/>
                    <wp:wrapNone/>
                    <wp:docPr id="1284392836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61547" cy="10804191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 w="6350">
                              <a:solidFill>
                                <a:srgbClr val="66006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E94FBCD" id="Rectángulo 3" o:spid="_x0000_s1026" style="position:absolute;margin-left:0;margin-top:-66.15pt;width:595.4pt;height:850.7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" strokecolor="#606" strokeweight=".5pt">
                    <v:fill r:id="rId9" o:title="" recolor="t" rotate="t" type="frame"/>
                    <w10:wrap anchorx="page"/>
                  </v:rect>
                </w:pict>
              </mc:Fallback>
            </mc:AlternateContent>
          </w:r>
        </w:p>
        <w:p w14:paraId="0BD41EAF" w14:textId="29457348" w:rsidR="0063120B" w:rsidRDefault="00C14A30">
          <w:pPr>
            <w:rPr>
              <w:rFonts w:eastAsiaTheme="minorEastAsia"/>
              <w:color w:val="FFFFFF" w:themeColor="background1"/>
              <w:kern w:val="0"/>
              <w:sz w:val="48"/>
              <w:szCs w:val="48"/>
              <w:lang w:eastAsia="es-ES"/>
              <w14:ligatures w14:val="none"/>
            </w:rPr>
          </w:pPr>
          <w:r>
            <w:rPr>
              <w:rFonts w:eastAsiaTheme="minorEastAsia"/>
              <w:b/>
              <w:bCs/>
              <w:caps/>
              <w:noProof/>
              <w:color w:val="FFFFFF" w:themeColor="background1"/>
              <w:kern w:val="0"/>
              <w:sz w:val="48"/>
              <w:szCs w:val="48"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05C66B" wp14:editId="3BC4B6AC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3075505</wp:posOffset>
                    </wp:positionV>
                    <wp:extent cx="4813160" cy="1010285"/>
                    <wp:effectExtent l="0" t="0" r="0" b="0"/>
                    <wp:wrapNone/>
                    <wp:docPr id="666489301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13160" cy="10102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4F26F60" w14:textId="4E09A885" w:rsidR="00B72120" w:rsidRPr="00746170" w:rsidRDefault="00B72120" w:rsidP="00B04356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74617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 xml:space="preserve">UD 00 </w:t>
                                </w:r>
                                <w:r w:rsidR="000A0D0E" w:rsidRPr="0074617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–</w:t>
                                </w:r>
                                <w:r w:rsidRPr="0074617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 xml:space="preserve"> Activi</w:t>
                                </w:r>
                                <w:r w:rsidR="000A0D0E" w:rsidRPr="0074617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dades Evaluables</w:t>
                                </w:r>
                                <w:r w:rsidRPr="0074617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 xml:space="preserve"> 01</w:t>
                                </w:r>
                                <w:r w:rsidR="00746170" w:rsidRPr="0074617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-</w:t>
                                </w:r>
                              </w:p>
                              <w:p w14:paraId="416D3966" w14:textId="44B81984" w:rsidR="00B04356" w:rsidRPr="00746170" w:rsidRDefault="00B04356" w:rsidP="00B04356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non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74617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Python 3 b</w:t>
                                </w:r>
                                <w:r w:rsidR="000A0D0E" w:rsidRPr="0074617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44"/>
                                    <w:szCs w:val="44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ásico</w:t>
                                </w:r>
                              </w:p>
                              <w:p w14:paraId="5DFF30D7" w14:textId="77777777" w:rsidR="00B04356" w:rsidRPr="00746170" w:rsidRDefault="00B04356" w:rsidP="00B72120">
                                <w:pPr>
                                  <w:rPr>
                                    <w:rFonts w:ascii="Roboto" w:hAnsi="Roboto"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50800" h="38100" prst="riblet"/>
                            </a:sp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05C66B" id="Cuadro de texto 5" o:spid="_x0000_s1027" type="#_x0000_t202" style="position:absolute;margin-left:0;margin-top:242.15pt;width:379pt;height:79.5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" filled="f" stroked="f" strokeweight=".5pt">
                    <v:textbox>
                      <w:txbxContent>
                        <w:p w14:paraId="34F26F60" w14:textId="4E09A885" w:rsidR="00B72120" w:rsidRPr="00746170" w:rsidRDefault="00B72120" w:rsidP="00B04356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74617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 xml:space="preserve">UD 00 </w:t>
                          </w:r>
                          <w:r w:rsidR="000A0D0E" w:rsidRPr="0074617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–</w:t>
                          </w:r>
                          <w:r w:rsidRPr="0074617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 xml:space="preserve"> Activi</w:t>
                          </w:r>
                          <w:r w:rsidR="000A0D0E" w:rsidRPr="0074617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dades Evaluables</w:t>
                          </w:r>
                          <w:r w:rsidRPr="0074617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 xml:space="preserve"> 01</w:t>
                          </w:r>
                          <w:r w:rsidR="00746170" w:rsidRPr="0074617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-</w:t>
                          </w:r>
                        </w:p>
                        <w:p w14:paraId="416D3966" w14:textId="44B81984" w:rsidR="00B04356" w:rsidRPr="00746170" w:rsidRDefault="00B04356" w:rsidP="00B04356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none">
                                <w14:bevelT w14:w="50800" w14:h="38100" w14:prst="riblet"/>
                              </w14:props3d>
                            </w:rPr>
                          </w:pPr>
                          <w:r w:rsidRPr="0074617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Python 3 b</w:t>
                          </w:r>
                          <w:r w:rsidR="000A0D0E" w:rsidRPr="0074617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ásico</w:t>
                          </w:r>
                        </w:p>
                        <w:p w14:paraId="5DFF30D7" w14:textId="77777777" w:rsidR="00B04356" w:rsidRPr="00746170" w:rsidRDefault="00B04356" w:rsidP="00B72120">
                          <w:pPr>
                            <w:rPr>
                              <w:rFonts w:ascii="Roboto" w:hAnsi="Roboto"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DE28D5">
            <w:rPr>
              <w:rFonts w:eastAsiaTheme="minorEastAsia"/>
              <w:b/>
              <w:bCs/>
              <w:caps/>
              <w:noProof/>
              <w:color w:val="FFFFFF" w:themeColor="background1"/>
              <w:kern w:val="0"/>
              <w:sz w:val="48"/>
              <w:szCs w:val="48"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95F23A7" wp14:editId="2056C716">
                    <wp:simplePos x="0" y="0"/>
                    <wp:positionH relativeFrom="column">
                      <wp:posOffset>4386881</wp:posOffset>
                    </wp:positionH>
                    <wp:positionV relativeFrom="paragraph">
                      <wp:posOffset>6769367</wp:posOffset>
                    </wp:positionV>
                    <wp:extent cx="2051685" cy="727911"/>
                    <wp:effectExtent l="0" t="0" r="0" b="0"/>
                    <wp:wrapNone/>
                    <wp:docPr id="1902219482" name="Cuadro de texto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051685" cy="7279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2FE59E" w14:textId="77777777" w:rsidR="00043E5E" w:rsidRPr="00C14A30" w:rsidRDefault="00B72120" w:rsidP="00B72120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C14A3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Miriam Mendieta Racedo.-</w:t>
                                </w:r>
                              </w:p>
                              <w:p w14:paraId="6F88B935" w14:textId="77777777" w:rsidR="00B72120" w:rsidRPr="00C14A30" w:rsidRDefault="00B72120" w:rsidP="00B72120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</w:pPr>
                                <w:r w:rsidRPr="00C14A3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2DAMS</w:t>
                                </w:r>
                              </w:p>
                              <w:p w14:paraId="6B362C26" w14:textId="77777777" w:rsidR="00B72120" w:rsidRPr="00DE28D5" w:rsidRDefault="00B72120" w:rsidP="00B72120">
                                <w:pPr>
                                  <w:spacing w:after="0"/>
                                  <w:jc w:val="center"/>
                                  <w:rPr>
                                    <w:rFonts w:ascii="Roboto" w:hAnsi="Roboto"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38100" w14:h="38100" w14:prst="angle"/>
                                    </w14:props3d>
                                  </w:rPr>
                                </w:pPr>
                                <w:r w:rsidRPr="00C14A30">
                                  <w:rPr>
                                    <w:rFonts w:ascii="Roboto" w:hAnsi="Roboto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2"/>
                                    <w14:props3d w14:extrusionH="57150" w14:contourW="0" w14:prstMaterial="warmMatte">
                                      <w14:bevelT w14:w="50800" w14:h="38100" w14:prst="riblet"/>
                                    </w14:props3d>
                                  </w:rPr>
                                  <w:t>27/10/2025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50800" h="38100" prst="riblet"/>
                            </a:sp3d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5F23A7" id="Cuadro de texto 6" o:spid="_x0000_s1028" type="#_x0000_t202" style="position:absolute;margin-left:345.4pt;margin-top:533pt;width:161.55pt;height:57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" filled="f" stroked="f" strokeweight=".5pt">
                    <v:textbox>
                      <w:txbxContent>
                        <w:p w14:paraId="532FE59E" w14:textId="77777777" w:rsidR="00043E5E" w:rsidRPr="00C14A30" w:rsidRDefault="00B72120" w:rsidP="00B72120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C14A3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Miriam Mendieta Racedo.-</w:t>
                          </w:r>
                        </w:p>
                        <w:p w14:paraId="6F88B935" w14:textId="77777777" w:rsidR="00B72120" w:rsidRPr="00C14A30" w:rsidRDefault="00B72120" w:rsidP="00B72120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</w:pPr>
                          <w:r w:rsidRPr="00C14A3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2DAMS</w:t>
                          </w:r>
                        </w:p>
                        <w:p w14:paraId="6B362C26" w14:textId="77777777" w:rsidR="00B72120" w:rsidRPr="00DE28D5" w:rsidRDefault="00B72120" w:rsidP="00B72120">
                          <w:pPr>
                            <w:spacing w:after="0"/>
                            <w:jc w:val="center"/>
                            <w:rPr>
                              <w:rFonts w:ascii="Roboto" w:hAnsi="Roboto"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38100" w14:h="38100" w14:prst="angle"/>
                              </w14:props3d>
                            </w:rPr>
                          </w:pPr>
                          <w:r w:rsidRPr="00C14A30">
                            <w:rPr>
                              <w:rFonts w:ascii="Roboto" w:hAnsi="Roboto"/>
                              <w:b/>
                              <w:bCs/>
                              <w:color w:val="FFFFFF" w:themeColor="background1"/>
                              <w:sz w:val="22"/>
                              <w:szCs w:val="22"/>
                              <w14:props3d w14:extrusionH="57150" w14:contourW="0" w14:prstMaterial="warmMatte">
                                <w14:bevelT w14:w="50800" w14:h="38100" w14:prst="riblet"/>
                              </w14:props3d>
                            </w:rPr>
                            <w:t>27/10/2025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553770"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936F5A5" wp14:editId="052DDF40">
                <wp:simplePos x="0" y="0"/>
                <wp:positionH relativeFrom="margin">
                  <wp:align>center</wp:align>
                </wp:positionH>
                <wp:positionV relativeFrom="paragraph">
                  <wp:posOffset>7712610</wp:posOffset>
                </wp:positionV>
                <wp:extent cx="354645" cy="360000"/>
                <wp:effectExtent l="0" t="0" r="7620" b="2540"/>
                <wp:wrapNone/>
                <wp:docPr id="1633512977" name="Imagen 1" descr="Imagen que contiene 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5522861" name="Imagen 1" descr="Imagen que contiene Icono&#10;&#10;El contenido generado por IA puede ser incorrecto."/>
                        <pic:cNvPicPr/>
                      </pic:nvPicPr>
                      <pic:blipFill rotWithShape="1"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9026" t="9162" r="8875" b="739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4645" cy="360000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="0063120B">
            <w:rPr>
              <w:rFonts w:eastAsiaTheme="minorEastAsia"/>
              <w:b/>
              <w:bCs/>
              <w:caps/>
              <w:color w:val="FFFFFF" w:themeColor="background1"/>
              <w:kern w:val="0"/>
              <w:sz w:val="48"/>
              <w:szCs w:val="48"/>
              <w:lang w:eastAsia="es-ES"/>
              <w14:ligatures w14:val="none"/>
            </w:rPr>
            <w:br w:type="page"/>
          </w:r>
        </w:p>
      </w:sdtContent>
    </w:sdt>
    <w:p w14:paraId="63A9C842" w14:textId="77777777" w:rsidR="00F92BC8" w:rsidRDefault="00F92BC8" w:rsidP="00F92BC8">
      <w:pPr>
        <w:pStyle w:val="TDC1"/>
      </w:pPr>
    </w:p>
    <w:p w14:paraId="03747E05" w14:textId="77777777" w:rsidR="00702350" w:rsidRDefault="00702350" w:rsidP="00702350"/>
    <w:p w14:paraId="27134AD4" w14:textId="77777777" w:rsidR="00702350" w:rsidRDefault="00702350" w:rsidP="00702350"/>
    <w:p w14:paraId="2A2A65A8" w14:textId="77777777" w:rsidR="00702350" w:rsidRPr="00702350" w:rsidRDefault="00702350" w:rsidP="00702350"/>
    <w:p w14:paraId="378AB22D" w14:textId="1FDA3797" w:rsidR="00F92BC8" w:rsidRPr="001A4C00" w:rsidRDefault="000A0D0E" w:rsidP="00F92BC8">
      <w:pPr>
        <w:pStyle w:val="TDC1"/>
        <w:jc w:val="center"/>
        <w:rPr>
          <w:rFonts w:ascii="Palatino Linotype" w:hAnsi="Palatino Linotype"/>
          <w:sz w:val="44"/>
          <w:szCs w:val="44"/>
        </w:rPr>
      </w:pPr>
      <w:r>
        <w:rPr>
          <w:rFonts w:ascii="Roboto" w:hAnsi="Roboto"/>
          <w:sz w:val="56"/>
          <w:szCs w:val="56"/>
        </w:rPr>
        <w:t>Í</w:t>
      </w:r>
      <w:r w:rsidR="00F92BC8" w:rsidRPr="00702350">
        <w:rPr>
          <w:rFonts w:ascii="Roboto" w:hAnsi="Roboto"/>
          <w:sz w:val="56"/>
          <w:szCs w:val="56"/>
        </w:rPr>
        <w:t>ND</w:t>
      </w:r>
      <w:r>
        <w:rPr>
          <w:rFonts w:ascii="Roboto" w:hAnsi="Roboto"/>
          <w:sz w:val="56"/>
          <w:szCs w:val="56"/>
        </w:rPr>
        <w:t>ICE</w:t>
      </w:r>
    </w:p>
    <w:p w14:paraId="5EE24183" w14:textId="77777777" w:rsidR="00F92BC8" w:rsidRDefault="00F92BC8" w:rsidP="00F92BC8">
      <w:r>
        <w:tab/>
      </w:r>
    </w:p>
    <w:p w14:paraId="28F81E46" w14:textId="77777777" w:rsidR="00567CCC" w:rsidRDefault="00567CCC" w:rsidP="00F92BC8"/>
    <w:p w14:paraId="51AE3B8B" w14:textId="77777777" w:rsidR="00567CCC" w:rsidRDefault="00567CCC" w:rsidP="00F92BC8"/>
    <w:p w14:paraId="242F34B7" w14:textId="77777777" w:rsidR="00F92BC8" w:rsidRDefault="00F92BC8" w:rsidP="00F92BC8">
      <w:pPr>
        <w:jc w:val="both"/>
      </w:pPr>
      <w:r>
        <w:tab/>
      </w:r>
    </w:p>
    <w:p w14:paraId="42061591" w14:textId="77777777" w:rsidR="00F92BC8" w:rsidRDefault="00F92BC8" w:rsidP="00F92BC8">
      <w:pPr>
        <w:jc w:val="both"/>
      </w:pPr>
    </w:p>
    <w:p w14:paraId="02E26583" w14:textId="5EF3109F" w:rsidR="00746170" w:rsidRDefault="00F92BC8">
      <w:pPr>
        <w:pStyle w:val="TDC1"/>
        <w:tabs>
          <w:tab w:val="right" w:leader="dot" w:pos="9628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s-ES"/>
        </w:rPr>
      </w:pPr>
      <w:r>
        <w:rPr>
          <w:rFonts w:ascii="Roboto" w:hAnsi="Roboto"/>
          <w:sz w:val="22"/>
          <w:szCs w:val="22"/>
        </w:rPr>
        <w:fldChar w:fldCharType="begin"/>
      </w:r>
      <w:r w:rsidRPr="00702350">
        <w:rPr>
          <w:rFonts w:ascii="Roboto" w:hAnsi="Roboto"/>
          <w:sz w:val="22"/>
          <w:szCs w:val="22"/>
        </w:rPr>
        <w:instrText xml:space="preserve"> TOC \o "1-2" \h \z \u </w:instrText>
      </w:r>
      <w:r>
        <w:rPr>
          <w:rFonts w:ascii="Roboto" w:hAnsi="Roboto"/>
          <w:sz w:val="22"/>
          <w:szCs w:val="22"/>
        </w:rPr>
        <w:fldChar w:fldCharType="separate"/>
      </w:r>
      <w:hyperlink w:anchor="_Toc210728089" w:history="1">
        <w:r w:rsidR="00746170" w:rsidRPr="009C2E31">
          <w:rPr>
            <w:rStyle w:val="Hipervnculo"/>
            <w:rFonts w:ascii="Roboto" w:hAnsi="Roboto"/>
            <w:noProof/>
          </w:rPr>
          <w:t>INTRODUCCIÓN</w:t>
        </w:r>
        <w:r w:rsidR="00746170">
          <w:rPr>
            <w:noProof/>
            <w:webHidden/>
          </w:rPr>
          <w:tab/>
        </w:r>
        <w:r w:rsidR="00746170">
          <w:rPr>
            <w:noProof/>
            <w:webHidden/>
          </w:rPr>
          <w:fldChar w:fldCharType="begin"/>
        </w:r>
        <w:r w:rsidR="00746170">
          <w:rPr>
            <w:noProof/>
            <w:webHidden/>
          </w:rPr>
          <w:instrText xml:space="preserve"> PAGEREF _Toc210728089 \h </w:instrText>
        </w:r>
        <w:r w:rsidR="00746170">
          <w:rPr>
            <w:noProof/>
            <w:webHidden/>
          </w:rPr>
        </w:r>
        <w:r w:rsidR="00746170">
          <w:rPr>
            <w:noProof/>
            <w:webHidden/>
          </w:rPr>
          <w:fldChar w:fldCharType="separate"/>
        </w:r>
        <w:r w:rsidR="00746170">
          <w:rPr>
            <w:noProof/>
            <w:webHidden/>
          </w:rPr>
          <w:t>1</w:t>
        </w:r>
        <w:r w:rsidR="00746170">
          <w:rPr>
            <w:noProof/>
            <w:webHidden/>
          </w:rPr>
          <w:fldChar w:fldCharType="end"/>
        </w:r>
      </w:hyperlink>
    </w:p>
    <w:p w14:paraId="425D040B" w14:textId="5C86A3AE" w:rsidR="00746170" w:rsidRDefault="00746170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10728090" w:history="1">
        <w:r w:rsidRPr="009C2E31">
          <w:rPr>
            <w:rStyle w:val="Hipervnculo"/>
            <w:rFonts w:ascii="Roboto" w:hAnsi="Roboto"/>
            <w:noProof/>
          </w:rPr>
          <w:t>ACTIVIDAD 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_Toc210728090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70EF58" w14:textId="6A4B02ED" w:rsidR="00746170" w:rsidRDefault="00746170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10728091" w:history="1">
        <w:r w:rsidRPr="009C2E31">
          <w:rPr>
            <w:rStyle w:val="Hipervnculo"/>
            <w:rFonts w:ascii="Roboto" w:hAnsi="Roboto"/>
            <w:noProof/>
          </w:rPr>
          <w:t>ACTIVIDAD 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_Toc210728091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9AC92D" w14:textId="7DD51983" w:rsidR="00746170" w:rsidRDefault="00746170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10728092" w:history="1">
        <w:r w:rsidRPr="009C2E31">
          <w:rPr>
            <w:rStyle w:val="Hipervnculo"/>
            <w:rFonts w:ascii="Roboto" w:hAnsi="Roboto"/>
            <w:noProof/>
          </w:rPr>
          <w:t>ACTIVIDAD 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_Toc210728092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24A4C1" w14:textId="11364396" w:rsidR="00746170" w:rsidRDefault="00746170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10728093" w:history="1">
        <w:r w:rsidRPr="009C2E31">
          <w:rPr>
            <w:rStyle w:val="Hipervnculo"/>
            <w:rFonts w:ascii="Roboto" w:hAnsi="Roboto"/>
            <w:noProof/>
          </w:rPr>
          <w:t>ACTIVIDAD 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_Toc210728093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D15F0D" w14:textId="42709078" w:rsidR="00746170" w:rsidRDefault="00746170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10728094" w:history="1">
        <w:r w:rsidRPr="009C2E31">
          <w:rPr>
            <w:rStyle w:val="Hipervnculo"/>
            <w:rFonts w:ascii="Roboto" w:hAnsi="Roboto"/>
            <w:noProof/>
          </w:rPr>
          <w:t>ACTIVIDAD 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_Toc210728094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382E84" w14:textId="3D946584" w:rsidR="00746170" w:rsidRDefault="00746170">
      <w:pPr>
        <w:pStyle w:val="TDC2"/>
        <w:tabs>
          <w:tab w:val="right" w:leader="dot" w:pos="9628"/>
        </w:tabs>
        <w:rPr>
          <w:rFonts w:eastAsiaTheme="minorEastAsia"/>
          <w:smallCaps w:val="0"/>
          <w:noProof/>
          <w:sz w:val="24"/>
          <w:szCs w:val="24"/>
          <w:lang w:eastAsia="es-ES"/>
        </w:rPr>
      </w:pPr>
      <w:hyperlink w:anchor="_Toc210728095" w:history="1">
        <w:r w:rsidRPr="009C2E31">
          <w:rPr>
            <w:rStyle w:val="Hipervnculo"/>
            <w:rFonts w:ascii="Roboto" w:hAnsi="Roboto"/>
            <w:noProof/>
          </w:rPr>
          <w:t>ACTIVIDAD 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_Toc210728095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5D7204" w14:textId="0DAD2DB4" w:rsidR="00746170" w:rsidRDefault="00746170">
      <w:pPr>
        <w:pStyle w:val="TDC1"/>
        <w:tabs>
          <w:tab w:val="right" w:leader="dot" w:pos="9628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s-ES"/>
        </w:rPr>
      </w:pPr>
      <w:hyperlink w:anchor="_Toc210728096" w:history="1">
        <w:r w:rsidRPr="009C2E31">
          <w:rPr>
            <w:rStyle w:val="Hipervnculo"/>
            <w:rFonts w:ascii="Roboto" w:hAnsi="Roboto"/>
            <w:noProof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_Toc210728096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9AD06E" w14:textId="29EBEB28" w:rsidR="00F92BC8" w:rsidRPr="00A05329" w:rsidRDefault="00F92BC8" w:rsidP="00F92BC8">
      <w:pPr>
        <w:jc w:val="both"/>
      </w:pPr>
      <w:r>
        <w:fldChar w:fldCharType="end"/>
      </w:r>
    </w:p>
    <w:p w14:paraId="433AF5D6" w14:textId="77777777" w:rsidR="00F92BC8" w:rsidRDefault="00F92BC8" w:rsidP="00F92BC8"/>
    <w:p w14:paraId="47F5DF8B" w14:textId="77777777" w:rsidR="00F92BC8" w:rsidRDefault="00F92BC8" w:rsidP="00F92BC8"/>
    <w:p w14:paraId="3E8DB84E" w14:textId="77777777" w:rsidR="00F92BC8" w:rsidRDefault="00F92BC8" w:rsidP="00F92BC8"/>
    <w:p w14:paraId="5DE455E3" w14:textId="77777777" w:rsidR="00F92BC8" w:rsidRDefault="00F92BC8" w:rsidP="00F92BC8"/>
    <w:p w14:paraId="1BBFBF3B" w14:textId="77777777" w:rsidR="00F92BC8" w:rsidRDefault="00F92BC8" w:rsidP="00F92BC8"/>
    <w:p w14:paraId="26180524" w14:textId="77777777" w:rsidR="00F92BC8" w:rsidRDefault="00F92BC8" w:rsidP="00F92BC8"/>
    <w:p w14:paraId="0289ED3B" w14:textId="77777777" w:rsidR="00F92BC8" w:rsidRDefault="00F92BC8" w:rsidP="00F92BC8">
      <w:pPr>
        <w:sectPr w:rsidR="00F92BC8" w:rsidSect="007568B2">
          <w:headerReference w:type="first" r:id="rId11"/>
          <w:footerReference w:type="first" r:id="rId12"/>
          <w:pgSz w:w="11906" w:h="16838"/>
          <w:pgMar w:top="1134" w:right="1134" w:bottom="1134" w:left="1134" w:header="283" w:footer="283" w:gutter="0"/>
          <w:pgNumType w:start="1"/>
          <w:cols w:space="708"/>
          <w:docGrid w:linePitch="360"/>
        </w:sectPr>
      </w:pPr>
    </w:p>
    <w:p w14:paraId="10F86286" w14:textId="79E592DF" w:rsidR="00E041FD" w:rsidRDefault="009E2D30" w:rsidP="00E041FD">
      <w:pPr>
        <w:pStyle w:val="Ttulo1"/>
        <w:jc w:val="center"/>
        <w:rPr>
          <w:rFonts w:ascii="Roboto" w:hAnsi="Roboto"/>
          <w:color w:val="auto"/>
          <w:sz w:val="56"/>
          <w:szCs w:val="56"/>
        </w:rPr>
      </w:pPr>
      <w:bookmarkStart w:id="2" w:name="_Toc210728089"/>
      <w:r w:rsidRPr="00C14A30">
        <w:rPr>
          <w:rFonts w:ascii="Roboto" w:hAnsi="Roboto"/>
          <w:color w:val="auto"/>
          <w:sz w:val="56"/>
          <w:szCs w:val="56"/>
        </w:rPr>
        <w:lastRenderedPageBreak/>
        <w:t>INTRODUCCI</w:t>
      </w:r>
      <w:r w:rsidR="000A0D0E">
        <w:rPr>
          <w:rFonts w:ascii="Roboto" w:hAnsi="Roboto"/>
          <w:color w:val="auto"/>
          <w:sz w:val="56"/>
          <w:szCs w:val="56"/>
        </w:rPr>
        <w:t>ÓN</w:t>
      </w:r>
      <w:bookmarkEnd w:id="2"/>
    </w:p>
    <w:p w14:paraId="5AAD7D08" w14:textId="77777777" w:rsidR="00E041FD" w:rsidRDefault="00E041FD" w:rsidP="00E041FD"/>
    <w:p w14:paraId="2137D34A" w14:textId="77777777" w:rsidR="008E50EF" w:rsidRDefault="008E50EF" w:rsidP="00E041FD"/>
    <w:p w14:paraId="341A2D31" w14:textId="12568466" w:rsidR="000A0D0E" w:rsidRPr="008E50EF" w:rsidRDefault="000A0D0E" w:rsidP="002C78A3">
      <w:pPr>
        <w:spacing w:after="240"/>
        <w:jc w:val="both"/>
        <w:rPr>
          <w:rFonts w:ascii="Roboto" w:hAnsi="Roboto"/>
          <w:sz w:val="22"/>
          <w:szCs w:val="22"/>
        </w:rPr>
      </w:pPr>
      <w:r w:rsidRPr="008E50EF">
        <w:rPr>
          <w:rFonts w:ascii="Roboto" w:hAnsi="Roboto"/>
          <w:sz w:val="22"/>
          <w:szCs w:val="22"/>
        </w:rPr>
        <w:t xml:space="preserve">Este trabajo reúne una serie de actividades prácticas relacionadas con la programación en </w:t>
      </w:r>
      <w:r w:rsidR="001C3220">
        <w:rPr>
          <w:rFonts w:ascii="Roboto" w:hAnsi="Roboto"/>
          <w:sz w:val="22"/>
          <w:szCs w:val="22"/>
        </w:rPr>
        <w:t xml:space="preserve"> </w:t>
      </w:r>
      <w:r w:rsidRPr="001C3220">
        <w:rPr>
          <w:rFonts w:ascii="Roboto" w:hAnsi="Roboto"/>
          <w:b/>
          <w:bCs/>
          <w:sz w:val="22"/>
          <w:szCs w:val="22"/>
        </w:rPr>
        <w:t>Python 3.</w:t>
      </w:r>
      <w:r w:rsidR="001C3220" w:rsidRPr="001C3220">
        <w:rPr>
          <w:rFonts w:ascii="Roboto" w:hAnsi="Roboto"/>
          <w:b/>
          <w:bCs/>
          <w:sz w:val="22"/>
          <w:szCs w:val="22"/>
        </w:rPr>
        <w:t xml:space="preserve"> Básico</w:t>
      </w:r>
      <w:r w:rsidR="001C3220">
        <w:rPr>
          <w:rFonts w:ascii="Roboto" w:hAnsi="Roboto"/>
          <w:sz w:val="22"/>
          <w:szCs w:val="22"/>
        </w:rPr>
        <w:t>.</w:t>
      </w:r>
      <w:r w:rsidRPr="008E50EF">
        <w:rPr>
          <w:rFonts w:ascii="Roboto" w:hAnsi="Roboto"/>
          <w:sz w:val="22"/>
          <w:szCs w:val="22"/>
        </w:rPr>
        <w:t xml:space="preserve"> </w:t>
      </w:r>
    </w:p>
    <w:p w14:paraId="6B446D31" w14:textId="4DBB0AFE" w:rsidR="000A0D0E" w:rsidRPr="008E50EF" w:rsidRDefault="000A0D0E" w:rsidP="002C78A3">
      <w:pPr>
        <w:spacing w:after="240"/>
        <w:jc w:val="both"/>
        <w:rPr>
          <w:rFonts w:ascii="Roboto" w:hAnsi="Roboto"/>
          <w:sz w:val="22"/>
          <w:szCs w:val="22"/>
        </w:rPr>
      </w:pPr>
      <w:r w:rsidRPr="008E50EF">
        <w:rPr>
          <w:rFonts w:ascii="Roboto" w:hAnsi="Roboto"/>
          <w:sz w:val="22"/>
          <w:szCs w:val="22"/>
        </w:rPr>
        <w:t>El objetivo es consolidar conceptos fundamentales como la manipulación de listas, el uso de funciones, la gestión de datos con hash y la definición de clases. También se incluyen casos de uso reales como la gestión de usuarios y contraseñas, y la creación de instancias con atributos aleatorios, poniendo en práctica los conocimientos adquiridos.</w:t>
      </w:r>
    </w:p>
    <w:p w14:paraId="3B1DDA13" w14:textId="4EB10B59" w:rsidR="000A0D0E" w:rsidRPr="008E50EF" w:rsidRDefault="001C3220" w:rsidP="002C78A3">
      <w:pPr>
        <w:spacing w:after="240"/>
        <w:jc w:val="both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“</w:t>
      </w:r>
      <w:r w:rsidR="000A0D0E" w:rsidRPr="008E50EF">
        <w:rPr>
          <w:rFonts w:ascii="Roboto" w:hAnsi="Roboto"/>
          <w:sz w:val="22"/>
          <w:szCs w:val="22"/>
        </w:rPr>
        <w:t>Python es indiscutiblemente uno de los lenguajes de programación más populares y versátiles del mundo</w:t>
      </w:r>
      <w:r>
        <w:rPr>
          <w:rFonts w:ascii="Roboto" w:hAnsi="Roboto"/>
          <w:sz w:val="22"/>
          <w:szCs w:val="22"/>
        </w:rPr>
        <w:t>”.</w:t>
      </w:r>
    </w:p>
    <w:p w14:paraId="0343ECB0" w14:textId="0F42F2A5" w:rsidR="000A0D0E" w:rsidRPr="008E50EF" w:rsidRDefault="000A0D0E" w:rsidP="002C78A3">
      <w:pPr>
        <w:spacing w:after="240"/>
        <w:jc w:val="both"/>
        <w:rPr>
          <w:rFonts w:ascii="Roboto" w:hAnsi="Roboto"/>
          <w:sz w:val="22"/>
          <w:szCs w:val="22"/>
        </w:rPr>
      </w:pPr>
      <w:r w:rsidRPr="008E50EF">
        <w:rPr>
          <w:rFonts w:ascii="Roboto" w:hAnsi="Roboto"/>
          <w:sz w:val="22"/>
          <w:szCs w:val="22"/>
        </w:rPr>
        <w:t xml:space="preserve">Su sintaxis clara y sencilla lo convierte en una excelente opción tanto para principiantes como para </w:t>
      </w:r>
      <w:proofErr w:type="spellStart"/>
      <w:r w:rsidRPr="008E50EF">
        <w:rPr>
          <w:rFonts w:ascii="Roboto" w:hAnsi="Roboto"/>
          <w:sz w:val="22"/>
          <w:szCs w:val="22"/>
        </w:rPr>
        <w:t>profesio-nales</w:t>
      </w:r>
      <w:proofErr w:type="spellEnd"/>
      <w:r w:rsidRPr="008E50EF">
        <w:rPr>
          <w:rFonts w:ascii="Roboto" w:hAnsi="Roboto"/>
          <w:sz w:val="22"/>
          <w:szCs w:val="22"/>
        </w:rPr>
        <w:t xml:space="preserve">. Es un lenguaje interpretado, de alto nivel y multiparadigma, lo que significa que permite programar de forma estructurada, orientada a objetos o funcional. Sus aplicaciones son vastas y cubren áreas como el desarrollo web, la inteligencia artificial, el análisis de datos, la automatización de tareas, el desarrollo de </w:t>
      </w:r>
      <w:proofErr w:type="spellStart"/>
      <w:r w:rsidRPr="008E50EF">
        <w:rPr>
          <w:rFonts w:ascii="Roboto" w:hAnsi="Roboto"/>
          <w:sz w:val="22"/>
          <w:szCs w:val="22"/>
        </w:rPr>
        <w:t>vídeojuegos</w:t>
      </w:r>
      <w:proofErr w:type="spellEnd"/>
      <w:r w:rsidRPr="008E50EF">
        <w:rPr>
          <w:rFonts w:ascii="Roboto" w:hAnsi="Roboto"/>
          <w:sz w:val="22"/>
          <w:szCs w:val="22"/>
        </w:rPr>
        <w:t xml:space="preserve"> y la educación. La combinación de una comunidad de usuarios muy activa y la gran cantidad de bibliotecas disponibles lo establecen como un herramient</w:t>
      </w:r>
      <w:r w:rsidR="001C3220">
        <w:rPr>
          <w:rFonts w:ascii="Roboto" w:hAnsi="Roboto"/>
          <w:sz w:val="22"/>
          <w:szCs w:val="22"/>
        </w:rPr>
        <w:t>a</w:t>
      </w:r>
      <w:r w:rsidRPr="008E50EF">
        <w:rPr>
          <w:rFonts w:ascii="Roboto" w:hAnsi="Roboto"/>
          <w:sz w:val="22"/>
          <w:szCs w:val="22"/>
        </w:rPr>
        <w:t xml:space="preserve"> poderos</w:t>
      </w:r>
      <w:r w:rsidR="001C3220">
        <w:rPr>
          <w:rFonts w:ascii="Roboto" w:hAnsi="Roboto"/>
          <w:sz w:val="22"/>
          <w:szCs w:val="22"/>
        </w:rPr>
        <w:t>a</w:t>
      </w:r>
      <w:r w:rsidRPr="008E50EF">
        <w:rPr>
          <w:rFonts w:ascii="Roboto" w:hAnsi="Roboto"/>
          <w:sz w:val="22"/>
          <w:szCs w:val="22"/>
        </w:rPr>
        <w:t xml:space="preserve"> y eficiente para resolver problemas del mundo real.</w:t>
      </w:r>
    </w:p>
    <w:p w14:paraId="5FDBD0FC" w14:textId="79406626" w:rsidR="000A0D0E" w:rsidRPr="00E041FD" w:rsidRDefault="000A0D0E" w:rsidP="002C78A3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8E50EF">
        <w:rPr>
          <w:rFonts w:ascii="Roboto" w:hAnsi="Roboto"/>
          <w:sz w:val="22"/>
          <w:szCs w:val="22"/>
        </w:rPr>
        <w:t>Asimismo, Python se ha consolidado como un</w:t>
      </w:r>
      <w:r w:rsidR="001C3220">
        <w:rPr>
          <w:rFonts w:ascii="Roboto" w:hAnsi="Roboto"/>
          <w:sz w:val="22"/>
          <w:szCs w:val="22"/>
        </w:rPr>
        <w:t>a</w:t>
      </w:r>
      <w:r w:rsidRPr="008E50EF">
        <w:rPr>
          <w:rFonts w:ascii="Roboto" w:hAnsi="Roboto"/>
          <w:sz w:val="22"/>
          <w:szCs w:val="22"/>
        </w:rPr>
        <w:t xml:space="preserve"> herramient</w:t>
      </w:r>
      <w:r w:rsidR="001C3220">
        <w:rPr>
          <w:rFonts w:ascii="Roboto" w:hAnsi="Roboto"/>
          <w:sz w:val="22"/>
          <w:szCs w:val="22"/>
        </w:rPr>
        <w:t>a</w:t>
      </w:r>
      <w:r w:rsidRPr="008E50EF">
        <w:rPr>
          <w:rFonts w:ascii="Roboto" w:hAnsi="Roboto"/>
          <w:sz w:val="22"/>
          <w:szCs w:val="22"/>
        </w:rPr>
        <w:t xml:space="preserve"> esencial en el entorno empresarial gracias a su capacidad para automatizar tareas, procesar grandes volúmenes de datos y desenrollar soluciones ágiles que optimizan la toma de decisiones. Por todo ello, se convierte en un motor clave de la transformación digital, impulsando la eficiencia y la innovación en organizaciones modernas de todos los sectores.</w:t>
      </w:r>
    </w:p>
    <w:p w14:paraId="004DB7EC" w14:textId="77777777" w:rsidR="005235CC" w:rsidRPr="00E041FD" w:rsidRDefault="005235CC" w:rsidP="00C018B2">
      <w:pPr>
        <w:spacing w:after="240"/>
        <w:jc w:val="both"/>
        <w:rPr>
          <w:rFonts w:ascii="Roboto" w:hAnsi="Roboto" w:cs="Arial"/>
          <w:sz w:val="22"/>
          <w:szCs w:val="22"/>
        </w:rPr>
      </w:pPr>
    </w:p>
    <w:p w14:paraId="066A3992" w14:textId="77777777" w:rsidR="005235CC" w:rsidRPr="00E041FD" w:rsidRDefault="005235CC" w:rsidP="00C018B2">
      <w:pPr>
        <w:spacing w:after="240"/>
        <w:jc w:val="both"/>
        <w:rPr>
          <w:rFonts w:ascii="Roboto" w:hAnsi="Roboto" w:cs="Arial"/>
          <w:sz w:val="22"/>
          <w:szCs w:val="22"/>
        </w:rPr>
      </w:pPr>
    </w:p>
    <w:p w14:paraId="02D689E4" w14:textId="77777777" w:rsidR="005235CC" w:rsidRPr="00E041FD" w:rsidRDefault="005235CC" w:rsidP="00C018B2">
      <w:pPr>
        <w:spacing w:after="240"/>
        <w:jc w:val="both"/>
        <w:rPr>
          <w:rFonts w:ascii="Roboto" w:hAnsi="Roboto" w:cs="Arial"/>
          <w:sz w:val="22"/>
          <w:szCs w:val="22"/>
        </w:rPr>
      </w:pPr>
    </w:p>
    <w:p w14:paraId="08FBFF3E" w14:textId="77777777" w:rsidR="005235CC" w:rsidRPr="00E041FD" w:rsidRDefault="005235CC" w:rsidP="00C018B2">
      <w:pPr>
        <w:spacing w:after="240"/>
        <w:jc w:val="both"/>
        <w:rPr>
          <w:rFonts w:ascii="Roboto" w:hAnsi="Roboto" w:cs="Arial"/>
          <w:sz w:val="22"/>
          <w:szCs w:val="22"/>
        </w:rPr>
      </w:pPr>
    </w:p>
    <w:p w14:paraId="589973A2" w14:textId="77777777" w:rsidR="005235CC" w:rsidRPr="00E041FD" w:rsidRDefault="005235CC" w:rsidP="00C018B2">
      <w:pPr>
        <w:spacing w:after="240"/>
        <w:jc w:val="both"/>
        <w:rPr>
          <w:rFonts w:ascii="Roboto" w:hAnsi="Roboto" w:cs="Arial"/>
          <w:sz w:val="22"/>
          <w:szCs w:val="22"/>
        </w:rPr>
      </w:pPr>
    </w:p>
    <w:p w14:paraId="23076DEF" w14:textId="77777777" w:rsidR="005235CC" w:rsidRDefault="005235CC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17874E42" w14:textId="77777777" w:rsidR="005235CC" w:rsidRDefault="005235CC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01ED0DC6" w14:textId="77777777" w:rsidR="005235CC" w:rsidRDefault="005235CC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66ABF791" w14:textId="77777777" w:rsidR="005235CC" w:rsidRDefault="005235CC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2CFA8511" w14:textId="77777777" w:rsidR="00F8079D" w:rsidRDefault="00F8079D" w:rsidP="00C018B2">
      <w:pPr>
        <w:spacing w:after="240"/>
        <w:jc w:val="both"/>
        <w:rPr>
          <w:rFonts w:ascii="Arial" w:hAnsi="Arial" w:cs="Arial"/>
          <w:sz w:val="22"/>
          <w:szCs w:val="22"/>
        </w:rPr>
      </w:pPr>
    </w:p>
    <w:p w14:paraId="7870204A" w14:textId="77777777" w:rsidR="005235CC" w:rsidRPr="0077039B" w:rsidRDefault="005235CC" w:rsidP="00C018B2">
      <w:pPr>
        <w:spacing w:after="240"/>
        <w:jc w:val="both"/>
        <w:rPr>
          <w:rFonts w:ascii="Roboto" w:hAnsi="Roboto" w:cs="Arial"/>
          <w:sz w:val="10"/>
          <w:szCs w:val="10"/>
        </w:rPr>
      </w:pPr>
    </w:p>
    <w:p w14:paraId="6FAC6F0B" w14:textId="6026ED48" w:rsidR="005235CC" w:rsidRPr="0077039B" w:rsidRDefault="005235CC" w:rsidP="000A0D0E">
      <w:pPr>
        <w:pStyle w:val="Ttulo2"/>
        <w:spacing w:before="240" w:after="0"/>
        <w:rPr>
          <w:rFonts w:ascii="Roboto" w:hAnsi="Roboto"/>
        </w:rPr>
      </w:pPr>
      <w:bookmarkStart w:id="3" w:name="_Toc210728090"/>
      <w:r w:rsidRPr="0077039B">
        <w:rPr>
          <w:rFonts w:ascii="Roboto" w:hAnsi="Roboto"/>
        </w:rPr>
        <w:t>ACTIVI</w:t>
      </w:r>
      <w:r w:rsidR="000A0D0E" w:rsidRPr="0077039B">
        <w:rPr>
          <w:rFonts w:ascii="Roboto" w:hAnsi="Roboto"/>
        </w:rPr>
        <w:t>DAD</w:t>
      </w:r>
      <w:r w:rsidRPr="0077039B">
        <w:rPr>
          <w:rFonts w:ascii="Roboto" w:hAnsi="Roboto"/>
        </w:rPr>
        <w:t xml:space="preserve"> 01</w:t>
      </w:r>
      <w:bookmarkEnd w:id="3"/>
    </w:p>
    <w:p w14:paraId="60A1A6DC" w14:textId="77777777" w:rsidR="001C3220" w:rsidRPr="0077039B" w:rsidRDefault="001C3220" w:rsidP="00DB06AD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>Prepara con un ejemplo donde explicas cómo hacer en Python 3:</w:t>
      </w:r>
    </w:p>
    <w:p w14:paraId="083ECA52" w14:textId="77777777" w:rsidR="00746170" w:rsidRPr="0077039B" w:rsidRDefault="001C3220" w:rsidP="00746170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Times New Roman" w:hAnsi="Times New Roman" w:cs="Times New Roman"/>
          <w:sz w:val="22"/>
          <w:szCs w:val="22"/>
        </w:rPr>
        <w:t>●</w:t>
      </w:r>
      <w:r w:rsidRPr="0077039B">
        <w:rPr>
          <w:rFonts w:ascii="Roboto" w:hAnsi="Roboto" w:cs="Arial"/>
          <w:sz w:val="22"/>
          <w:szCs w:val="22"/>
        </w:rPr>
        <w:t xml:space="preserve"> Clonar una lista.</w:t>
      </w:r>
    </w:p>
    <w:p w14:paraId="4B2FF9E8" w14:textId="41BA6AFD" w:rsidR="00BA1626" w:rsidRPr="0077039B" w:rsidRDefault="00BA1626" w:rsidP="00BA1626">
      <w:pPr>
        <w:pStyle w:val="Prrafodelista"/>
        <w:spacing w:after="240"/>
        <w:ind w:left="142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b/>
          <w:bCs/>
          <w:i/>
          <w:iCs/>
          <w:sz w:val="22"/>
          <w:szCs w:val="22"/>
        </w:rPr>
        <w:t xml:space="preserve">Clonar </w:t>
      </w:r>
      <w:r w:rsidRPr="0077039B">
        <w:rPr>
          <w:rFonts w:ascii="Roboto" w:hAnsi="Roboto" w:cs="Arial"/>
          <w:sz w:val="22"/>
          <w:szCs w:val="22"/>
        </w:rPr>
        <w:t xml:space="preserve">una lista significa crear una copia completamente nueva de una lista existente. Esta copia tiene el mismo contenido, pero </w:t>
      </w:r>
      <w:r w:rsidRPr="0077039B">
        <w:rPr>
          <w:rFonts w:ascii="Roboto" w:hAnsi="Roboto" w:cs="Arial"/>
          <w:sz w:val="22"/>
          <w:szCs w:val="22"/>
        </w:rPr>
        <w:t>se encuentra</w:t>
      </w:r>
      <w:r w:rsidRPr="0077039B">
        <w:rPr>
          <w:rFonts w:ascii="Roboto" w:hAnsi="Roboto" w:cs="Arial"/>
          <w:sz w:val="22"/>
          <w:szCs w:val="22"/>
        </w:rPr>
        <w:t xml:space="preserve"> en otra parte de la memoria, por lo que </w:t>
      </w:r>
      <w:r w:rsidRPr="0077039B">
        <w:rPr>
          <w:rFonts w:ascii="Roboto" w:hAnsi="Roboto" w:cs="Arial"/>
          <w:sz w:val="22"/>
          <w:szCs w:val="22"/>
        </w:rPr>
        <w:t xml:space="preserve">se </w:t>
      </w:r>
      <w:r w:rsidRPr="0077039B">
        <w:rPr>
          <w:rFonts w:ascii="Roboto" w:hAnsi="Roboto" w:cs="Arial"/>
          <w:sz w:val="22"/>
          <w:szCs w:val="22"/>
        </w:rPr>
        <w:t xml:space="preserve">puede modificar sin afectar </w:t>
      </w:r>
      <w:r w:rsidRPr="0077039B">
        <w:rPr>
          <w:rFonts w:ascii="Roboto" w:hAnsi="Roboto" w:cs="Arial"/>
          <w:sz w:val="22"/>
          <w:szCs w:val="22"/>
        </w:rPr>
        <w:t xml:space="preserve">a </w:t>
      </w:r>
      <w:r w:rsidRPr="0077039B">
        <w:rPr>
          <w:rFonts w:ascii="Roboto" w:hAnsi="Roboto" w:cs="Arial"/>
          <w:sz w:val="22"/>
          <w:szCs w:val="22"/>
        </w:rPr>
        <w:t xml:space="preserve">la </w:t>
      </w:r>
      <w:r w:rsidRPr="0077039B">
        <w:rPr>
          <w:rFonts w:ascii="Roboto" w:hAnsi="Roboto" w:cs="Arial"/>
          <w:sz w:val="22"/>
          <w:szCs w:val="22"/>
        </w:rPr>
        <w:t xml:space="preserve">lista </w:t>
      </w:r>
      <w:r w:rsidRPr="0077039B">
        <w:rPr>
          <w:rFonts w:ascii="Roboto" w:hAnsi="Roboto" w:cs="Arial"/>
          <w:sz w:val="22"/>
          <w:szCs w:val="22"/>
        </w:rPr>
        <w:t>original.</w:t>
      </w:r>
    </w:p>
    <w:p w14:paraId="1D65BF57" w14:textId="77777777" w:rsidR="00F8079D" w:rsidRPr="0077039B" w:rsidRDefault="00F8079D" w:rsidP="00BA1626">
      <w:pPr>
        <w:pStyle w:val="Prrafodelista"/>
        <w:spacing w:after="240"/>
        <w:ind w:left="142"/>
        <w:jc w:val="both"/>
        <w:rPr>
          <w:rFonts w:ascii="Roboto" w:hAnsi="Roboto" w:cs="Arial"/>
          <w:sz w:val="22"/>
          <w:szCs w:val="22"/>
        </w:rPr>
      </w:pPr>
    </w:p>
    <w:p w14:paraId="139D6FC0" w14:textId="77777777" w:rsidR="000E1EEF" w:rsidRPr="0077039B" w:rsidRDefault="000E1EEF" w:rsidP="00BA1626">
      <w:pPr>
        <w:pStyle w:val="Prrafodelista"/>
        <w:spacing w:after="240"/>
        <w:ind w:left="142"/>
        <w:jc w:val="both"/>
        <w:rPr>
          <w:rFonts w:ascii="Roboto" w:hAnsi="Roboto" w:cs="Arial"/>
          <w:sz w:val="22"/>
          <w:szCs w:val="22"/>
        </w:rPr>
      </w:pPr>
    </w:p>
    <w:p w14:paraId="0326A24C" w14:textId="499B3C26" w:rsidR="00BA1626" w:rsidRPr="0077039B" w:rsidRDefault="00BA1626" w:rsidP="00BA1626">
      <w:pPr>
        <w:pStyle w:val="Prrafodelista"/>
        <w:numPr>
          <w:ilvl w:val="0"/>
          <w:numId w:val="66"/>
        </w:numPr>
        <w:spacing w:after="240"/>
        <w:jc w:val="both"/>
        <w:rPr>
          <w:rFonts w:ascii="Roboto" w:hAnsi="Roboto" w:cs="Arial"/>
          <w:b/>
          <w:bCs/>
          <w:i/>
          <w:iCs/>
          <w:sz w:val="22"/>
          <w:szCs w:val="22"/>
        </w:rPr>
      </w:pPr>
      <w:r w:rsidRPr="0077039B">
        <w:rPr>
          <w:rFonts w:ascii="Roboto" w:hAnsi="Roboto" w:cs="Arial"/>
          <w:b/>
          <w:bCs/>
          <w:i/>
          <w:iCs/>
          <w:sz w:val="22"/>
          <w:szCs w:val="22"/>
        </w:rPr>
        <w:t xml:space="preserve">Método de </w:t>
      </w:r>
      <w:proofErr w:type="spellStart"/>
      <w:r w:rsidRPr="0077039B">
        <w:rPr>
          <w:rFonts w:ascii="Roboto" w:hAnsi="Roboto" w:cs="Arial"/>
          <w:b/>
          <w:bCs/>
          <w:i/>
          <w:iCs/>
          <w:sz w:val="22"/>
          <w:szCs w:val="22"/>
        </w:rPr>
        <w:t>Slicing</w:t>
      </w:r>
      <w:proofErr w:type="spellEnd"/>
      <w:r w:rsidRPr="0077039B">
        <w:rPr>
          <w:rFonts w:ascii="Roboto" w:hAnsi="Roboto" w:cs="Arial"/>
          <w:b/>
          <w:bCs/>
          <w:i/>
          <w:iCs/>
          <w:sz w:val="22"/>
          <w:szCs w:val="22"/>
        </w:rPr>
        <w:t xml:space="preserve"> ([:])</w:t>
      </w:r>
    </w:p>
    <w:p w14:paraId="58483B9E" w14:textId="186FE3F6" w:rsidR="00BA1626" w:rsidRPr="0077039B" w:rsidRDefault="00BA1626" w:rsidP="00BA1626">
      <w:pPr>
        <w:pStyle w:val="Prrafodelista"/>
        <w:spacing w:after="240"/>
        <w:ind w:left="142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ab/>
        <w:t xml:space="preserve">  M</w:t>
      </w:r>
      <w:r w:rsidRPr="0077039B">
        <w:rPr>
          <w:rFonts w:ascii="Roboto" w:hAnsi="Roboto" w:cs="Arial"/>
          <w:sz w:val="22"/>
          <w:szCs w:val="22"/>
        </w:rPr>
        <w:t>étodo común y "</w:t>
      </w:r>
      <w:proofErr w:type="spellStart"/>
      <w:r w:rsidRPr="0077039B">
        <w:rPr>
          <w:rFonts w:ascii="Roboto" w:hAnsi="Roboto" w:cs="Arial"/>
          <w:sz w:val="22"/>
          <w:szCs w:val="22"/>
        </w:rPr>
        <w:t>pythónico</w:t>
      </w:r>
      <w:proofErr w:type="spellEnd"/>
      <w:r w:rsidRPr="0077039B">
        <w:rPr>
          <w:rFonts w:ascii="Roboto" w:hAnsi="Roboto" w:cs="Arial"/>
          <w:sz w:val="22"/>
          <w:szCs w:val="22"/>
        </w:rPr>
        <w:t xml:space="preserve">". Crea una copia superficial de la lista completa al seleccionar todos los </w:t>
      </w:r>
      <w:r w:rsidRPr="0077039B">
        <w:rPr>
          <w:rFonts w:ascii="Roboto" w:hAnsi="Roboto" w:cs="Arial"/>
          <w:sz w:val="22"/>
          <w:szCs w:val="22"/>
        </w:rPr>
        <w:tab/>
        <w:t xml:space="preserve">  </w:t>
      </w:r>
      <w:r w:rsidRPr="0077039B">
        <w:rPr>
          <w:rFonts w:ascii="Roboto" w:hAnsi="Roboto" w:cs="Arial"/>
          <w:sz w:val="22"/>
          <w:szCs w:val="22"/>
        </w:rPr>
        <w:t>elementos desde el principio hasta el final.</w:t>
      </w:r>
    </w:p>
    <w:p w14:paraId="00632B1C" w14:textId="77777777" w:rsidR="00BA1626" w:rsidRPr="0077039B" w:rsidRDefault="00BA1626" w:rsidP="00BA1626">
      <w:pPr>
        <w:pStyle w:val="Prrafodelista"/>
        <w:spacing w:after="240"/>
        <w:ind w:left="142"/>
        <w:jc w:val="both"/>
        <w:rPr>
          <w:rFonts w:ascii="Roboto" w:hAnsi="Roboto" w:cs="Arial"/>
          <w:sz w:val="22"/>
          <w:szCs w:val="22"/>
        </w:rPr>
      </w:pPr>
    </w:p>
    <w:p w14:paraId="70A515EE" w14:textId="77777777" w:rsidR="0077039B" w:rsidRPr="0077039B" w:rsidRDefault="0077039B" w:rsidP="0077039B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original </w:t>
      </w:r>
      <w:r w:rsidRPr="0077039B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77039B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[</w:t>
      </w:r>
      <w:r w:rsidRPr="0077039B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1</w:t>
      </w:r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77039B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2</w:t>
      </w:r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77039B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3</w:t>
      </w:r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77039B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4</w:t>
      </w:r>
      <w:r w:rsidRPr="0077039B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]</w:t>
      </w:r>
    </w:p>
    <w:p w14:paraId="08473F01" w14:textId="77777777" w:rsidR="0077039B" w:rsidRPr="0077039B" w:rsidRDefault="0077039B" w:rsidP="0077039B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</w:pPr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clonada </w:t>
      </w:r>
      <w:r w:rsidRPr="0077039B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original[:]  </w:t>
      </w:r>
      <w:r w:rsidRPr="0077039B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Copia por </w:t>
      </w:r>
      <w:proofErr w:type="spellStart"/>
      <w:r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slicing</w:t>
      </w:r>
      <w:proofErr w:type="spellEnd"/>
    </w:p>
    <w:p w14:paraId="15281A63" w14:textId="77777777" w:rsidR="0077039B" w:rsidRPr="0077039B" w:rsidRDefault="0077039B" w:rsidP="0077039B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3048C070" w14:textId="77777777" w:rsidR="0077039B" w:rsidRPr="0077039B" w:rsidRDefault="0077039B" w:rsidP="0077039B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77039B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se imprimen los  resultados</w:t>
      </w:r>
    </w:p>
    <w:p w14:paraId="720B4F91" w14:textId="77777777" w:rsidR="0077039B" w:rsidRPr="0077039B" w:rsidRDefault="0077039B" w:rsidP="0077039B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77039B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77039B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77039B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"Original</w:t>
      </w:r>
      <w:proofErr w:type="spellEnd"/>
      <w:r w:rsidRPr="0077039B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: </w:t>
      </w:r>
      <w:r w:rsidRPr="0077039B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r w:rsidRPr="0077039B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original</w:t>
      </w:r>
      <w:r w:rsidRPr="0077039B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77039B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)   </w:t>
      </w:r>
      <w:r w:rsidRPr="0077039B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Imprime la lista original.</w:t>
      </w:r>
    </w:p>
    <w:p w14:paraId="36F8676F" w14:textId="77777777" w:rsidR="0077039B" w:rsidRPr="0077039B" w:rsidRDefault="0077039B" w:rsidP="0077039B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77039B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r w:rsidRPr="0077039B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77039B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Lista clonada:</w:t>
      </w:r>
      <w:r w:rsidRPr="0077039B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",</w:t>
      </w:r>
      <w:r w:rsidRPr="0077039B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 xml:space="preserve"> clonada</w:t>
      </w:r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) </w:t>
      </w:r>
      <w:r w:rsidRPr="0077039B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Imprime la lista clonada inicial.</w:t>
      </w:r>
    </w:p>
    <w:p w14:paraId="72A4ED9B" w14:textId="77777777" w:rsidR="0077039B" w:rsidRPr="0077039B" w:rsidRDefault="0077039B" w:rsidP="0077039B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77039B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r w:rsidRPr="0077039B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77039B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..............................................</w:t>
      </w:r>
      <w:r w:rsidRPr="0077039B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3C3C3CCF" w14:textId="77777777" w:rsidR="0077039B" w:rsidRPr="0077039B" w:rsidRDefault="0077039B" w:rsidP="0077039B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6DF5A172" w14:textId="77777777" w:rsidR="0077039B" w:rsidRPr="0077039B" w:rsidRDefault="0077039B" w:rsidP="0077039B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77039B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Se modifica clonada para probar la independencia</w:t>
      </w:r>
    </w:p>
    <w:p w14:paraId="033F80DD" w14:textId="77777777" w:rsidR="0077039B" w:rsidRPr="0077039B" w:rsidRDefault="0077039B" w:rsidP="0077039B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clonada.</w:t>
      </w:r>
      <w:r w:rsidRPr="0077039B">
        <w:rPr>
          <w:rFonts w:ascii="Roboto" w:eastAsia="Times New Roman" w:hAnsi="Roboto" w:cs="Times New Roman"/>
          <w:color w:val="B2CCD6"/>
          <w:kern w:val="0"/>
          <w:sz w:val="22"/>
          <w:szCs w:val="22"/>
          <w:lang w:eastAsia="es-ES"/>
          <w14:ligatures w14:val="none"/>
        </w:rPr>
        <w:t>append</w:t>
      </w:r>
      <w:proofErr w:type="spellEnd"/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r w:rsidRPr="0077039B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40</w:t>
      </w:r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  <w:r w:rsidRPr="0077039B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Modifica solo la lista 'clonada' al añadir el elemento 40.</w:t>
      </w:r>
    </w:p>
    <w:p w14:paraId="363F47DF" w14:textId="3E890478" w:rsidR="0077039B" w:rsidRPr="0077039B" w:rsidRDefault="0077039B" w:rsidP="0077039B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77039B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77039B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77039B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"Original</w:t>
      </w:r>
      <w:proofErr w:type="spellEnd"/>
      <w:r w:rsidRPr="0077039B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: </w:t>
      </w:r>
      <w:r w:rsidRPr="0077039B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r w:rsidRPr="0077039B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original</w:t>
      </w:r>
      <w:r w:rsidRPr="0077039B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77039B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  <w:r w:rsidRPr="0077039B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Imprime 'original'. Demuestra que NO fue modificada.</w:t>
      </w:r>
    </w:p>
    <w:p w14:paraId="34B50896" w14:textId="7F8F5D67" w:rsidR="0077039B" w:rsidRPr="0077039B" w:rsidRDefault="0077039B" w:rsidP="0077039B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</w:pPr>
      <w:proofErr w:type="spellStart"/>
      <w:r w:rsidRPr="0077039B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77039B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77039B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"Lista</w:t>
      </w:r>
      <w:proofErr w:type="spellEnd"/>
      <w:r w:rsidRPr="0077039B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 clonada modificada: </w:t>
      </w:r>
      <w:r w:rsidRPr="0077039B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r w:rsidRPr="0077039B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clonada</w:t>
      </w:r>
      <w:r w:rsidRPr="0077039B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77039B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  <w:r w:rsidRPr="0077039B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Imprime 'clonada' y se</w:t>
      </w:r>
      <w:r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</w:t>
      </w:r>
      <w:r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muestra el nuevo elemento.</w:t>
      </w:r>
      <w:r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          </w:t>
      </w:r>
    </w:p>
    <w:p w14:paraId="5D366F0D" w14:textId="77777777" w:rsidR="000E1EEF" w:rsidRPr="0077039B" w:rsidRDefault="000E1EEF" w:rsidP="000E1EEF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20602B24" w14:textId="77777777" w:rsidR="000E1EEF" w:rsidRPr="0077039B" w:rsidRDefault="000E1EEF" w:rsidP="000E1EEF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Original: [1, 2, 3, 4]</w:t>
      </w:r>
    </w:p>
    <w:p w14:paraId="2463CB90" w14:textId="77777777" w:rsidR="000E1EEF" w:rsidRPr="0077039B" w:rsidRDefault="000E1EEF" w:rsidP="000E1EEF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 clonada: [1, 2, 3, 4]</w:t>
      </w:r>
    </w:p>
    <w:p w14:paraId="238511BB" w14:textId="77777777" w:rsidR="000E1EEF" w:rsidRPr="0077039B" w:rsidRDefault="000E1EEF" w:rsidP="000E1EEF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......................................</w:t>
      </w:r>
    </w:p>
    <w:p w14:paraId="4305F22C" w14:textId="3922399F" w:rsidR="000E1EEF" w:rsidRPr="0077039B" w:rsidRDefault="003036F4" w:rsidP="000E1EEF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O</w:t>
      </w:r>
      <w:r w:rsidR="000E1EEF"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riginal: [1, 2, 3, 4]</w:t>
      </w:r>
    </w:p>
    <w:p w14:paraId="52EDA3CF" w14:textId="56286783" w:rsidR="000E1EEF" w:rsidRPr="0077039B" w:rsidRDefault="000E1EEF" w:rsidP="000E1EEF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 clonada modificada: [1, 2, 3, 4, 40]</w:t>
      </w:r>
    </w:p>
    <w:p w14:paraId="27464E9E" w14:textId="77777777" w:rsidR="00F8079D" w:rsidRPr="000E1EEF" w:rsidRDefault="00F8079D" w:rsidP="000E1EEF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279355B8" w14:textId="77777777" w:rsidR="000E1EEF" w:rsidRPr="0077039B" w:rsidRDefault="000E1EEF" w:rsidP="00BA1626">
      <w:pPr>
        <w:pStyle w:val="Prrafodelista"/>
        <w:spacing w:after="240"/>
        <w:ind w:left="142"/>
        <w:jc w:val="both"/>
        <w:rPr>
          <w:rFonts w:ascii="Roboto" w:hAnsi="Roboto" w:cs="Arial"/>
          <w:sz w:val="22"/>
          <w:szCs w:val="22"/>
        </w:rPr>
      </w:pPr>
    </w:p>
    <w:p w14:paraId="30995F50" w14:textId="4BEEE9FC" w:rsidR="000E1EEF" w:rsidRPr="0077039B" w:rsidRDefault="000E1EEF" w:rsidP="000E1EEF">
      <w:pPr>
        <w:pStyle w:val="Prrafodelista"/>
        <w:numPr>
          <w:ilvl w:val="0"/>
          <w:numId w:val="68"/>
        </w:numPr>
        <w:spacing w:after="240"/>
        <w:jc w:val="both"/>
        <w:rPr>
          <w:rFonts w:ascii="Roboto" w:hAnsi="Roboto" w:cs="Arial"/>
          <w:b/>
          <w:bCs/>
          <w:i/>
          <w:iCs/>
          <w:sz w:val="22"/>
          <w:szCs w:val="22"/>
        </w:rPr>
      </w:pPr>
      <w:r w:rsidRPr="0077039B">
        <w:rPr>
          <w:rFonts w:ascii="Roboto" w:hAnsi="Roboto" w:cs="Arial"/>
          <w:b/>
          <w:bCs/>
          <w:i/>
          <w:iCs/>
          <w:sz w:val="22"/>
          <w:szCs w:val="22"/>
        </w:rPr>
        <w:t>Método .</w:t>
      </w:r>
      <w:proofErr w:type="spellStart"/>
      <w:r w:rsidRPr="0077039B">
        <w:rPr>
          <w:rFonts w:ascii="Roboto" w:hAnsi="Roboto" w:cs="Arial"/>
          <w:b/>
          <w:bCs/>
          <w:i/>
          <w:iCs/>
          <w:sz w:val="22"/>
          <w:szCs w:val="22"/>
        </w:rPr>
        <w:t>copy</w:t>
      </w:r>
      <w:proofErr w:type="spellEnd"/>
      <w:r w:rsidRPr="0077039B">
        <w:rPr>
          <w:rFonts w:ascii="Roboto" w:hAnsi="Roboto" w:cs="Arial"/>
          <w:b/>
          <w:bCs/>
          <w:i/>
          <w:iCs/>
          <w:sz w:val="22"/>
          <w:szCs w:val="22"/>
        </w:rPr>
        <w:t>()</w:t>
      </w:r>
    </w:p>
    <w:p w14:paraId="7C071F0C" w14:textId="019DDCC4" w:rsidR="00F8079D" w:rsidRPr="0077039B" w:rsidRDefault="00F8079D" w:rsidP="00F8079D">
      <w:pPr>
        <w:pStyle w:val="Prrafodelista"/>
        <w:spacing w:after="240"/>
        <w:ind w:left="862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>crea una copia superficial (</w:t>
      </w:r>
      <w:proofErr w:type="spellStart"/>
      <w:r w:rsidRPr="0077039B">
        <w:rPr>
          <w:rFonts w:ascii="Roboto" w:hAnsi="Roboto" w:cs="Arial"/>
          <w:sz w:val="22"/>
          <w:szCs w:val="22"/>
        </w:rPr>
        <w:t>shallow</w:t>
      </w:r>
      <w:proofErr w:type="spellEnd"/>
      <w:r w:rsidRPr="0077039B">
        <w:rPr>
          <w:rFonts w:ascii="Roboto" w:hAnsi="Roboto" w:cs="Arial"/>
          <w:sz w:val="22"/>
          <w:szCs w:val="22"/>
        </w:rPr>
        <w:t xml:space="preserve"> </w:t>
      </w:r>
      <w:proofErr w:type="spellStart"/>
      <w:r w:rsidRPr="0077039B">
        <w:rPr>
          <w:rFonts w:ascii="Roboto" w:hAnsi="Roboto" w:cs="Arial"/>
          <w:sz w:val="22"/>
          <w:szCs w:val="22"/>
        </w:rPr>
        <w:t>copy</w:t>
      </w:r>
      <w:proofErr w:type="spellEnd"/>
      <w:r w:rsidRPr="0077039B">
        <w:rPr>
          <w:rFonts w:ascii="Roboto" w:hAnsi="Roboto" w:cs="Arial"/>
          <w:sz w:val="22"/>
          <w:szCs w:val="22"/>
        </w:rPr>
        <w:t>) de una lista</w:t>
      </w:r>
      <w:r w:rsidRPr="0077039B">
        <w:rPr>
          <w:rFonts w:ascii="Roboto" w:hAnsi="Roboto" w:cs="Arial"/>
          <w:sz w:val="22"/>
          <w:szCs w:val="22"/>
        </w:rPr>
        <w:t xml:space="preserve">. </w:t>
      </w:r>
      <w:r w:rsidRPr="0077039B">
        <w:rPr>
          <w:rFonts w:ascii="Roboto" w:hAnsi="Roboto" w:cs="Arial"/>
          <w:sz w:val="22"/>
          <w:szCs w:val="22"/>
        </w:rPr>
        <w:t>Se genera una nueva lista con los mismos elementos.</w:t>
      </w:r>
      <w:r w:rsidRPr="0077039B">
        <w:rPr>
          <w:rFonts w:ascii="Roboto" w:hAnsi="Roboto" w:cs="Arial"/>
          <w:sz w:val="22"/>
          <w:szCs w:val="22"/>
        </w:rPr>
        <w:t xml:space="preserve"> </w:t>
      </w:r>
      <w:r w:rsidRPr="0077039B">
        <w:rPr>
          <w:rFonts w:ascii="Roboto" w:hAnsi="Roboto" w:cs="Arial"/>
          <w:sz w:val="22"/>
          <w:szCs w:val="22"/>
        </w:rPr>
        <w:t>Pero si alguno de esos elementos es una estructura mutable (como otra lista), no se copia, sino que se referencia.</w:t>
      </w:r>
    </w:p>
    <w:p w14:paraId="1BA4F37D" w14:textId="77777777" w:rsidR="000E1EEF" w:rsidRPr="0077039B" w:rsidRDefault="000E1EEF" w:rsidP="00BA1626">
      <w:pPr>
        <w:pStyle w:val="Prrafodelista"/>
        <w:spacing w:after="240"/>
        <w:ind w:left="142"/>
        <w:jc w:val="both"/>
        <w:rPr>
          <w:rFonts w:ascii="Roboto" w:hAnsi="Roboto" w:cs="Arial"/>
          <w:sz w:val="22"/>
          <w:szCs w:val="22"/>
        </w:rPr>
      </w:pPr>
    </w:p>
    <w:p w14:paraId="6A1C6885" w14:textId="77777777" w:rsidR="000E1EEF" w:rsidRPr="0077039B" w:rsidRDefault="000E1EEF" w:rsidP="00BA1626">
      <w:pPr>
        <w:pStyle w:val="Prrafodelista"/>
        <w:spacing w:after="240"/>
        <w:ind w:left="142"/>
        <w:jc w:val="both"/>
        <w:rPr>
          <w:rFonts w:ascii="Roboto" w:hAnsi="Roboto" w:cs="Arial"/>
          <w:sz w:val="22"/>
          <w:szCs w:val="22"/>
        </w:rPr>
      </w:pPr>
    </w:p>
    <w:p w14:paraId="39A387F2" w14:textId="77777777" w:rsidR="000E1EEF" w:rsidRPr="0077039B" w:rsidRDefault="000E1EEF" w:rsidP="00BA1626">
      <w:pPr>
        <w:pStyle w:val="Prrafodelista"/>
        <w:spacing w:after="240"/>
        <w:ind w:left="142"/>
        <w:jc w:val="both"/>
        <w:rPr>
          <w:rFonts w:ascii="Roboto" w:hAnsi="Roboto" w:cs="Arial"/>
          <w:sz w:val="10"/>
          <w:szCs w:val="10"/>
        </w:rPr>
      </w:pPr>
    </w:p>
    <w:p w14:paraId="6A6F5569" w14:textId="77777777" w:rsidR="00F8079D" w:rsidRPr="00F8079D" w:rsidRDefault="00F8079D" w:rsidP="00F8079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</w:pPr>
      <w:r w:rsidRPr="00F8079D">
        <w:rPr>
          <w:rFonts w:ascii="Roboto" w:eastAsia="Times New Roman" w:hAnsi="Roboto" w:cs="Times New Roman"/>
          <w:color w:val="697098"/>
          <w:kern w:val="0"/>
          <w:sz w:val="27"/>
          <w:szCs w:val="27"/>
          <w:lang w:eastAsia="es-ES"/>
          <w14:ligatures w14:val="none"/>
        </w:rPr>
        <w:t>#</w:t>
      </w:r>
      <w:r w:rsidRPr="00F8079D">
        <w:rPr>
          <w:rFonts w:ascii="Roboto" w:eastAsia="Times New Roman" w:hAnsi="Roboto" w:cs="Times New Roman"/>
          <w:i/>
          <w:iCs/>
          <w:color w:val="697098"/>
          <w:kern w:val="0"/>
          <w:sz w:val="27"/>
          <w:szCs w:val="27"/>
          <w:lang w:eastAsia="es-ES"/>
          <w14:ligatures w14:val="none"/>
        </w:rPr>
        <w:t>Método .</w:t>
      </w:r>
      <w:proofErr w:type="spellStart"/>
      <w:r w:rsidRPr="00F8079D">
        <w:rPr>
          <w:rFonts w:ascii="Roboto" w:eastAsia="Times New Roman" w:hAnsi="Roboto" w:cs="Times New Roman"/>
          <w:i/>
          <w:iCs/>
          <w:color w:val="697098"/>
          <w:kern w:val="0"/>
          <w:sz w:val="27"/>
          <w:szCs w:val="27"/>
          <w:lang w:eastAsia="es-ES"/>
          <w14:ligatures w14:val="none"/>
        </w:rPr>
        <w:t>copy</w:t>
      </w:r>
      <w:proofErr w:type="spellEnd"/>
      <w:r w:rsidRPr="00F8079D">
        <w:rPr>
          <w:rFonts w:ascii="Roboto" w:eastAsia="Times New Roman" w:hAnsi="Roboto" w:cs="Times New Roman"/>
          <w:i/>
          <w:iCs/>
          <w:color w:val="697098"/>
          <w:kern w:val="0"/>
          <w:sz w:val="27"/>
          <w:szCs w:val="27"/>
          <w:lang w:eastAsia="es-ES"/>
          <w14:ligatures w14:val="none"/>
        </w:rPr>
        <w:t>()----------------------------------------------------</w:t>
      </w:r>
    </w:p>
    <w:p w14:paraId="4C2C945B" w14:textId="77777777" w:rsidR="00F8079D" w:rsidRPr="00F8079D" w:rsidRDefault="00F8079D" w:rsidP="00F8079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</w:pPr>
    </w:p>
    <w:p w14:paraId="65444085" w14:textId="77777777" w:rsidR="00F8079D" w:rsidRPr="00F8079D" w:rsidRDefault="00F8079D" w:rsidP="00F8079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</w:pPr>
      <w:proofErr w:type="spellStart"/>
      <w:r w:rsidRPr="00F8079D"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  <w:t>lista_original</w:t>
      </w:r>
      <w:proofErr w:type="spellEnd"/>
      <w:r w:rsidRPr="00F8079D"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  <w:t xml:space="preserve"> </w:t>
      </w:r>
      <w:r w:rsidRPr="00F8079D">
        <w:rPr>
          <w:rFonts w:ascii="Roboto" w:eastAsia="Times New Roman" w:hAnsi="Roboto" w:cs="Times New Roman"/>
          <w:color w:val="C792EA"/>
          <w:kern w:val="0"/>
          <w:sz w:val="27"/>
          <w:szCs w:val="27"/>
          <w:lang w:eastAsia="es-ES"/>
          <w14:ligatures w14:val="none"/>
        </w:rPr>
        <w:t>=</w:t>
      </w:r>
      <w:r w:rsidRPr="00F8079D"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  <w:t xml:space="preserve"> </w:t>
      </w:r>
      <w:r w:rsidRPr="00F8079D">
        <w:rPr>
          <w:rFonts w:ascii="Roboto" w:eastAsia="Times New Roman" w:hAnsi="Roboto" w:cs="Times New Roman"/>
          <w:color w:val="D9F5DD"/>
          <w:kern w:val="0"/>
          <w:sz w:val="27"/>
          <w:szCs w:val="27"/>
          <w:lang w:eastAsia="es-ES"/>
          <w14:ligatures w14:val="none"/>
        </w:rPr>
        <w:t>['</w:t>
      </w:r>
      <w:r w:rsidRPr="00F8079D">
        <w:rPr>
          <w:rFonts w:ascii="Roboto" w:eastAsia="Times New Roman" w:hAnsi="Roboto" w:cs="Times New Roman"/>
          <w:color w:val="C3E88D"/>
          <w:kern w:val="0"/>
          <w:sz w:val="27"/>
          <w:szCs w:val="27"/>
          <w:lang w:eastAsia="es-ES"/>
          <w14:ligatures w14:val="none"/>
        </w:rPr>
        <w:t>a</w:t>
      </w:r>
      <w:r w:rsidRPr="00F8079D">
        <w:rPr>
          <w:rFonts w:ascii="Roboto" w:eastAsia="Times New Roman" w:hAnsi="Roboto" w:cs="Times New Roman"/>
          <w:color w:val="D9F5DD"/>
          <w:kern w:val="0"/>
          <w:sz w:val="27"/>
          <w:szCs w:val="27"/>
          <w:lang w:eastAsia="es-ES"/>
          <w14:ligatures w14:val="none"/>
        </w:rPr>
        <w:t>'</w:t>
      </w:r>
      <w:r w:rsidRPr="00F8079D"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  <w:t xml:space="preserve">, </w:t>
      </w:r>
      <w:r w:rsidRPr="00F8079D">
        <w:rPr>
          <w:rFonts w:ascii="Roboto" w:eastAsia="Times New Roman" w:hAnsi="Roboto" w:cs="Times New Roman"/>
          <w:color w:val="D9F5DD"/>
          <w:kern w:val="0"/>
          <w:sz w:val="27"/>
          <w:szCs w:val="27"/>
          <w:lang w:eastAsia="es-ES"/>
          <w14:ligatures w14:val="none"/>
        </w:rPr>
        <w:t>'</w:t>
      </w:r>
      <w:r w:rsidRPr="00F8079D">
        <w:rPr>
          <w:rFonts w:ascii="Roboto" w:eastAsia="Times New Roman" w:hAnsi="Roboto" w:cs="Times New Roman"/>
          <w:color w:val="C3E88D"/>
          <w:kern w:val="0"/>
          <w:sz w:val="27"/>
          <w:szCs w:val="27"/>
          <w:lang w:eastAsia="es-ES"/>
          <w14:ligatures w14:val="none"/>
        </w:rPr>
        <w:t>b</w:t>
      </w:r>
      <w:r w:rsidRPr="00F8079D">
        <w:rPr>
          <w:rFonts w:ascii="Roboto" w:eastAsia="Times New Roman" w:hAnsi="Roboto" w:cs="Times New Roman"/>
          <w:color w:val="D9F5DD"/>
          <w:kern w:val="0"/>
          <w:sz w:val="27"/>
          <w:szCs w:val="27"/>
          <w:lang w:eastAsia="es-ES"/>
          <w14:ligatures w14:val="none"/>
        </w:rPr>
        <w:t>'</w:t>
      </w:r>
      <w:r w:rsidRPr="00F8079D"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  <w:t xml:space="preserve">, </w:t>
      </w:r>
      <w:r w:rsidRPr="00F8079D">
        <w:rPr>
          <w:rFonts w:ascii="Roboto" w:eastAsia="Times New Roman" w:hAnsi="Roboto" w:cs="Times New Roman"/>
          <w:color w:val="D9F5DD"/>
          <w:kern w:val="0"/>
          <w:sz w:val="27"/>
          <w:szCs w:val="27"/>
          <w:lang w:eastAsia="es-ES"/>
          <w14:ligatures w14:val="none"/>
        </w:rPr>
        <w:t>'</w:t>
      </w:r>
      <w:r w:rsidRPr="00F8079D">
        <w:rPr>
          <w:rFonts w:ascii="Roboto" w:eastAsia="Times New Roman" w:hAnsi="Roboto" w:cs="Times New Roman"/>
          <w:color w:val="C3E88D"/>
          <w:kern w:val="0"/>
          <w:sz w:val="27"/>
          <w:szCs w:val="27"/>
          <w:lang w:eastAsia="es-ES"/>
          <w14:ligatures w14:val="none"/>
        </w:rPr>
        <w:t>c</w:t>
      </w:r>
      <w:r w:rsidRPr="00F8079D">
        <w:rPr>
          <w:rFonts w:ascii="Roboto" w:eastAsia="Times New Roman" w:hAnsi="Roboto" w:cs="Times New Roman"/>
          <w:color w:val="D9F5DD"/>
          <w:kern w:val="0"/>
          <w:sz w:val="27"/>
          <w:szCs w:val="27"/>
          <w:lang w:eastAsia="es-ES"/>
          <w14:ligatures w14:val="none"/>
        </w:rPr>
        <w:t>']</w:t>
      </w:r>
    </w:p>
    <w:p w14:paraId="066C29E1" w14:textId="77777777" w:rsidR="00F8079D" w:rsidRPr="00F8079D" w:rsidRDefault="00F8079D" w:rsidP="00F8079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</w:pPr>
    </w:p>
    <w:p w14:paraId="7E8F3E01" w14:textId="77777777" w:rsidR="00F8079D" w:rsidRPr="00F8079D" w:rsidRDefault="00F8079D" w:rsidP="00F8079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</w:pPr>
      <w:r w:rsidRPr="00F8079D">
        <w:rPr>
          <w:rFonts w:ascii="Roboto" w:eastAsia="Times New Roman" w:hAnsi="Roboto" w:cs="Times New Roman"/>
          <w:color w:val="697098"/>
          <w:kern w:val="0"/>
          <w:sz w:val="27"/>
          <w:szCs w:val="27"/>
          <w:lang w:eastAsia="es-ES"/>
          <w14:ligatures w14:val="none"/>
        </w:rPr>
        <w:t>#</w:t>
      </w:r>
      <w:r w:rsidRPr="00F8079D">
        <w:rPr>
          <w:rFonts w:ascii="Roboto" w:eastAsia="Times New Roman" w:hAnsi="Roboto" w:cs="Times New Roman"/>
          <w:i/>
          <w:iCs/>
          <w:color w:val="697098"/>
          <w:kern w:val="0"/>
          <w:sz w:val="27"/>
          <w:szCs w:val="27"/>
          <w:lang w:eastAsia="es-ES"/>
          <w14:ligatures w14:val="none"/>
        </w:rPr>
        <w:t xml:space="preserve"> Clonación usando el método .</w:t>
      </w:r>
      <w:proofErr w:type="spellStart"/>
      <w:r w:rsidRPr="00F8079D">
        <w:rPr>
          <w:rFonts w:ascii="Roboto" w:eastAsia="Times New Roman" w:hAnsi="Roboto" w:cs="Times New Roman"/>
          <w:i/>
          <w:iCs/>
          <w:color w:val="697098"/>
          <w:kern w:val="0"/>
          <w:sz w:val="27"/>
          <w:szCs w:val="27"/>
          <w:lang w:eastAsia="es-ES"/>
          <w14:ligatures w14:val="none"/>
        </w:rPr>
        <w:t>copy</w:t>
      </w:r>
      <w:proofErr w:type="spellEnd"/>
      <w:r w:rsidRPr="00F8079D">
        <w:rPr>
          <w:rFonts w:ascii="Roboto" w:eastAsia="Times New Roman" w:hAnsi="Roboto" w:cs="Times New Roman"/>
          <w:i/>
          <w:iCs/>
          <w:color w:val="697098"/>
          <w:kern w:val="0"/>
          <w:sz w:val="27"/>
          <w:szCs w:val="27"/>
          <w:lang w:eastAsia="es-ES"/>
          <w14:ligatures w14:val="none"/>
        </w:rPr>
        <w:t>()</w:t>
      </w:r>
    </w:p>
    <w:p w14:paraId="584A9F14" w14:textId="77777777" w:rsidR="00F8079D" w:rsidRPr="00F8079D" w:rsidRDefault="00F8079D" w:rsidP="00F8079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</w:pPr>
      <w:proofErr w:type="spellStart"/>
      <w:r w:rsidRPr="00F8079D"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  <w:t>lista_clonada</w:t>
      </w:r>
      <w:proofErr w:type="spellEnd"/>
      <w:r w:rsidRPr="00F8079D"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  <w:t xml:space="preserve"> </w:t>
      </w:r>
      <w:r w:rsidRPr="00F8079D">
        <w:rPr>
          <w:rFonts w:ascii="Roboto" w:eastAsia="Times New Roman" w:hAnsi="Roboto" w:cs="Times New Roman"/>
          <w:color w:val="C792EA"/>
          <w:kern w:val="0"/>
          <w:sz w:val="27"/>
          <w:szCs w:val="27"/>
          <w:lang w:eastAsia="es-ES"/>
          <w14:ligatures w14:val="none"/>
        </w:rPr>
        <w:t>=</w:t>
      </w:r>
      <w:r w:rsidRPr="00F8079D"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F8079D"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  <w:t>lista_original.</w:t>
      </w:r>
      <w:r w:rsidRPr="00F8079D">
        <w:rPr>
          <w:rFonts w:ascii="Roboto" w:eastAsia="Times New Roman" w:hAnsi="Roboto" w:cs="Times New Roman"/>
          <w:color w:val="B2CCD6"/>
          <w:kern w:val="0"/>
          <w:sz w:val="27"/>
          <w:szCs w:val="27"/>
          <w:lang w:eastAsia="es-ES"/>
          <w14:ligatures w14:val="none"/>
        </w:rPr>
        <w:t>copy</w:t>
      </w:r>
      <w:proofErr w:type="spellEnd"/>
      <w:r w:rsidRPr="00F8079D"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  <w:t>()</w:t>
      </w:r>
    </w:p>
    <w:p w14:paraId="41C59FB4" w14:textId="77777777" w:rsidR="00F8079D" w:rsidRPr="00F8079D" w:rsidRDefault="00F8079D" w:rsidP="00F8079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</w:pPr>
    </w:p>
    <w:p w14:paraId="558C8346" w14:textId="77777777" w:rsidR="00F8079D" w:rsidRPr="00F8079D" w:rsidRDefault="00F8079D" w:rsidP="00F8079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</w:pPr>
      <w:r w:rsidRPr="00F8079D">
        <w:rPr>
          <w:rFonts w:ascii="Roboto" w:eastAsia="Times New Roman" w:hAnsi="Roboto" w:cs="Times New Roman"/>
          <w:color w:val="697098"/>
          <w:kern w:val="0"/>
          <w:sz w:val="27"/>
          <w:szCs w:val="27"/>
          <w:lang w:eastAsia="es-ES"/>
          <w14:ligatures w14:val="none"/>
        </w:rPr>
        <w:t>#</w:t>
      </w:r>
      <w:r w:rsidRPr="00F8079D">
        <w:rPr>
          <w:rFonts w:ascii="Roboto" w:eastAsia="Times New Roman" w:hAnsi="Roboto" w:cs="Times New Roman"/>
          <w:i/>
          <w:iCs/>
          <w:color w:val="697098"/>
          <w:kern w:val="0"/>
          <w:sz w:val="27"/>
          <w:szCs w:val="27"/>
          <w:lang w:eastAsia="es-ES"/>
          <w14:ligatures w14:val="none"/>
        </w:rPr>
        <w:t>Modificar clonada</w:t>
      </w:r>
    </w:p>
    <w:p w14:paraId="0A94E7D4" w14:textId="77777777" w:rsidR="00F8079D" w:rsidRPr="00F8079D" w:rsidRDefault="00F8079D" w:rsidP="00F8079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</w:pPr>
      <w:proofErr w:type="spellStart"/>
      <w:r w:rsidRPr="00F8079D"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  <w:t>lista_clonada</w:t>
      </w:r>
      <w:proofErr w:type="spellEnd"/>
      <w:r w:rsidRPr="00F8079D"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  <w:t>[</w:t>
      </w:r>
      <w:r w:rsidRPr="00F8079D">
        <w:rPr>
          <w:rFonts w:ascii="Roboto" w:eastAsia="Times New Roman" w:hAnsi="Roboto" w:cs="Times New Roman"/>
          <w:color w:val="F78C6C"/>
          <w:kern w:val="0"/>
          <w:sz w:val="27"/>
          <w:szCs w:val="27"/>
          <w:lang w:eastAsia="es-ES"/>
          <w14:ligatures w14:val="none"/>
        </w:rPr>
        <w:t>0</w:t>
      </w:r>
      <w:r w:rsidRPr="00F8079D"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  <w:t xml:space="preserve">] </w:t>
      </w:r>
      <w:r w:rsidRPr="00F8079D">
        <w:rPr>
          <w:rFonts w:ascii="Roboto" w:eastAsia="Times New Roman" w:hAnsi="Roboto" w:cs="Times New Roman"/>
          <w:color w:val="C792EA"/>
          <w:kern w:val="0"/>
          <w:sz w:val="27"/>
          <w:szCs w:val="27"/>
          <w:lang w:eastAsia="es-ES"/>
          <w14:ligatures w14:val="none"/>
        </w:rPr>
        <w:t>=</w:t>
      </w:r>
      <w:r w:rsidRPr="00F8079D"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  <w:t xml:space="preserve"> </w:t>
      </w:r>
      <w:r w:rsidRPr="00F8079D">
        <w:rPr>
          <w:rFonts w:ascii="Roboto" w:eastAsia="Times New Roman" w:hAnsi="Roboto" w:cs="Times New Roman"/>
          <w:color w:val="D9F5DD"/>
          <w:kern w:val="0"/>
          <w:sz w:val="27"/>
          <w:szCs w:val="27"/>
          <w:lang w:eastAsia="es-ES"/>
          <w14:ligatures w14:val="none"/>
        </w:rPr>
        <w:t>'</w:t>
      </w:r>
      <w:r w:rsidRPr="00F8079D">
        <w:rPr>
          <w:rFonts w:ascii="Roboto" w:eastAsia="Times New Roman" w:hAnsi="Roboto" w:cs="Times New Roman"/>
          <w:color w:val="C3E88D"/>
          <w:kern w:val="0"/>
          <w:sz w:val="27"/>
          <w:szCs w:val="27"/>
          <w:lang w:eastAsia="es-ES"/>
          <w14:ligatures w14:val="none"/>
        </w:rPr>
        <w:t>z</w:t>
      </w:r>
      <w:r w:rsidRPr="00F8079D">
        <w:rPr>
          <w:rFonts w:ascii="Roboto" w:eastAsia="Times New Roman" w:hAnsi="Roboto" w:cs="Times New Roman"/>
          <w:color w:val="D9F5DD"/>
          <w:kern w:val="0"/>
          <w:sz w:val="27"/>
          <w:szCs w:val="27"/>
          <w:lang w:eastAsia="es-ES"/>
          <w14:ligatures w14:val="none"/>
        </w:rPr>
        <w:t>'</w:t>
      </w:r>
    </w:p>
    <w:p w14:paraId="0D8E69DD" w14:textId="77777777" w:rsidR="00F8079D" w:rsidRPr="00F8079D" w:rsidRDefault="00F8079D" w:rsidP="00F8079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</w:pPr>
    </w:p>
    <w:p w14:paraId="2B7FFF74" w14:textId="77777777" w:rsidR="00F8079D" w:rsidRPr="00F8079D" w:rsidRDefault="00F8079D" w:rsidP="00F8079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</w:pPr>
      <w:r w:rsidRPr="00F8079D">
        <w:rPr>
          <w:rFonts w:ascii="Roboto" w:eastAsia="Times New Roman" w:hAnsi="Roboto" w:cs="Times New Roman"/>
          <w:color w:val="697098"/>
          <w:kern w:val="0"/>
          <w:sz w:val="27"/>
          <w:szCs w:val="27"/>
          <w:lang w:eastAsia="es-ES"/>
          <w14:ligatures w14:val="none"/>
        </w:rPr>
        <w:t>#</w:t>
      </w:r>
      <w:r w:rsidRPr="00F8079D">
        <w:rPr>
          <w:rFonts w:ascii="Roboto" w:eastAsia="Times New Roman" w:hAnsi="Roboto" w:cs="Times New Roman"/>
          <w:i/>
          <w:iCs/>
          <w:color w:val="697098"/>
          <w:kern w:val="0"/>
          <w:sz w:val="27"/>
          <w:szCs w:val="27"/>
          <w:lang w:eastAsia="es-ES"/>
          <w14:ligatures w14:val="none"/>
        </w:rPr>
        <w:t xml:space="preserve"> se imprimen resultados</w:t>
      </w:r>
    </w:p>
    <w:p w14:paraId="6877D982" w14:textId="03DE513E" w:rsidR="00F8079D" w:rsidRPr="00F8079D" w:rsidRDefault="00F8079D" w:rsidP="00F8079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</w:pPr>
      <w:proofErr w:type="spellStart"/>
      <w:r w:rsidRPr="00F8079D">
        <w:rPr>
          <w:rFonts w:ascii="Roboto" w:eastAsia="Times New Roman" w:hAnsi="Roboto" w:cs="Times New Roman"/>
          <w:color w:val="89DDFF"/>
          <w:kern w:val="0"/>
          <w:sz w:val="27"/>
          <w:szCs w:val="27"/>
          <w:lang w:eastAsia="es-ES"/>
          <w14:ligatures w14:val="none"/>
        </w:rPr>
        <w:t>print</w:t>
      </w:r>
      <w:proofErr w:type="spellEnd"/>
      <w:r w:rsidRPr="00F8079D"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  <w:t>(</w:t>
      </w:r>
      <w:proofErr w:type="spellStart"/>
      <w:r w:rsidRPr="00F8079D">
        <w:rPr>
          <w:rFonts w:ascii="Roboto" w:eastAsia="Times New Roman" w:hAnsi="Roboto" w:cs="Times New Roman"/>
          <w:color w:val="C792EA"/>
          <w:kern w:val="0"/>
          <w:sz w:val="27"/>
          <w:szCs w:val="27"/>
          <w:lang w:eastAsia="es-ES"/>
          <w14:ligatures w14:val="none"/>
        </w:rPr>
        <w:t>f</w:t>
      </w:r>
      <w:r w:rsidRPr="00F8079D">
        <w:rPr>
          <w:rFonts w:ascii="Roboto" w:eastAsia="Times New Roman" w:hAnsi="Roboto" w:cs="Times New Roman"/>
          <w:color w:val="C3E88D"/>
          <w:kern w:val="0"/>
          <w:sz w:val="27"/>
          <w:szCs w:val="27"/>
          <w:lang w:eastAsia="es-ES"/>
          <w14:ligatures w14:val="none"/>
        </w:rPr>
        <w:t>"</w:t>
      </w:r>
      <w:r w:rsidR="0073530C" w:rsidRPr="0077039B">
        <w:rPr>
          <w:rFonts w:ascii="Roboto" w:eastAsia="Times New Roman" w:hAnsi="Roboto" w:cs="Times New Roman"/>
          <w:color w:val="C3E88D"/>
          <w:kern w:val="0"/>
          <w:sz w:val="27"/>
          <w:szCs w:val="27"/>
          <w:lang w:eastAsia="es-ES"/>
          <w14:ligatures w14:val="none"/>
        </w:rPr>
        <w:t>Lista</w:t>
      </w:r>
      <w:proofErr w:type="spellEnd"/>
      <w:r w:rsidR="0073530C" w:rsidRPr="0077039B">
        <w:rPr>
          <w:rFonts w:ascii="Roboto" w:eastAsia="Times New Roman" w:hAnsi="Roboto" w:cs="Times New Roman"/>
          <w:color w:val="C3E88D"/>
          <w:kern w:val="0"/>
          <w:sz w:val="27"/>
          <w:szCs w:val="27"/>
          <w:lang w:eastAsia="es-ES"/>
          <w14:ligatures w14:val="none"/>
        </w:rPr>
        <w:t xml:space="preserve"> </w:t>
      </w:r>
      <w:r w:rsidRPr="00F8079D">
        <w:rPr>
          <w:rFonts w:ascii="Roboto" w:eastAsia="Times New Roman" w:hAnsi="Roboto" w:cs="Times New Roman"/>
          <w:color w:val="C3E88D"/>
          <w:kern w:val="0"/>
          <w:sz w:val="27"/>
          <w:szCs w:val="27"/>
          <w:lang w:eastAsia="es-ES"/>
          <w14:ligatures w14:val="none"/>
        </w:rPr>
        <w:t xml:space="preserve">Original: </w:t>
      </w:r>
      <w:r w:rsidRPr="00F8079D">
        <w:rPr>
          <w:rFonts w:ascii="Roboto" w:eastAsia="Times New Roman" w:hAnsi="Roboto" w:cs="Times New Roman"/>
          <w:color w:val="82AAFF"/>
          <w:kern w:val="0"/>
          <w:sz w:val="27"/>
          <w:szCs w:val="27"/>
          <w:lang w:eastAsia="es-ES"/>
          <w14:ligatures w14:val="none"/>
        </w:rPr>
        <w:t>{</w:t>
      </w:r>
      <w:proofErr w:type="spellStart"/>
      <w:r w:rsidRPr="00F8079D">
        <w:rPr>
          <w:rFonts w:ascii="Roboto" w:eastAsia="Times New Roman" w:hAnsi="Roboto" w:cs="Times New Roman"/>
          <w:color w:val="7986E7"/>
          <w:kern w:val="0"/>
          <w:sz w:val="27"/>
          <w:szCs w:val="27"/>
          <w:lang w:eastAsia="es-ES"/>
          <w14:ligatures w14:val="none"/>
        </w:rPr>
        <w:t>lista_original</w:t>
      </w:r>
      <w:proofErr w:type="spellEnd"/>
      <w:r w:rsidRPr="00F8079D">
        <w:rPr>
          <w:rFonts w:ascii="Roboto" w:eastAsia="Times New Roman" w:hAnsi="Roboto" w:cs="Times New Roman"/>
          <w:color w:val="82AAFF"/>
          <w:kern w:val="0"/>
          <w:sz w:val="27"/>
          <w:szCs w:val="27"/>
          <w:lang w:eastAsia="es-ES"/>
          <w14:ligatures w14:val="none"/>
        </w:rPr>
        <w:t>}</w:t>
      </w:r>
      <w:r w:rsidRPr="00F8079D">
        <w:rPr>
          <w:rFonts w:ascii="Roboto" w:eastAsia="Times New Roman" w:hAnsi="Roboto" w:cs="Times New Roman"/>
          <w:color w:val="C3E88D"/>
          <w:kern w:val="0"/>
          <w:sz w:val="27"/>
          <w:szCs w:val="27"/>
          <w:lang w:eastAsia="es-ES"/>
          <w14:ligatures w14:val="none"/>
        </w:rPr>
        <w:t>"</w:t>
      </w:r>
      <w:r w:rsidRPr="00F8079D"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  <w:t>)</w:t>
      </w:r>
    </w:p>
    <w:p w14:paraId="58E03E4C" w14:textId="4F32BB04" w:rsidR="00F8079D" w:rsidRPr="0077039B" w:rsidRDefault="00F8079D" w:rsidP="00F8079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</w:pPr>
      <w:proofErr w:type="spellStart"/>
      <w:r w:rsidRPr="00F8079D">
        <w:rPr>
          <w:rFonts w:ascii="Roboto" w:eastAsia="Times New Roman" w:hAnsi="Roboto" w:cs="Times New Roman"/>
          <w:color w:val="89DDFF"/>
          <w:kern w:val="0"/>
          <w:sz w:val="27"/>
          <w:szCs w:val="27"/>
          <w:lang w:eastAsia="es-ES"/>
          <w14:ligatures w14:val="none"/>
        </w:rPr>
        <w:t>print</w:t>
      </w:r>
      <w:proofErr w:type="spellEnd"/>
      <w:r w:rsidRPr="00F8079D"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  <w:t>(</w:t>
      </w:r>
      <w:proofErr w:type="spellStart"/>
      <w:r w:rsidRPr="00F8079D">
        <w:rPr>
          <w:rFonts w:ascii="Roboto" w:eastAsia="Times New Roman" w:hAnsi="Roboto" w:cs="Times New Roman"/>
          <w:color w:val="C792EA"/>
          <w:kern w:val="0"/>
          <w:sz w:val="27"/>
          <w:szCs w:val="27"/>
          <w:lang w:eastAsia="es-ES"/>
          <w14:ligatures w14:val="none"/>
        </w:rPr>
        <w:t>f</w:t>
      </w:r>
      <w:r w:rsidRPr="00F8079D">
        <w:rPr>
          <w:rFonts w:ascii="Roboto" w:eastAsia="Times New Roman" w:hAnsi="Roboto" w:cs="Times New Roman"/>
          <w:color w:val="C3E88D"/>
          <w:kern w:val="0"/>
          <w:sz w:val="27"/>
          <w:szCs w:val="27"/>
          <w:lang w:eastAsia="es-ES"/>
          <w14:ligatures w14:val="none"/>
        </w:rPr>
        <w:t>"</w:t>
      </w:r>
      <w:r w:rsidR="0073530C" w:rsidRPr="0077039B">
        <w:rPr>
          <w:rFonts w:ascii="Roboto" w:eastAsia="Times New Roman" w:hAnsi="Roboto" w:cs="Times New Roman"/>
          <w:color w:val="C3E88D"/>
          <w:kern w:val="0"/>
          <w:sz w:val="27"/>
          <w:szCs w:val="27"/>
          <w:lang w:eastAsia="es-ES"/>
          <w14:ligatures w14:val="none"/>
        </w:rPr>
        <w:t>L</w:t>
      </w:r>
      <w:r w:rsidR="0073530C" w:rsidRPr="00F8079D">
        <w:rPr>
          <w:rFonts w:ascii="Roboto" w:eastAsia="Times New Roman" w:hAnsi="Roboto" w:cs="Times New Roman"/>
          <w:color w:val="C3E88D"/>
          <w:kern w:val="0"/>
          <w:sz w:val="27"/>
          <w:szCs w:val="27"/>
          <w:lang w:eastAsia="es-ES"/>
          <w14:ligatures w14:val="none"/>
        </w:rPr>
        <w:t>ista</w:t>
      </w:r>
      <w:proofErr w:type="spellEnd"/>
      <w:r w:rsidR="0073530C" w:rsidRPr="0077039B">
        <w:rPr>
          <w:rFonts w:ascii="Roboto" w:eastAsia="Times New Roman" w:hAnsi="Roboto" w:cs="Times New Roman"/>
          <w:color w:val="C3E88D"/>
          <w:kern w:val="0"/>
          <w:sz w:val="27"/>
          <w:szCs w:val="27"/>
          <w:lang w:eastAsia="es-ES"/>
          <w14:ligatures w14:val="none"/>
        </w:rPr>
        <w:t xml:space="preserve"> C</w:t>
      </w:r>
      <w:r w:rsidR="0073530C" w:rsidRPr="00F8079D">
        <w:rPr>
          <w:rFonts w:ascii="Roboto" w:eastAsia="Times New Roman" w:hAnsi="Roboto" w:cs="Times New Roman"/>
          <w:color w:val="C3E88D"/>
          <w:kern w:val="0"/>
          <w:sz w:val="27"/>
          <w:szCs w:val="27"/>
          <w:lang w:eastAsia="es-ES"/>
          <w14:ligatures w14:val="none"/>
        </w:rPr>
        <w:t>lonada</w:t>
      </w:r>
      <w:r w:rsidRPr="00F8079D">
        <w:rPr>
          <w:rFonts w:ascii="Roboto" w:eastAsia="Times New Roman" w:hAnsi="Roboto" w:cs="Times New Roman"/>
          <w:color w:val="C3E88D"/>
          <w:kern w:val="0"/>
          <w:sz w:val="27"/>
          <w:szCs w:val="27"/>
          <w:lang w:eastAsia="es-ES"/>
          <w14:ligatures w14:val="none"/>
        </w:rPr>
        <w:t xml:space="preserve">: </w:t>
      </w:r>
      <w:r w:rsidRPr="00F8079D">
        <w:rPr>
          <w:rFonts w:ascii="Roboto" w:eastAsia="Times New Roman" w:hAnsi="Roboto" w:cs="Times New Roman"/>
          <w:color w:val="82AAFF"/>
          <w:kern w:val="0"/>
          <w:sz w:val="27"/>
          <w:szCs w:val="27"/>
          <w:lang w:eastAsia="es-ES"/>
          <w14:ligatures w14:val="none"/>
        </w:rPr>
        <w:t>{</w:t>
      </w:r>
      <w:proofErr w:type="spellStart"/>
      <w:r w:rsidRPr="00F8079D">
        <w:rPr>
          <w:rFonts w:ascii="Roboto" w:eastAsia="Times New Roman" w:hAnsi="Roboto" w:cs="Times New Roman"/>
          <w:color w:val="7986E7"/>
          <w:kern w:val="0"/>
          <w:sz w:val="27"/>
          <w:szCs w:val="27"/>
          <w:lang w:eastAsia="es-ES"/>
          <w14:ligatures w14:val="none"/>
        </w:rPr>
        <w:t>lista_clonada</w:t>
      </w:r>
      <w:proofErr w:type="spellEnd"/>
      <w:r w:rsidRPr="00F8079D">
        <w:rPr>
          <w:rFonts w:ascii="Roboto" w:eastAsia="Times New Roman" w:hAnsi="Roboto" w:cs="Times New Roman"/>
          <w:color w:val="82AAFF"/>
          <w:kern w:val="0"/>
          <w:sz w:val="27"/>
          <w:szCs w:val="27"/>
          <w:lang w:eastAsia="es-ES"/>
          <w14:ligatures w14:val="none"/>
        </w:rPr>
        <w:t>}</w:t>
      </w:r>
      <w:r w:rsidRPr="00F8079D">
        <w:rPr>
          <w:rFonts w:ascii="Roboto" w:eastAsia="Times New Roman" w:hAnsi="Roboto" w:cs="Times New Roman"/>
          <w:color w:val="C3E88D"/>
          <w:kern w:val="0"/>
          <w:sz w:val="27"/>
          <w:szCs w:val="27"/>
          <w:lang w:eastAsia="es-ES"/>
          <w14:ligatures w14:val="none"/>
        </w:rPr>
        <w:t>"</w:t>
      </w:r>
      <w:r w:rsidRPr="00F8079D"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  <w:t>)</w:t>
      </w:r>
    </w:p>
    <w:p w14:paraId="45FB4F29" w14:textId="77777777" w:rsidR="0073530C" w:rsidRPr="0077039B" w:rsidRDefault="0073530C" w:rsidP="00F8079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</w:pPr>
    </w:p>
    <w:p w14:paraId="39E3CE30" w14:textId="77777777" w:rsidR="0073530C" w:rsidRPr="0077039B" w:rsidRDefault="0073530C" w:rsidP="0073530C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</w:pPr>
      <w:r w:rsidRPr="0077039B"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  <w:t>Lista Original: ['a', 'b', 'c']</w:t>
      </w:r>
    </w:p>
    <w:p w14:paraId="2ECC11F4" w14:textId="7369CD91" w:rsidR="0073530C" w:rsidRPr="0077039B" w:rsidRDefault="0073530C" w:rsidP="0073530C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</w:pPr>
      <w:r w:rsidRPr="0077039B"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  <w:t>Lista Clonada: ['z', 'b', 'c']</w:t>
      </w:r>
    </w:p>
    <w:p w14:paraId="3662F26B" w14:textId="77777777" w:rsidR="00F9524E" w:rsidRPr="0077039B" w:rsidRDefault="00F9524E" w:rsidP="0073530C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</w:pPr>
    </w:p>
    <w:p w14:paraId="4BEA0F73" w14:textId="77777777" w:rsidR="0073530C" w:rsidRPr="00F8079D" w:rsidRDefault="0073530C" w:rsidP="0073530C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</w:pPr>
    </w:p>
    <w:p w14:paraId="71320204" w14:textId="77777777" w:rsidR="000E1EEF" w:rsidRPr="0077039B" w:rsidRDefault="000E1EEF" w:rsidP="00BA1626">
      <w:pPr>
        <w:pStyle w:val="Prrafodelista"/>
        <w:spacing w:after="240"/>
        <w:ind w:left="142"/>
        <w:jc w:val="both"/>
        <w:rPr>
          <w:rFonts w:ascii="Roboto" w:hAnsi="Roboto" w:cs="Arial"/>
          <w:sz w:val="22"/>
          <w:szCs w:val="22"/>
        </w:rPr>
      </w:pPr>
    </w:p>
    <w:p w14:paraId="58E40739" w14:textId="7FF0C185" w:rsidR="0073530C" w:rsidRPr="0077039B" w:rsidRDefault="0073530C" w:rsidP="0073530C">
      <w:pPr>
        <w:pStyle w:val="Prrafodelista"/>
        <w:numPr>
          <w:ilvl w:val="0"/>
          <w:numId w:val="68"/>
        </w:num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 xml:space="preserve">Método </w:t>
      </w:r>
      <w:proofErr w:type="spellStart"/>
      <w:r w:rsidRPr="0077039B">
        <w:rPr>
          <w:rFonts w:ascii="Roboto" w:hAnsi="Roboto" w:cs="Arial"/>
          <w:sz w:val="22"/>
          <w:szCs w:val="22"/>
        </w:rPr>
        <w:t>list</w:t>
      </w:r>
      <w:proofErr w:type="spellEnd"/>
      <w:r w:rsidRPr="0077039B">
        <w:rPr>
          <w:rFonts w:ascii="Roboto" w:hAnsi="Roboto" w:cs="Arial"/>
          <w:sz w:val="22"/>
          <w:szCs w:val="22"/>
        </w:rPr>
        <w:t>() (</w:t>
      </w:r>
      <w:r w:rsidRPr="0077039B">
        <w:rPr>
          <w:rFonts w:ascii="Roboto" w:hAnsi="Roboto" w:cs="Arial"/>
          <w:sz w:val="22"/>
          <w:szCs w:val="22"/>
        </w:rPr>
        <w:t>constructor</w:t>
      </w:r>
      <w:r w:rsidRPr="0077039B">
        <w:rPr>
          <w:rFonts w:ascii="Roboto" w:hAnsi="Roboto" w:cs="Arial"/>
          <w:sz w:val="22"/>
          <w:szCs w:val="22"/>
        </w:rPr>
        <w:t>)</w:t>
      </w:r>
    </w:p>
    <w:p w14:paraId="3BCF79B2" w14:textId="76CE1A89" w:rsidR="000E1EEF" w:rsidRPr="0077039B" w:rsidRDefault="0073530C" w:rsidP="0073530C">
      <w:pPr>
        <w:pStyle w:val="Prrafodelista"/>
        <w:tabs>
          <w:tab w:val="left" w:pos="709"/>
          <w:tab w:val="left" w:pos="1134"/>
        </w:tabs>
        <w:spacing w:after="240"/>
        <w:ind w:left="142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ab/>
        <w:t xml:space="preserve">  Se p</w:t>
      </w:r>
      <w:r w:rsidRPr="0077039B">
        <w:rPr>
          <w:rFonts w:ascii="Roboto" w:hAnsi="Roboto" w:cs="Arial"/>
          <w:sz w:val="22"/>
          <w:szCs w:val="22"/>
        </w:rPr>
        <w:t xml:space="preserve">uede pasar la lista original a la función constructora </w:t>
      </w:r>
      <w:proofErr w:type="spellStart"/>
      <w:r w:rsidRPr="0077039B">
        <w:rPr>
          <w:rFonts w:ascii="Roboto" w:hAnsi="Roboto" w:cs="Arial"/>
          <w:sz w:val="22"/>
          <w:szCs w:val="22"/>
        </w:rPr>
        <w:t>list</w:t>
      </w:r>
      <w:proofErr w:type="spellEnd"/>
      <w:r w:rsidRPr="0077039B">
        <w:rPr>
          <w:rFonts w:ascii="Roboto" w:hAnsi="Roboto" w:cs="Arial"/>
          <w:sz w:val="22"/>
          <w:szCs w:val="22"/>
        </w:rPr>
        <w:t xml:space="preserve">() para crear una nueva lista a partir de </w:t>
      </w:r>
      <w:r w:rsidRPr="0077039B">
        <w:rPr>
          <w:rFonts w:ascii="Roboto" w:hAnsi="Roboto" w:cs="Arial"/>
          <w:sz w:val="22"/>
          <w:szCs w:val="22"/>
        </w:rPr>
        <w:tab/>
        <w:t xml:space="preserve">  </w:t>
      </w:r>
      <w:r w:rsidRPr="0077039B">
        <w:rPr>
          <w:rFonts w:ascii="Roboto" w:hAnsi="Roboto" w:cs="Arial"/>
          <w:sz w:val="22"/>
          <w:szCs w:val="22"/>
        </w:rPr>
        <w:t>los elementos de la original.</w:t>
      </w:r>
    </w:p>
    <w:p w14:paraId="75D81E3C" w14:textId="77777777" w:rsidR="00F9524E" w:rsidRPr="00F9524E" w:rsidRDefault="00F9524E" w:rsidP="00F9524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F9524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lista_original</w:t>
      </w:r>
      <w:proofErr w:type="spellEnd"/>
      <w:r w:rsidRPr="00F9524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F9524E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F9524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F9524E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[</w:t>
      </w:r>
      <w:r w:rsidRPr="00F9524E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5</w:t>
      </w:r>
      <w:r w:rsidRPr="00F9524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F9524E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15</w:t>
      </w:r>
      <w:r w:rsidRPr="00F9524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F9524E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25</w:t>
      </w:r>
      <w:r w:rsidRPr="00F9524E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]</w:t>
      </w:r>
    </w:p>
    <w:p w14:paraId="5B3772D8" w14:textId="77777777" w:rsidR="0077039B" w:rsidRDefault="0077039B" w:rsidP="00F9524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</w:pPr>
    </w:p>
    <w:p w14:paraId="291E4D95" w14:textId="5DB7474E" w:rsidR="00F9524E" w:rsidRPr="00F9524E" w:rsidRDefault="00F9524E" w:rsidP="00F9524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F9524E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F9524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Clonación usando la función </w:t>
      </w:r>
      <w:proofErr w:type="spellStart"/>
      <w:r w:rsidRPr="00F9524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list</w:t>
      </w:r>
      <w:proofErr w:type="spellEnd"/>
      <w:r w:rsidRPr="00F9524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()</w:t>
      </w:r>
    </w:p>
    <w:p w14:paraId="5533821F" w14:textId="56AAA77E" w:rsidR="0077039B" w:rsidRPr="0077039B" w:rsidRDefault="00F9524E" w:rsidP="0077039B">
      <w:pPr>
        <w:shd w:val="clear" w:color="auto" w:fill="292D3E"/>
        <w:spacing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F9524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lista_constructor</w:t>
      </w:r>
      <w:proofErr w:type="spellEnd"/>
      <w:r w:rsidRPr="00F9524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F9524E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F9524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 w:rsidRPr="00F9524E">
        <w:rPr>
          <w:rFonts w:ascii="Roboto" w:eastAsia="Times New Roman" w:hAnsi="Roboto" w:cs="Times New Roman"/>
          <w:color w:val="FFCB6B"/>
          <w:kern w:val="0"/>
          <w:sz w:val="22"/>
          <w:szCs w:val="22"/>
          <w:lang w:eastAsia="es-ES"/>
          <w14:ligatures w14:val="none"/>
        </w:rPr>
        <w:t>list</w:t>
      </w:r>
      <w:proofErr w:type="spellEnd"/>
      <w:r w:rsidRPr="00F9524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F9524E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lista_original</w:t>
      </w:r>
      <w:proofErr w:type="spellEnd"/>
      <w:r w:rsidRPr="00F9524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  <w:r w:rsidR="0077039B" w:rsidRPr="0077039B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="0077039B"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Se usa la función constructora </w:t>
      </w:r>
      <w:proofErr w:type="spellStart"/>
      <w:r w:rsidR="0077039B"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list</w:t>
      </w:r>
      <w:proofErr w:type="spellEnd"/>
      <w:r w:rsidR="0077039B"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() para crear una nueva lista a partir de</w:t>
      </w:r>
      <w:r w:rsidR="0077039B"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</w:t>
      </w:r>
      <w:r w:rsidR="0077039B"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'</w:t>
      </w:r>
      <w:proofErr w:type="spellStart"/>
      <w:r w:rsidR="0077039B"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lista_original</w:t>
      </w:r>
      <w:proofErr w:type="spellEnd"/>
      <w:r w:rsidR="0077039B"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'.</w:t>
      </w:r>
    </w:p>
    <w:p w14:paraId="01A60F25" w14:textId="21D362C1" w:rsidR="00F9524E" w:rsidRPr="00F9524E" w:rsidRDefault="00F9524E" w:rsidP="00F9524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F9524E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F9524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Verificación</w:t>
      </w:r>
    </w:p>
    <w:p w14:paraId="66519C65" w14:textId="51EC7DA8" w:rsidR="0077039B" w:rsidRPr="0077039B" w:rsidRDefault="00F9524E" w:rsidP="0077039B">
      <w:pPr>
        <w:shd w:val="clear" w:color="auto" w:fill="292D3E"/>
        <w:spacing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F9524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lista_constructor.</w:t>
      </w:r>
      <w:r w:rsidRPr="00F9524E">
        <w:rPr>
          <w:rFonts w:ascii="Roboto" w:eastAsia="Times New Roman" w:hAnsi="Roboto" w:cs="Times New Roman"/>
          <w:color w:val="B2CCD6"/>
          <w:kern w:val="0"/>
          <w:sz w:val="22"/>
          <w:szCs w:val="22"/>
          <w:lang w:eastAsia="es-ES"/>
          <w14:ligatures w14:val="none"/>
        </w:rPr>
        <w:t>pop</w:t>
      </w:r>
      <w:proofErr w:type="spellEnd"/>
      <w:r w:rsidRPr="00F9524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()</w:t>
      </w:r>
      <w:r w:rsidR="0077039B" w:rsidRPr="0077039B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="0077039B"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Elimina el último elemento (25) de '</w:t>
      </w:r>
      <w:proofErr w:type="spellStart"/>
      <w:r w:rsidR="0077039B"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lista_constructor</w:t>
      </w:r>
      <w:proofErr w:type="spellEnd"/>
      <w:r w:rsidR="0077039B" w:rsidRPr="0077039B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'.</w:t>
      </w:r>
    </w:p>
    <w:p w14:paraId="34F9E39E" w14:textId="77777777" w:rsidR="00F9524E" w:rsidRPr="00F9524E" w:rsidRDefault="00F9524E" w:rsidP="00F9524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F9524E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F9524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se imprimen resultados</w:t>
      </w:r>
    </w:p>
    <w:p w14:paraId="719DE7FB" w14:textId="77777777" w:rsidR="00F9524E" w:rsidRPr="00F9524E" w:rsidRDefault="00F9524E" w:rsidP="00F9524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F9524E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F9524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F9524E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F9524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"Lista</w:t>
      </w:r>
      <w:proofErr w:type="spellEnd"/>
      <w:r w:rsidRPr="00F9524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 Original: </w:t>
      </w:r>
      <w:r w:rsidRPr="00F9524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proofErr w:type="spellStart"/>
      <w:r w:rsidRPr="00F9524E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lista_original</w:t>
      </w:r>
      <w:proofErr w:type="spellEnd"/>
      <w:r w:rsidRPr="00F9524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F9524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F9524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51D9823E" w14:textId="77777777" w:rsidR="00F9524E" w:rsidRPr="0077039B" w:rsidRDefault="00F9524E" w:rsidP="00F9524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F9524E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F9524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F9524E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F9524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"Lista</w:t>
      </w:r>
      <w:proofErr w:type="spellEnd"/>
      <w:r w:rsidRPr="00F9524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 por Constructor: </w:t>
      </w:r>
      <w:r w:rsidRPr="00F9524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proofErr w:type="spellStart"/>
      <w:r w:rsidRPr="00F9524E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lista_constructor</w:t>
      </w:r>
      <w:proofErr w:type="spellEnd"/>
      <w:r w:rsidRPr="00F9524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F9524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F9524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75C4B6B1" w14:textId="77777777" w:rsidR="00F9524E" w:rsidRPr="0077039B" w:rsidRDefault="00F9524E" w:rsidP="00F9524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</w:pPr>
    </w:p>
    <w:p w14:paraId="3C3E946A" w14:textId="77777777" w:rsidR="00F9524E" w:rsidRPr="0077039B" w:rsidRDefault="00F9524E" w:rsidP="00F9524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 Original: [5, 15, 25]</w:t>
      </w:r>
    </w:p>
    <w:p w14:paraId="4E652652" w14:textId="47D08A03" w:rsidR="00F9524E" w:rsidRPr="0077039B" w:rsidRDefault="00F9524E" w:rsidP="00F9524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77039B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 por Constructor: [5, 15]</w:t>
      </w:r>
    </w:p>
    <w:p w14:paraId="382D63A6" w14:textId="77777777" w:rsidR="00F9524E" w:rsidRPr="00F9524E" w:rsidRDefault="00F9524E" w:rsidP="00F9524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7"/>
          <w:szCs w:val="27"/>
          <w:lang w:eastAsia="es-ES"/>
          <w14:ligatures w14:val="none"/>
        </w:rPr>
      </w:pPr>
    </w:p>
    <w:p w14:paraId="34BA2768" w14:textId="77777777" w:rsidR="003036F4" w:rsidRDefault="003036F4" w:rsidP="003036F4">
      <w:pPr>
        <w:pStyle w:val="Prrafodelista"/>
        <w:spacing w:after="240"/>
        <w:ind w:left="142"/>
        <w:jc w:val="both"/>
        <w:rPr>
          <w:rFonts w:ascii="Roboto" w:hAnsi="Roboto" w:cs="Arial"/>
          <w:sz w:val="10"/>
          <w:szCs w:val="10"/>
        </w:rPr>
      </w:pPr>
    </w:p>
    <w:p w14:paraId="1ED4D5D0" w14:textId="77777777" w:rsidR="003036F4" w:rsidRPr="003036F4" w:rsidRDefault="003036F4" w:rsidP="003036F4">
      <w:pPr>
        <w:pStyle w:val="Prrafodelista"/>
        <w:spacing w:after="240"/>
        <w:ind w:left="142"/>
        <w:jc w:val="both"/>
        <w:rPr>
          <w:rFonts w:ascii="Roboto" w:hAnsi="Roboto" w:cs="Arial"/>
          <w:sz w:val="10"/>
          <w:szCs w:val="10"/>
        </w:rPr>
      </w:pPr>
    </w:p>
    <w:p w14:paraId="23FBCC84" w14:textId="77777777" w:rsidR="00403423" w:rsidRDefault="003036F4" w:rsidP="003036F4">
      <w:pPr>
        <w:pStyle w:val="Prrafodelista"/>
        <w:spacing w:after="240"/>
        <w:ind w:left="142"/>
        <w:jc w:val="both"/>
        <w:rPr>
          <w:rFonts w:ascii="Roboto" w:hAnsi="Roboto" w:cs="Arial"/>
          <w:sz w:val="22"/>
          <w:szCs w:val="22"/>
        </w:rPr>
      </w:pPr>
      <w:r>
        <w:rPr>
          <w:rFonts w:ascii="Roboto" w:hAnsi="Roboto" w:cs="Arial"/>
          <w:sz w:val="22"/>
          <w:szCs w:val="22"/>
        </w:rPr>
        <w:t>Estos</w:t>
      </w:r>
      <w:r w:rsidRPr="0077039B">
        <w:rPr>
          <w:rFonts w:ascii="Roboto" w:hAnsi="Roboto" w:cs="Arial"/>
          <w:sz w:val="22"/>
          <w:szCs w:val="22"/>
        </w:rPr>
        <w:t xml:space="preserve"> tres métodos estándar </w:t>
      </w:r>
      <w:r>
        <w:rPr>
          <w:rFonts w:ascii="Roboto" w:hAnsi="Roboto" w:cs="Arial"/>
          <w:sz w:val="22"/>
          <w:szCs w:val="22"/>
        </w:rPr>
        <w:t>garantizan</w:t>
      </w:r>
      <w:r w:rsidRPr="0077039B">
        <w:rPr>
          <w:rFonts w:ascii="Roboto" w:hAnsi="Roboto" w:cs="Arial"/>
          <w:sz w:val="22"/>
          <w:szCs w:val="22"/>
        </w:rPr>
        <w:t xml:space="preserve"> que la copia de una lista sea </w:t>
      </w:r>
      <w:r w:rsidRPr="0077039B">
        <w:rPr>
          <w:rFonts w:ascii="Roboto" w:hAnsi="Roboto" w:cs="Arial"/>
          <w:b/>
          <w:bCs/>
          <w:sz w:val="22"/>
          <w:szCs w:val="22"/>
        </w:rPr>
        <w:t>independiente</w:t>
      </w:r>
      <w:r w:rsidRPr="0077039B">
        <w:rPr>
          <w:rFonts w:ascii="Roboto" w:hAnsi="Roboto" w:cs="Arial"/>
          <w:sz w:val="22"/>
          <w:szCs w:val="22"/>
        </w:rPr>
        <w:t xml:space="preserve"> de la original. Esto evita el error común de que ambas variables apunten a la misma referencia en memoria</w:t>
      </w:r>
      <w:r>
        <w:rPr>
          <w:rFonts w:ascii="Roboto" w:hAnsi="Roboto" w:cs="Arial"/>
          <w:sz w:val="22"/>
          <w:szCs w:val="22"/>
        </w:rPr>
        <w:t>:</w:t>
      </w:r>
    </w:p>
    <w:p w14:paraId="38822108" w14:textId="2326D666" w:rsidR="003036F4" w:rsidRDefault="003036F4" w:rsidP="003036F4">
      <w:pPr>
        <w:pStyle w:val="Prrafodelista"/>
        <w:spacing w:after="240"/>
        <w:ind w:left="142"/>
        <w:jc w:val="both"/>
        <w:rPr>
          <w:rFonts w:ascii="Roboto" w:hAnsi="Roboto" w:cs="Arial"/>
          <w:sz w:val="22"/>
          <w:szCs w:val="22"/>
        </w:rPr>
      </w:pPr>
      <w:r>
        <w:rPr>
          <w:rFonts w:ascii="Roboto" w:hAnsi="Roboto" w:cs="Arial"/>
          <w:sz w:val="22"/>
          <w:szCs w:val="22"/>
        </w:rPr>
        <w:t xml:space="preserve"> </w:t>
      </w:r>
    </w:p>
    <w:p w14:paraId="733A0F5D" w14:textId="40856CA2" w:rsidR="003036F4" w:rsidRPr="003036F4" w:rsidRDefault="003036F4" w:rsidP="00403423">
      <w:pPr>
        <w:pStyle w:val="Prrafodelista"/>
        <w:spacing w:after="240"/>
        <w:ind w:left="142"/>
        <w:jc w:val="center"/>
        <w:rPr>
          <w:rFonts w:ascii="Roboto" w:hAnsi="Roboto" w:cs="Arial"/>
          <w:b/>
          <w:bCs/>
          <w:sz w:val="22"/>
          <w:szCs w:val="22"/>
        </w:rPr>
      </w:pPr>
      <w:r w:rsidRPr="003036F4">
        <w:rPr>
          <w:rFonts w:ascii="Roboto" w:hAnsi="Roboto" w:cs="Arial"/>
          <w:b/>
          <w:bCs/>
          <w:sz w:val="22"/>
          <w:szCs w:val="22"/>
        </w:rPr>
        <w:t>original = clonada</w:t>
      </w:r>
      <w:r w:rsidR="00403423">
        <w:rPr>
          <w:rFonts w:ascii="Roboto" w:hAnsi="Roboto" w:cs="Arial"/>
          <w:b/>
          <w:bCs/>
          <w:sz w:val="22"/>
          <w:szCs w:val="22"/>
        </w:rPr>
        <w:t xml:space="preserve"> </w:t>
      </w:r>
      <w:r w:rsidR="00403423" w:rsidRPr="00403423">
        <w:rPr>
          <w:rFonts w:ascii="Roboto" w:hAnsi="Roboto" w:cs="Arial"/>
          <w:b/>
          <w:bCs/>
          <w:sz w:val="22"/>
          <w:szCs w:val="22"/>
        </w:rPr>
        <w:sym w:font="Wingdings" w:char="F0E0"/>
      </w:r>
      <w:r w:rsidR="00403423" w:rsidRPr="00403423">
        <w:t xml:space="preserve"> </w:t>
      </w:r>
      <w:r w:rsidR="00403423">
        <w:rPr>
          <w:rFonts w:ascii="Roboto" w:hAnsi="Roboto" w:cs="Arial"/>
          <w:b/>
          <w:bCs/>
          <w:sz w:val="22"/>
          <w:szCs w:val="22"/>
        </w:rPr>
        <w:t>se modifican ambas</w:t>
      </w:r>
    </w:p>
    <w:p w14:paraId="181517E6" w14:textId="77777777" w:rsidR="003036F4" w:rsidRDefault="003036F4" w:rsidP="003036F4">
      <w:pPr>
        <w:pStyle w:val="Prrafodelista"/>
        <w:spacing w:after="240"/>
        <w:ind w:left="142"/>
        <w:jc w:val="both"/>
        <w:rPr>
          <w:rFonts w:ascii="Roboto" w:hAnsi="Roboto" w:cs="Arial"/>
          <w:sz w:val="22"/>
          <w:szCs w:val="22"/>
        </w:rPr>
      </w:pPr>
    </w:p>
    <w:p w14:paraId="1435F1D8" w14:textId="77777777" w:rsidR="003036F4" w:rsidRDefault="003036F4" w:rsidP="003036F4">
      <w:pPr>
        <w:pStyle w:val="Prrafodelista"/>
        <w:spacing w:after="240"/>
        <w:ind w:left="142"/>
        <w:jc w:val="both"/>
        <w:rPr>
          <w:rFonts w:ascii="Roboto" w:hAnsi="Roboto" w:cs="Arial"/>
          <w:sz w:val="22"/>
          <w:szCs w:val="22"/>
        </w:rPr>
      </w:pPr>
    </w:p>
    <w:p w14:paraId="169BBE83" w14:textId="1F397E38" w:rsidR="003036F4" w:rsidRDefault="003036F4" w:rsidP="003036F4">
      <w:pPr>
        <w:pStyle w:val="Prrafodelista"/>
        <w:numPr>
          <w:ilvl w:val="0"/>
          <w:numId w:val="68"/>
        </w:numPr>
        <w:spacing w:after="240"/>
        <w:jc w:val="both"/>
        <w:rPr>
          <w:rFonts w:ascii="Roboto" w:hAnsi="Roboto" w:cs="Arial"/>
          <w:sz w:val="22"/>
          <w:szCs w:val="22"/>
        </w:rPr>
      </w:pPr>
      <w:r>
        <w:rPr>
          <w:rFonts w:ascii="Roboto" w:hAnsi="Roboto" w:cs="Arial"/>
          <w:sz w:val="22"/>
          <w:szCs w:val="22"/>
        </w:rPr>
        <w:t>C</w:t>
      </w:r>
      <w:r w:rsidRPr="003036F4">
        <w:rPr>
          <w:rFonts w:ascii="Roboto" w:hAnsi="Roboto" w:cs="Arial"/>
          <w:sz w:val="22"/>
          <w:szCs w:val="22"/>
        </w:rPr>
        <w:t>opias superficiales en listas anidadas</w:t>
      </w:r>
    </w:p>
    <w:p w14:paraId="3327B770" w14:textId="77777777" w:rsidR="00403423" w:rsidRPr="00403423" w:rsidRDefault="00403423" w:rsidP="00403423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403423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lista_original</w:t>
      </w:r>
      <w:proofErr w:type="spellEnd"/>
      <w:r w:rsidRPr="00403423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403423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403423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403423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[</w:t>
      </w:r>
      <w:r w:rsidRPr="00403423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1</w:t>
      </w:r>
      <w:r w:rsidRPr="00403423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403423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2</w:t>
      </w:r>
      <w:r w:rsidRPr="00403423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403423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[</w:t>
      </w:r>
      <w:r w:rsidRPr="00403423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3</w:t>
      </w:r>
      <w:r w:rsidRPr="00403423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403423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4</w:t>
      </w:r>
      <w:r w:rsidRPr="00403423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]]</w:t>
      </w:r>
      <w:r w:rsidRPr="00403423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403423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lista anidada: contiene tres elementos: dos enteros (1, 2) y una lista interna [3, 4].</w:t>
      </w:r>
    </w:p>
    <w:p w14:paraId="15B1366F" w14:textId="014AAEE8" w:rsidR="00B12B40" w:rsidRPr="00B12B40" w:rsidRDefault="00403423" w:rsidP="00B12B40">
      <w:pPr>
        <w:shd w:val="clear" w:color="auto" w:fill="292D3E"/>
        <w:spacing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403423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lista_copia</w:t>
      </w:r>
      <w:proofErr w:type="spellEnd"/>
      <w:r w:rsidRPr="00403423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403423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403423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 w:rsidRPr="00403423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lista_original.</w:t>
      </w:r>
      <w:r w:rsidRPr="00403423">
        <w:rPr>
          <w:rFonts w:ascii="Roboto" w:eastAsia="Times New Roman" w:hAnsi="Roboto" w:cs="Times New Roman"/>
          <w:color w:val="B2CCD6"/>
          <w:kern w:val="0"/>
          <w:sz w:val="22"/>
          <w:szCs w:val="22"/>
          <w:lang w:eastAsia="es-ES"/>
          <w14:ligatures w14:val="none"/>
        </w:rPr>
        <w:t>copy</w:t>
      </w:r>
      <w:proofErr w:type="spellEnd"/>
      <w:r w:rsidR="00B12B40" w:rsidRPr="00B12B40">
        <w:rPr>
          <w:rFonts w:ascii="Consolas" w:eastAsia="Times New Roman" w:hAnsi="Consolas" w:cs="Times New Roman"/>
          <w:color w:val="697098"/>
          <w:kern w:val="0"/>
          <w:sz w:val="27"/>
          <w:szCs w:val="27"/>
          <w:lang w:eastAsia="es-ES"/>
          <w14:ligatures w14:val="none"/>
        </w:rPr>
        <w:t xml:space="preserve"> </w:t>
      </w:r>
      <w:r w:rsidR="00B12B40" w:rsidRPr="00B12B40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="00B12B40" w:rsidRPr="00B12B40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Se realiza una copia superficial usando .</w:t>
      </w:r>
      <w:proofErr w:type="spellStart"/>
      <w:r w:rsidR="00B12B40" w:rsidRPr="00B12B40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copy</w:t>
      </w:r>
      <w:proofErr w:type="spellEnd"/>
      <w:r w:rsidR="00B12B40" w:rsidRPr="00B12B40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() para duplicar </w:t>
      </w:r>
      <w:proofErr w:type="spellStart"/>
      <w:r w:rsidR="00B12B40" w:rsidRPr="00B12B40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lista_original</w:t>
      </w:r>
      <w:proofErr w:type="spellEnd"/>
      <w:r w:rsidR="00B12B40" w:rsidRPr="00B12B40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.</w:t>
      </w:r>
      <w:r w:rsidR="00B12B40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</w:t>
      </w:r>
      <w:r w:rsidR="00B12B40" w:rsidRPr="00B12B40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NO copia la </w:t>
      </w:r>
      <w:proofErr w:type="spellStart"/>
      <w:r w:rsidR="00B12B40" w:rsidRPr="00B12B40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sublista</w:t>
      </w:r>
      <w:proofErr w:type="spellEnd"/>
      <w:r w:rsidR="00B12B40" w:rsidRPr="00B12B40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. En su lugar, copia la referencia (la dirección de memoria) donde se encuentra esa </w:t>
      </w:r>
      <w:proofErr w:type="spellStart"/>
      <w:r w:rsidR="00B12B40" w:rsidRPr="00B12B40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sublista</w:t>
      </w:r>
      <w:proofErr w:type="spellEnd"/>
      <w:r w:rsidR="00B12B40" w:rsidRPr="00B12B40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.</w:t>
      </w:r>
    </w:p>
    <w:p w14:paraId="2CC8CE6C" w14:textId="77777777" w:rsidR="00403423" w:rsidRPr="00403423" w:rsidRDefault="00403423" w:rsidP="00403423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403423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lista_copia</w:t>
      </w:r>
      <w:proofErr w:type="spellEnd"/>
      <w:r w:rsidRPr="00403423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[</w:t>
      </w:r>
      <w:r w:rsidRPr="00403423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2</w:t>
      </w:r>
      <w:r w:rsidRPr="00403423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]</w:t>
      </w:r>
      <w:r w:rsidRPr="00403423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[</w:t>
      </w:r>
      <w:r w:rsidRPr="00403423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0</w:t>
      </w:r>
      <w:r w:rsidRPr="00403423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]</w:t>
      </w:r>
      <w:r w:rsidRPr="00403423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403423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403423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403423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999</w:t>
      </w:r>
      <w:r w:rsidRPr="00403423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403423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403423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se accede al primer elemento de la </w:t>
      </w:r>
      <w:proofErr w:type="spellStart"/>
      <w:r w:rsidRPr="00403423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sublista</w:t>
      </w:r>
      <w:proofErr w:type="spellEnd"/>
      <w:r w:rsidRPr="00403423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([3, 4]) dentro de </w:t>
      </w:r>
      <w:proofErr w:type="spellStart"/>
      <w:r w:rsidRPr="00403423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lista_copia</w:t>
      </w:r>
      <w:proofErr w:type="spellEnd"/>
      <w:r w:rsidRPr="00403423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y lo cambiamos a 999.</w:t>
      </w:r>
    </w:p>
    <w:p w14:paraId="2EA3C334" w14:textId="77777777" w:rsidR="00403423" w:rsidRPr="00403423" w:rsidRDefault="00403423" w:rsidP="00403423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5B845DAF" w14:textId="77777777" w:rsidR="00403423" w:rsidRPr="00403423" w:rsidRDefault="00403423" w:rsidP="00403423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403423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403423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r w:rsidRPr="00403423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403423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Original:</w:t>
      </w:r>
      <w:r w:rsidRPr="00403423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",</w:t>
      </w:r>
      <w:r w:rsidRPr="00403423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 w:rsidRPr="00403423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lista_original</w:t>
      </w:r>
      <w:proofErr w:type="spellEnd"/>
      <w:r w:rsidRPr="00403423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  </w:t>
      </w:r>
      <w:r w:rsidRPr="00403423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403423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[1, 2, [999, 4]]</w:t>
      </w:r>
    </w:p>
    <w:p w14:paraId="000ADA78" w14:textId="77777777" w:rsidR="00403423" w:rsidRPr="00403423" w:rsidRDefault="00403423" w:rsidP="00403423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403423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403423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r w:rsidRPr="00403423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403423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Copia:</w:t>
      </w:r>
      <w:r w:rsidRPr="00403423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",</w:t>
      </w:r>
      <w:r w:rsidRPr="00403423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 w:rsidRPr="00403423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lista_copia</w:t>
      </w:r>
      <w:proofErr w:type="spellEnd"/>
      <w:r w:rsidRPr="00403423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        </w:t>
      </w:r>
      <w:r w:rsidRPr="00403423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403423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[1, 2, [999, 4]]</w:t>
      </w:r>
    </w:p>
    <w:p w14:paraId="3B6BE38B" w14:textId="77777777" w:rsidR="00403423" w:rsidRDefault="00403423" w:rsidP="00403423">
      <w:pPr>
        <w:shd w:val="clear" w:color="auto" w:fill="292D3E"/>
        <w:spacing w:after="0" w:line="360" w:lineRule="atLeast"/>
        <w:rPr>
          <w:rFonts w:ascii="Consolas" w:eastAsia="Times New Roman" w:hAnsi="Consolas" w:cs="Times New Roman"/>
          <w:color w:val="BFC7D5"/>
          <w:kern w:val="0"/>
          <w:sz w:val="27"/>
          <w:szCs w:val="27"/>
          <w:lang w:eastAsia="es-ES"/>
          <w14:ligatures w14:val="none"/>
        </w:rPr>
      </w:pPr>
    </w:p>
    <w:p w14:paraId="16C7AABB" w14:textId="77777777" w:rsidR="00403423" w:rsidRPr="00403423" w:rsidRDefault="00403423" w:rsidP="00403423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</w:pPr>
      <w:r w:rsidRPr="00403423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Original: [1, 2, [999, 4]]</w:t>
      </w:r>
    </w:p>
    <w:p w14:paraId="34C2A7ED" w14:textId="04ED7DBC" w:rsidR="00403423" w:rsidRDefault="00403423" w:rsidP="00403423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</w:pPr>
      <w:r w:rsidRPr="00403423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Copia: [1, 2, [999, 4]]</w:t>
      </w:r>
    </w:p>
    <w:p w14:paraId="24F8A840" w14:textId="77777777" w:rsidR="00403423" w:rsidRPr="00403423" w:rsidRDefault="00403423" w:rsidP="00403423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</w:pPr>
    </w:p>
    <w:p w14:paraId="670D522D" w14:textId="77777777" w:rsidR="003036F4" w:rsidRDefault="003036F4" w:rsidP="003036F4">
      <w:pPr>
        <w:pStyle w:val="Prrafodelista"/>
        <w:spacing w:after="240"/>
        <w:ind w:left="142"/>
        <w:jc w:val="both"/>
        <w:rPr>
          <w:rFonts w:ascii="Roboto" w:hAnsi="Roboto" w:cs="Arial"/>
          <w:sz w:val="22"/>
          <w:szCs w:val="22"/>
        </w:rPr>
      </w:pPr>
    </w:p>
    <w:p w14:paraId="21C50DB5" w14:textId="57EA4226" w:rsidR="003036F4" w:rsidRDefault="00403423" w:rsidP="00BA1626">
      <w:pPr>
        <w:pStyle w:val="Prrafodelista"/>
        <w:spacing w:after="240"/>
        <w:ind w:left="142"/>
        <w:jc w:val="both"/>
        <w:rPr>
          <w:rFonts w:ascii="Roboto" w:hAnsi="Roboto" w:cs="Arial"/>
          <w:sz w:val="22"/>
          <w:szCs w:val="22"/>
        </w:rPr>
      </w:pPr>
      <w:r>
        <w:rPr>
          <w:rFonts w:ascii="Roboto" w:hAnsi="Roboto" w:cs="Arial"/>
          <w:sz w:val="22"/>
          <w:szCs w:val="22"/>
        </w:rPr>
        <w:t>L</w:t>
      </w:r>
      <w:r w:rsidR="003036F4" w:rsidRPr="003036F4">
        <w:rPr>
          <w:rFonts w:ascii="Roboto" w:hAnsi="Roboto" w:cs="Arial"/>
          <w:sz w:val="22"/>
          <w:szCs w:val="22"/>
        </w:rPr>
        <w:t xml:space="preserve">a </w:t>
      </w:r>
      <w:proofErr w:type="spellStart"/>
      <w:r w:rsidR="003036F4" w:rsidRPr="003036F4">
        <w:rPr>
          <w:rFonts w:ascii="Roboto" w:hAnsi="Roboto" w:cs="Arial"/>
          <w:sz w:val="22"/>
          <w:szCs w:val="22"/>
        </w:rPr>
        <w:t>sublista</w:t>
      </w:r>
      <w:proofErr w:type="spellEnd"/>
      <w:r w:rsidR="003036F4" w:rsidRPr="003036F4">
        <w:rPr>
          <w:rFonts w:ascii="Roboto" w:hAnsi="Roboto" w:cs="Arial"/>
          <w:sz w:val="22"/>
          <w:szCs w:val="22"/>
        </w:rPr>
        <w:t xml:space="preserve"> [3, 4] </w:t>
      </w:r>
      <w:r w:rsidRPr="00403423">
        <w:rPr>
          <w:rFonts w:ascii="Roboto" w:hAnsi="Roboto" w:cs="Arial"/>
          <w:sz w:val="22"/>
          <w:szCs w:val="22"/>
        </w:rPr>
        <w:t xml:space="preserve">es referenciada </w:t>
      </w:r>
      <w:r>
        <w:rPr>
          <w:rFonts w:ascii="Roboto" w:hAnsi="Roboto" w:cs="Arial"/>
          <w:sz w:val="22"/>
          <w:szCs w:val="22"/>
        </w:rPr>
        <w:t>en</w:t>
      </w:r>
      <w:r w:rsidRPr="00403423">
        <w:rPr>
          <w:rFonts w:ascii="Roboto" w:hAnsi="Roboto" w:cs="Arial"/>
          <w:sz w:val="22"/>
          <w:szCs w:val="22"/>
        </w:rPr>
        <w:t xml:space="preserve"> ambas listas</w:t>
      </w:r>
      <w:r>
        <w:rPr>
          <w:rFonts w:ascii="Roboto" w:hAnsi="Roboto" w:cs="Arial"/>
          <w:sz w:val="22"/>
          <w:szCs w:val="22"/>
        </w:rPr>
        <w:t xml:space="preserve"> y por lo tanto,</w:t>
      </w:r>
      <w:r w:rsidRPr="00403423">
        <w:rPr>
          <w:rFonts w:ascii="Roboto" w:hAnsi="Roboto" w:cs="Arial"/>
          <w:sz w:val="22"/>
          <w:szCs w:val="22"/>
        </w:rPr>
        <w:t xml:space="preserve"> el cambio afecta también a </w:t>
      </w:r>
      <w:proofErr w:type="spellStart"/>
      <w:r w:rsidRPr="00403423">
        <w:rPr>
          <w:rFonts w:ascii="Roboto" w:hAnsi="Roboto" w:cs="Arial"/>
          <w:sz w:val="22"/>
          <w:szCs w:val="22"/>
        </w:rPr>
        <w:t>lista_original</w:t>
      </w:r>
      <w:proofErr w:type="spellEnd"/>
      <w:r w:rsidRPr="00403423">
        <w:rPr>
          <w:rFonts w:ascii="Roboto" w:hAnsi="Roboto" w:cs="Arial"/>
          <w:sz w:val="22"/>
          <w:szCs w:val="22"/>
        </w:rPr>
        <w:t>.</w:t>
      </w:r>
    </w:p>
    <w:p w14:paraId="19DC0A13" w14:textId="23C65DCD" w:rsidR="003036F4" w:rsidRDefault="003036F4" w:rsidP="003036F4">
      <w:pPr>
        <w:pStyle w:val="Prrafodelista"/>
        <w:spacing w:after="240"/>
        <w:ind w:left="142"/>
        <w:jc w:val="center"/>
        <w:rPr>
          <w:rFonts w:ascii="Roboto" w:hAnsi="Roboto" w:cs="Arial"/>
          <w:sz w:val="22"/>
          <w:szCs w:val="22"/>
        </w:rPr>
      </w:pPr>
    </w:p>
    <w:p w14:paraId="715E8920" w14:textId="77777777" w:rsidR="003036F4" w:rsidRPr="0077039B" w:rsidRDefault="003036F4" w:rsidP="00BA1626">
      <w:pPr>
        <w:pStyle w:val="Prrafodelista"/>
        <w:spacing w:after="240"/>
        <w:ind w:left="142"/>
        <w:jc w:val="both"/>
        <w:rPr>
          <w:rFonts w:ascii="Roboto" w:hAnsi="Roboto" w:cs="Arial"/>
          <w:sz w:val="22"/>
          <w:szCs w:val="22"/>
        </w:rPr>
      </w:pPr>
    </w:p>
    <w:p w14:paraId="5CA99B55" w14:textId="32719A0F" w:rsidR="001C3220" w:rsidRDefault="001C3220" w:rsidP="00BA1626">
      <w:pPr>
        <w:pStyle w:val="Prrafodelista"/>
        <w:numPr>
          <w:ilvl w:val="0"/>
          <w:numId w:val="65"/>
        </w:numPr>
        <w:spacing w:after="240"/>
        <w:ind w:left="142" w:hanging="142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>¿Cuál es la diferencia en Python entre "</w:t>
      </w:r>
      <w:proofErr w:type="spellStart"/>
      <w:r w:rsidRPr="0077039B">
        <w:rPr>
          <w:rFonts w:ascii="Roboto" w:hAnsi="Roboto" w:cs="Arial"/>
          <w:sz w:val="22"/>
          <w:szCs w:val="22"/>
        </w:rPr>
        <w:t>shallow</w:t>
      </w:r>
      <w:proofErr w:type="spellEnd"/>
      <w:r w:rsidRPr="0077039B">
        <w:rPr>
          <w:rFonts w:ascii="Roboto" w:hAnsi="Roboto" w:cs="Arial"/>
          <w:sz w:val="22"/>
          <w:szCs w:val="22"/>
        </w:rPr>
        <w:t xml:space="preserve"> </w:t>
      </w:r>
      <w:proofErr w:type="spellStart"/>
      <w:r w:rsidRPr="0077039B">
        <w:rPr>
          <w:rFonts w:ascii="Roboto" w:hAnsi="Roboto" w:cs="Arial"/>
          <w:sz w:val="22"/>
          <w:szCs w:val="22"/>
        </w:rPr>
        <w:t>copy</w:t>
      </w:r>
      <w:proofErr w:type="spellEnd"/>
      <w:r w:rsidRPr="0077039B">
        <w:rPr>
          <w:rFonts w:ascii="Roboto" w:hAnsi="Roboto" w:cs="Arial"/>
          <w:sz w:val="22"/>
          <w:szCs w:val="22"/>
        </w:rPr>
        <w:t>" y "</w:t>
      </w:r>
      <w:proofErr w:type="spellStart"/>
      <w:r w:rsidRPr="0077039B">
        <w:rPr>
          <w:rFonts w:ascii="Roboto" w:hAnsi="Roboto" w:cs="Arial"/>
          <w:sz w:val="22"/>
          <w:szCs w:val="22"/>
        </w:rPr>
        <w:t>deep</w:t>
      </w:r>
      <w:proofErr w:type="spellEnd"/>
      <w:r w:rsidRPr="0077039B">
        <w:rPr>
          <w:rFonts w:ascii="Roboto" w:hAnsi="Roboto" w:cs="Arial"/>
          <w:sz w:val="22"/>
          <w:szCs w:val="22"/>
        </w:rPr>
        <w:t xml:space="preserve"> </w:t>
      </w:r>
      <w:proofErr w:type="spellStart"/>
      <w:r w:rsidRPr="0077039B">
        <w:rPr>
          <w:rFonts w:ascii="Roboto" w:hAnsi="Roboto" w:cs="Arial"/>
          <w:sz w:val="22"/>
          <w:szCs w:val="22"/>
        </w:rPr>
        <w:t>copy</w:t>
      </w:r>
      <w:proofErr w:type="spellEnd"/>
      <w:r w:rsidRPr="0077039B">
        <w:rPr>
          <w:rFonts w:ascii="Roboto" w:hAnsi="Roboto" w:cs="Arial"/>
          <w:sz w:val="22"/>
          <w:szCs w:val="22"/>
        </w:rPr>
        <w:t>"?</w:t>
      </w:r>
    </w:p>
    <w:p w14:paraId="3358AAF1" w14:textId="77777777" w:rsidR="00023480" w:rsidRDefault="00023480" w:rsidP="00023480">
      <w:pPr>
        <w:pStyle w:val="Prrafodelista"/>
        <w:spacing w:after="240"/>
        <w:ind w:left="142"/>
        <w:jc w:val="both"/>
        <w:rPr>
          <w:rFonts w:ascii="Roboto" w:hAnsi="Roboto" w:cs="Arial"/>
          <w:sz w:val="22"/>
          <w:szCs w:val="22"/>
        </w:rPr>
      </w:pPr>
    </w:p>
    <w:p w14:paraId="0AE174F6" w14:textId="45635253" w:rsidR="00023480" w:rsidRDefault="00023480" w:rsidP="00023480">
      <w:pPr>
        <w:pStyle w:val="Prrafodelista"/>
        <w:numPr>
          <w:ilvl w:val="0"/>
          <w:numId w:val="68"/>
        </w:numPr>
        <w:spacing w:after="240"/>
        <w:jc w:val="both"/>
        <w:rPr>
          <w:rFonts w:ascii="Roboto" w:hAnsi="Roboto" w:cs="Arial"/>
          <w:sz w:val="22"/>
          <w:szCs w:val="22"/>
        </w:rPr>
      </w:pPr>
      <w:proofErr w:type="spellStart"/>
      <w:r w:rsidRPr="00023480">
        <w:rPr>
          <w:rFonts w:ascii="Roboto" w:hAnsi="Roboto" w:cs="Arial"/>
          <w:b/>
          <w:bCs/>
          <w:sz w:val="22"/>
          <w:szCs w:val="22"/>
        </w:rPr>
        <w:t>Shallow</w:t>
      </w:r>
      <w:proofErr w:type="spellEnd"/>
      <w:r w:rsidRPr="00023480">
        <w:rPr>
          <w:rFonts w:ascii="Roboto" w:hAnsi="Roboto" w:cs="Arial"/>
          <w:b/>
          <w:bCs/>
          <w:sz w:val="22"/>
          <w:szCs w:val="22"/>
        </w:rPr>
        <w:t xml:space="preserve"> </w:t>
      </w:r>
      <w:proofErr w:type="spellStart"/>
      <w:r w:rsidRPr="00023480">
        <w:rPr>
          <w:rFonts w:ascii="Roboto" w:hAnsi="Roboto" w:cs="Arial"/>
          <w:b/>
          <w:bCs/>
          <w:sz w:val="22"/>
          <w:szCs w:val="22"/>
        </w:rPr>
        <w:t>copy</w:t>
      </w:r>
      <w:proofErr w:type="spellEnd"/>
      <w:r w:rsidRPr="00023480">
        <w:rPr>
          <w:rFonts w:ascii="Roboto" w:hAnsi="Roboto" w:cs="Arial"/>
          <w:sz w:val="22"/>
          <w:szCs w:val="22"/>
        </w:rPr>
        <w:t xml:space="preserve">: </w:t>
      </w:r>
      <w:r>
        <w:rPr>
          <w:rFonts w:ascii="Roboto" w:hAnsi="Roboto" w:cs="Arial"/>
          <w:sz w:val="22"/>
          <w:szCs w:val="22"/>
        </w:rPr>
        <w:t xml:space="preserve">es </w:t>
      </w:r>
      <w:r w:rsidRPr="00023480">
        <w:rPr>
          <w:rFonts w:ascii="Roboto" w:hAnsi="Roboto" w:cs="Arial"/>
          <w:sz w:val="22"/>
          <w:szCs w:val="22"/>
        </w:rPr>
        <w:t xml:space="preserve">útil </w:t>
      </w:r>
      <w:r>
        <w:rPr>
          <w:rFonts w:ascii="Roboto" w:hAnsi="Roboto" w:cs="Arial"/>
          <w:sz w:val="22"/>
          <w:szCs w:val="22"/>
        </w:rPr>
        <w:t xml:space="preserve">cuando los </w:t>
      </w:r>
      <w:r w:rsidRPr="00023480">
        <w:rPr>
          <w:rFonts w:ascii="Roboto" w:hAnsi="Roboto" w:cs="Arial"/>
          <w:sz w:val="22"/>
          <w:szCs w:val="22"/>
        </w:rPr>
        <w:t xml:space="preserve"> objetos no tienen estructuras anidadas</w:t>
      </w:r>
      <w:r>
        <w:rPr>
          <w:rFonts w:ascii="Roboto" w:hAnsi="Roboto" w:cs="Arial"/>
          <w:sz w:val="22"/>
          <w:szCs w:val="22"/>
        </w:rPr>
        <w:t>., ya que c</w:t>
      </w:r>
      <w:r w:rsidRPr="00023480">
        <w:rPr>
          <w:rFonts w:ascii="Roboto" w:hAnsi="Roboto" w:cs="Arial"/>
          <w:sz w:val="22"/>
          <w:szCs w:val="22"/>
        </w:rPr>
        <w:t>opia el contenedor (la lista principal) pero solo las referencias a los objetos internos (anidados).</w:t>
      </w:r>
      <w:r w:rsidRPr="00023480">
        <w:rPr>
          <w:rFonts w:ascii="Roboto" w:hAnsi="Roboto" w:cs="Arial"/>
          <w:sz w:val="22"/>
          <w:szCs w:val="22"/>
        </w:rPr>
        <w:tab/>
        <w:t xml:space="preserve">Si modificas un objeto mutable (ej. una </w:t>
      </w:r>
      <w:proofErr w:type="spellStart"/>
      <w:r w:rsidRPr="00023480">
        <w:rPr>
          <w:rFonts w:ascii="Roboto" w:hAnsi="Roboto" w:cs="Arial"/>
          <w:sz w:val="22"/>
          <w:szCs w:val="22"/>
        </w:rPr>
        <w:t>sublista</w:t>
      </w:r>
      <w:proofErr w:type="spellEnd"/>
      <w:r w:rsidRPr="00023480">
        <w:rPr>
          <w:rFonts w:ascii="Roboto" w:hAnsi="Roboto" w:cs="Arial"/>
          <w:sz w:val="22"/>
          <w:szCs w:val="22"/>
        </w:rPr>
        <w:t>) en la copia, el original también se verá afectado porque ambos apuntan al mismo objeto interno.</w:t>
      </w:r>
    </w:p>
    <w:p w14:paraId="085F6E0A" w14:textId="041EB9E6" w:rsidR="00023480" w:rsidRPr="00023480" w:rsidRDefault="00023480" w:rsidP="00023480">
      <w:pPr>
        <w:pStyle w:val="Prrafodelista"/>
        <w:tabs>
          <w:tab w:val="left" w:pos="3402"/>
        </w:tabs>
        <w:spacing w:after="240"/>
        <w:ind w:left="862"/>
        <w:jc w:val="both"/>
        <w:rPr>
          <w:rFonts w:ascii="Roboto" w:hAnsi="Roboto" w:cs="Arial"/>
          <w:b/>
          <w:bCs/>
          <w:i/>
          <w:iCs/>
          <w:sz w:val="22"/>
          <w:szCs w:val="22"/>
          <w:lang w:val="en-US"/>
        </w:rPr>
      </w:pPr>
      <w:r>
        <w:rPr>
          <w:rFonts w:ascii="Roboto" w:hAnsi="Roboto" w:cs="Arial"/>
          <w:b/>
          <w:bCs/>
          <w:sz w:val="22"/>
          <w:szCs w:val="22"/>
        </w:rPr>
        <w:tab/>
      </w:r>
      <w:proofErr w:type="spellStart"/>
      <w:r w:rsidRPr="00023480">
        <w:rPr>
          <w:rFonts w:ascii="Roboto" w:hAnsi="Roboto" w:cs="Arial"/>
          <w:b/>
          <w:bCs/>
          <w:i/>
          <w:iCs/>
          <w:sz w:val="22"/>
          <w:szCs w:val="22"/>
          <w:lang w:val="en-US"/>
        </w:rPr>
        <w:t>list_</w:t>
      </w:r>
      <w:proofErr w:type="gramStart"/>
      <w:r w:rsidRPr="00023480">
        <w:rPr>
          <w:rFonts w:ascii="Roboto" w:hAnsi="Roboto" w:cs="Arial"/>
          <w:b/>
          <w:bCs/>
          <w:i/>
          <w:iCs/>
          <w:sz w:val="22"/>
          <w:szCs w:val="22"/>
          <w:lang w:val="en-US"/>
        </w:rPr>
        <w:t>original</w:t>
      </w:r>
      <w:proofErr w:type="spellEnd"/>
      <w:r w:rsidRPr="00023480">
        <w:rPr>
          <w:rFonts w:ascii="Roboto" w:hAnsi="Roboto" w:cs="Arial"/>
          <w:b/>
          <w:bCs/>
          <w:i/>
          <w:iCs/>
          <w:sz w:val="22"/>
          <w:szCs w:val="22"/>
          <w:lang w:val="en-US"/>
        </w:rPr>
        <w:t>[</w:t>
      </w:r>
      <w:proofErr w:type="gramEnd"/>
      <w:r w:rsidRPr="00023480">
        <w:rPr>
          <w:rFonts w:ascii="Roboto" w:hAnsi="Roboto" w:cs="Arial"/>
          <w:b/>
          <w:bCs/>
          <w:i/>
          <w:iCs/>
          <w:sz w:val="22"/>
          <w:szCs w:val="22"/>
          <w:lang w:val="en-US"/>
        </w:rPr>
        <w:t xml:space="preserve">:] </w:t>
      </w:r>
    </w:p>
    <w:p w14:paraId="67D36875" w14:textId="4432975A" w:rsidR="00023480" w:rsidRPr="00023480" w:rsidRDefault="00023480" w:rsidP="00023480">
      <w:pPr>
        <w:pStyle w:val="Prrafodelista"/>
        <w:tabs>
          <w:tab w:val="left" w:pos="3402"/>
        </w:tabs>
        <w:spacing w:after="240"/>
        <w:ind w:left="862"/>
        <w:jc w:val="both"/>
        <w:rPr>
          <w:rFonts w:ascii="Roboto" w:hAnsi="Roboto" w:cs="Arial"/>
          <w:i/>
          <w:iCs/>
          <w:sz w:val="22"/>
          <w:szCs w:val="22"/>
          <w:lang w:val="en-US"/>
        </w:rPr>
      </w:pPr>
      <w:r w:rsidRPr="00023480">
        <w:rPr>
          <w:rFonts w:ascii="Roboto" w:hAnsi="Roboto" w:cs="Arial"/>
          <w:b/>
          <w:bCs/>
          <w:i/>
          <w:iCs/>
          <w:sz w:val="22"/>
          <w:szCs w:val="22"/>
          <w:lang w:val="en-US"/>
        </w:rPr>
        <w:tab/>
      </w:r>
      <w:r w:rsidRPr="00023480">
        <w:rPr>
          <w:rFonts w:ascii="Roboto" w:hAnsi="Roboto" w:cs="Arial"/>
          <w:b/>
          <w:bCs/>
          <w:i/>
          <w:iCs/>
          <w:sz w:val="22"/>
          <w:szCs w:val="22"/>
          <w:lang w:val="en-US"/>
        </w:rPr>
        <w:t>list(</w:t>
      </w:r>
      <w:proofErr w:type="spellStart"/>
      <w:r w:rsidRPr="00023480">
        <w:rPr>
          <w:rFonts w:ascii="Roboto" w:hAnsi="Roboto" w:cs="Arial"/>
          <w:b/>
          <w:bCs/>
          <w:i/>
          <w:iCs/>
          <w:sz w:val="22"/>
          <w:szCs w:val="22"/>
          <w:lang w:val="en-US"/>
        </w:rPr>
        <w:t>list_original</w:t>
      </w:r>
      <w:proofErr w:type="spellEnd"/>
      <w:r w:rsidRPr="00023480">
        <w:rPr>
          <w:rFonts w:ascii="Roboto" w:hAnsi="Roboto" w:cs="Arial"/>
          <w:b/>
          <w:bCs/>
          <w:i/>
          <w:iCs/>
          <w:sz w:val="22"/>
          <w:szCs w:val="22"/>
          <w:lang w:val="en-US"/>
        </w:rPr>
        <w:t>)</w:t>
      </w:r>
    </w:p>
    <w:p w14:paraId="489FC659" w14:textId="77777777" w:rsidR="00023480" w:rsidRPr="00023480" w:rsidRDefault="00023480" w:rsidP="00023480">
      <w:pPr>
        <w:pStyle w:val="Prrafodelista"/>
        <w:spacing w:after="240"/>
        <w:ind w:left="862"/>
        <w:jc w:val="both"/>
        <w:rPr>
          <w:rFonts w:ascii="Roboto" w:hAnsi="Roboto" w:cs="Arial"/>
          <w:sz w:val="22"/>
          <w:szCs w:val="22"/>
          <w:lang w:val="en-US"/>
        </w:rPr>
      </w:pPr>
    </w:p>
    <w:p w14:paraId="2BA892D2" w14:textId="5EEED3D8" w:rsidR="00023480" w:rsidRDefault="00023480" w:rsidP="00023480">
      <w:pPr>
        <w:pStyle w:val="Prrafodelista"/>
        <w:numPr>
          <w:ilvl w:val="0"/>
          <w:numId w:val="68"/>
        </w:numPr>
        <w:spacing w:after="240"/>
        <w:jc w:val="both"/>
        <w:rPr>
          <w:rFonts w:ascii="Roboto" w:hAnsi="Roboto" w:cs="Arial"/>
          <w:sz w:val="22"/>
          <w:szCs w:val="22"/>
        </w:rPr>
      </w:pPr>
      <w:r w:rsidRPr="00023480">
        <w:rPr>
          <w:rFonts w:ascii="Roboto" w:hAnsi="Roboto" w:cs="Arial"/>
          <w:b/>
          <w:bCs/>
          <w:sz w:val="22"/>
          <w:szCs w:val="22"/>
        </w:rPr>
        <w:t xml:space="preserve">Deep </w:t>
      </w:r>
      <w:proofErr w:type="spellStart"/>
      <w:r w:rsidRPr="00023480">
        <w:rPr>
          <w:rFonts w:ascii="Roboto" w:hAnsi="Roboto" w:cs="Arial"/>
          <w:b/>
          <w:bCs/>
          <w:sz w:val="22"/>
          <w:szCs w:val="22"/>
        </w:rPr>
        <w:t>copy</w:t>
      </w:r>
      <w:proofErr w:type="spellEnd"/>
      <w:r w:rsidRPr="00023480">
        <w:rPr>
          <w:rFonts w:ascii="Roboto" w:hAnsi="Roboto" w:cs="Arial"/>
          <w:sz w:val="22"/>
          <w:szCs w:val="22"/>
        </w:rPr>
        <w:t>: ideal para evitar efectos colaterales en estructuras complejas, como listas de listas o diccionarios anidados.</w:t>
      </w:r>
      <w:r>
        <w:rPr>
          <w:rFonts w:ascii="Roboto" w:hAnsi="Roboto" w:cs="Arial"/>
          <w:sz w:val="22"/>
          <w:szCs w:val="22"/>
        </w:rPr>
        <w:t xml:space="preserve"> </w:t>
      </w:r>
      <w:r w:rsidRPr="00023480">
        <w:rPr>
          <w:rFonts w:ascii="Roboto" w:hAnsi="Roboto" w:cs="Arial"/>
          <w:sz w:val="22"/>
          <w:szCs w:val="22"/>
        </w:rPr>
        <w:t>Copia el contenedor y, recursivamente, copia todos los objetos anidados, creando una copia completamente independiente.</w:t>
      </w:r>
      <w:r w:rsidRPr="00023480">
        <w:rPr>
          <w:rFonts w:ascii="Roboto" w:hAnsi="Roboto" w:cs="Arial"/>
          <w:sz w:val="22"/>
          <w:szCs w:val="22"/>
        </w:rPr>
        <w:t xml:space="preserve"> </w:t>
      </w:r>
      <w:r w:rsidRPr="00023480">
        <w:rPr>
          <w:rFonts w:ascii="Roboto" w:hAnsi="Roboto" w:cs="Arial"/>
          <w:sz w:val="22"/>
          <w:szCs w:val="22"/>
        </w:rPr>
        <w:t>Modificar cualquier objeto anidado en la copia no afectará al original.</w:t>
      </w:r>
    </w:p>
    <w:p w14:paraId="339B2963" w14:textId="22A74C0D" w:rsidR="00023480" w:rsidRDefault="00023480" w:rsidP="00023480">
      <w:pPr>
        <w:pStyle w:val="Prrafodelista"/>
        <w:spacing w:after="240"/>
        <w:ind w:left="862"/>
        <w:jc w:val="both"/>
        <w:rPr>
          <w:rFonts w:ascii="Roboto" w:hAnsi="Roboto" w:cs="Arial"/>
          <w:b/>
          <w:bCs/>
          <w:i/>
          <w:iCs/>
          <w:sz w:val="22"/>
          <w:szCs w:val="22"/>
          <w:lang w:val="en-US"/>
        </w:rPr>
      </w:pPr>
      <w:r>
        <w:rPr>
          <w:rFonts w:ascii="Roboto" w:hAnsi="Roboto" w:cs="Arial"/>
          <w:b/>
          <w:bCs/>
          <w:sz w:val="22"/>
          <w:szCs w:val="22"/>
        </w:rPr>
        <w:tab/>
      </w:r>
      <w:r>
        <w:rPr>
          <w:rFonts w:ascii="Roboto" w:hAnsi="Roboto" w:cs="Arial"/>
          <w:b/>
          <w:bCs/>
          <w:sz w:val="22"/>
          <w:szCs w:val="22"/>
        </w:rPr>
        <w:tab/>
      </w:r>
      <w:r>
        <w:rPr>
          <w:rFonts w:ascii="Roboto" w:hAnsi="Roboto" w:cs="Arial"/>
          <w:b/>
          <w:bCs/>
          <w:sz w:val="22"/>
          <w:szCs w:val="22"/>
        </w:rPr>
        <w:tab/>
        <w:t xml:space="preserve">          </w:t>
      </w:r>
      <w:proofErr w:type="spellStart"/>
      <w:proofErr w:type="gramStart"/>
      <w:r w:rsidRPr="00023480">
        <w:rPr>
          <w:rFonts w:ascii="Roboto" w:hAnsi="Roboto" w:cs="Arial"/>
          <w:b/>
          <w:bCs/>
          <w:i/>
          <w:iCs/>
          <w:sz w:val="22"/>
          <w:szCs w:val="22"/>
          <w:lang w:val="en-US"/>
        </w:rPr>
        <w:t>copy.deepcopy</w:t>
      </w:r>
      <w:proofErr w:type="spellEnd"/>
      <w:proofErr w:type="gramEnd"/>
      <w:r w:rsidRPr="00023480">
        <w:rPr>
          <w:rFonts w:ascii="Roboto" w:hAnsi="Roboto" w:cs="Arial"/>
          <w:b/>
          <w:bCs/>
          <w:i/>
          <w:iCs/>
          <w:sz w:val="22"/>
          <w:szCs w:val="22"/>
          <w:lang w:val="en-US"/>
        </w:rPr>
        <w:t>(</w:t>
      </w:r>
      <w:proofErr w:type="spellStart"/>
      <w:r w:rsidRPr="00023480">
        <w:rPr>
          <w:rFonts w:ascii="Roboto" w:hAnsi="Roboto" w:cs="Arial"/>
          <w:b/>
          <w:bCs/>
          <w:i/>
          <w:iCs/>
          <w:sz w:val="22"/>
          <w:szCs w:val="22"/>
          <w:lang w:val="en-US"/>
        </w:rPr>
        <w:t>list_original</w:t>
      </w:r>
      <w:proofErr w:type="spellEnd"/>
      <w:r w:rsidRPr="00023480">
        <w:rPr>
          <w:rFonts w:ascii="Roboto" w:hAnsi="Roboto" w:cs="Arial"/>
          <w:b/>
          <w:bCs/>
          <w:i/>
          <w:iCs/>
          <w:sz w:val="22"/>
          <w:szCs w:val="22"/>
          <w:lang w:val="en-US"/>
        </w:rPr>
        <w:t>)</w:t>
      </w:r>
    </w:p>
    <w:p w14:paraId="6C5C32E9" w14:textId="77777777" w:rsidR="00023480" w:rsidRDefault="00023480" w:rsidP="00023480">
      <w:pPr>
        <w:pStyle w:val="Prrafodelista"/>
        <w:spacing w:after="240"/>
        <w:ind w:left="862"/>
        <w:jc w:val="both"/>
        <w:rPr>
          <w:rFonts w:ascii="Roboto" w:hAnsi="Roboto" w:cs="Arial"/>
          <w:b/>
          <w:bCs/>
          <w:i/>
          <w:iCs/>
          <w:sz w:val="22"/>
          <w:szCs w:val="22"/>
          <w:lang w:val="en-US"/>
        </w:rPr>
      </w:pPr>
    </w:p>
    <w:p w14:paraId="7089B534" w14:textId="77777777" w:rsidR="0059517E" w:rsidRDefault="0059517E" w:rsidP="00023480">
      <w:pPr>
        <w:pStyle w:val="Prrafodelista"/>
        <w:spacing w:after="240"/>
        <w:ind w:left="862"/>
        <w:jc w:val="both"/>
        <w:rPr>
          <w:rFonts w:ascii="Roboto" w:hAnsi="Roboto" w:cs="Arial"/>
          <w:b/>
          <w:bCs/>
          <w:i/>
          <w:iCs/>
          <w:sz w:val="22"/>
          <w:szCs w:val="22"/>
          <w:lang w:val="en-US"/>
        </w:rPr>
      </w:pPr>
    </w:p>
    <w:p w14:paraId="164A2B75" w14:textId="77777777" w:rsidR="0059517E" w:rsidRDefault="0059517E" w:rsidP="00023480">
      <w:pPr>
        <w:pStyle w:val="Prrafodelista"/>
        <w:spacing w:after="240"/>
        <w:ind w:left="862"/>
        <w:jc w:val="both"/>
        <w:rPr>
          <w:rFonts w:ascii="Roboto" w:hAnsi="Roboto" w:cs="Arial"/>
          <w:b/>
          <w:bCs/>
          <w:i/>
          <w:iCs/>
          <w:sz w:val="22"/>
          <w:szCs w:val="22"/>
          <w:lang w:val="en-US"/>
        </w:rPr>
      </w:pPr>
    </w:p>
    <w:p w14:paraId="484F67D7" w14:textId="77777777" w:rsidR="0059517E" w:rsidRDefault="0059517E" w:rsidP="00023480">
      <w:pPr>
        <w:pStyle w:val="Prrafodelista"/>
        <w:spacing w:after="240"/>
        <w:ind w:left="862"/>
        <w:jc w:val="both"/>
        <w:rPr>
          <w:rFonts w:ascii="Roboto" w:hAnsi="Roboto" w:cs="Arial"/>
          <w:sz w:val="10"/>
          <w:szCs w:val="10"/>
          <w:lang w:val="en-US"/>
        </w:rPr>
      </w:pPr>
    </w:p>
    <w:p w14:paraId="7C0503E9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59517E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import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copy</w:t>
      </w:r>
      <w:proofErr w:type="spellEnd"/>
    </w:p>
    <w:p w14:paraId="677401B2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6871F3D6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59517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1. Lista original con una lista anidada </w:t>
      </w:r>
    </w:p>
    <w:p w14:paraId="76A44157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lista_original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59517E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59517E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[</w:t>
      </w:r>
      <w:r w:rsidRPr="0059517E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1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59517E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2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59517E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[</w:t>
      </w:r>
      <w:r w:rsidRPr="0059517E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3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59517E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4</w:t>
      </w:r>
      <w:r w:rsidRPr="0059517E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]]</w:t>
      </w:r>
    </w:p>
    <w:p w14:paraId="166B9654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59517E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59517E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"Original</w:t>
      </w:r>
      <w:proofErr w:type="spellEnd"/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: </w:t>
      </w:r>
      <w:r w:rsidRPr="0059517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proofErr w:type="spellStart"/>
      <w:r w:rsidRPr="0059517E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lista_original</w:t>
      </w:r>
      <w:proofErr w:type="spellEnd"/>
      <w:r w:rsidRPr="0059517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 (ID: </w:t>
      </w:r>
      <w:r w:rsidRPr="0059517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r w:rsidRPr="0059517E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id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59517E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lista_original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  <w:r w:rsidRPr="0059517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)"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3872C166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25723854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59517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----------------------------------------------------</w:t>
      </w:r>
    </w:p>
    <w:p w14:paraId="29E7B2ED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59517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2. Copia Profunda </w:t>
      </w:r>
    </w:p>
    <w:p w14:paraId="38C801B8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59517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----------------------------------------------------</w:t>
      </w:r>
    </w:p>
    <w:p w14:paraId="6BF6BE97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59517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Creamos una copia completamente independiente.</w:t>
      </w:r>
    </w:p>
    <w:p w14:paraId="73FAA362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lista_profunda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59517E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copy.</w:t>
      </w:r>
      <w:r w:rsidRPr="0059517E">
        <w:rPr>
          <w:rFonts w:ascii="Roboto" w:eastAsia="Times New Roman" w:hAnsi="Roboto" w:cs="Times New Roman"/>
          <w:color w:val="B2CCD6"/>
          <w:kern w:val="0"/>
          <w:sz w:val="22"/>
          <w:szCs w:val="22"/>
          <w:lang w:eastAsia="es-ES"/>
          <w14:ligatures w14:val="none"/>
        </w:rPr>
        <w:t>deepcopy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59517E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lista_original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715AE29B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59517E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59517E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"Profunda</w:t>
      </w:r>
      <w:proofErr w:type="spellEnd"/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: </w:t>
      </w:r>
      <w:r w:rsidRPr="0059517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proofErr w:type="spellStart"/>
      <w:r w:rsidRPr="0059517E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lista_profunda</w:t>
      </w:r>
      <w:proofErr w:type="spellEnd"/>
      <w:r w:rsidRPr="0059517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 (ID: </w:t>
      </w:r>
      <w:r w:rsidRPr="0059517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r w:rsidRPr="0059517E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id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59517E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lista_profunda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  <w:r w:rsidRPr="0059517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)"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46B445D3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0CE790B0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59517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Modificamos el elemento ANIDADO en la copia profunda</w:t>
      </w:r>
    </w:p>
    <w:p w14:paraId="2AA66C08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lista_profunda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[</w:t>
      </w:r>
      <w:r w:rsidRPr="0059517E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2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]</w:t>
      </w:r>
      <w:r w:rsidRPr="0059517E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[</w:t>
      </w:r>
      <w:r w:rsidRPr="0059517E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0</w:t>
      </w:r>
      <w:r w:rsidRPr="0059517E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]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59517E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59517E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999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 </w:t>
      </w:r>
      <w:r w:rsidRPr="0059517E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59517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Cambiamos el '3' por '999' en la </w:t>
      </w:r>
      <w:proofErr w:type="spellStart"/>
      <w:r w:rsidRPr="0059517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sublista</w:t>
      </w:r>
      <w:proofErr w:type="spellEnd"/>
    </w:p>
    <w:p w14:paraId="4D8B3C4F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71956E86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59517E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r w:rsidRPr="0059517E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59517E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\n</w:t>
      </w:r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--- Después de modificar la Copia Profunda ---</w:t>
      </w:r>
      <w:r w:rsidRPr="0059517E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0CBE03FE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59517E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59517E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"Profunda</w:t>
      </w:r>
      <w:proofErr w:type="spellEnd"/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: </w:t>
      </w:r>
      <w:r w:rsidRPr="0059517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proofErr w:type="spellStart"/>
      <w:r w:rsidRPr="0059517E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lista_profunda</w:t>
      </w:r>
      <w:proofErr w:type="spellEnd"/>
      <w:r w:rsidRPr="0059517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70ABDDBE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59517E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59517E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"Original</w:t>
      </w:r>
      <w:proofErr w:type="spellEnd"/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: </w:t>
      </w:r>
      <w:r w:rsidRPr="0059517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proofErr w:type="spellStart"/>
      <w:r w:rsidRPr="0059517E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lista_original</w:t>
      </w:r>
      <w:proofErr w:type="spellEnd"/>
      <w:r w:rsidRPr="0059517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0C66C441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5D839966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59517E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r w:rsidRPr="0059517E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59517E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\n</w:t>
      </w:r>
      <w:r w:rsidRPr="0059517E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59517E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 xml:space="preserve"> </w:t>
      </w:r>
      <w:r w:rsidRPr="0059517E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+</w:t>
      </w:r>
      <w:r w:rsidRPr="0059517E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 xml:space="preserve"> </w:t>
      </w:r>
      <w:r w:rsidRPr="0059517E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=</w:t>
      </w:r>
      <w:r w:rsidRPr="0059517E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59517E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*</w:t>
      </w:r>
      <w:r w:rsidRPr="0059517E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50</w:t>
      </w:r>
      <w:r w:rsidRPr="0059517E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 xml:space="preserve"> </w:t>
      </w:r>
      <w:r w:rsidRPr="0059517E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+</w:t>
      </w:r>
      <w:r w:rsidRPr="0059517E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 xml:space="preserve"> </w:t>
      </w:r>
      <w:r w:rsidRPr="0059517E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59517E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\n</w:t>
      </w:r>
      <w:r w:rsidRPr="0059517E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1CA0C934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5F539FFD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59517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----------------------------------------------------</w:t>
      </w:r>
    </w:p>
    <w:p w14:paraId="262D8D6B" w14:textId="393C4904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59517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3. Copia Superficial (Para ver la </w:t>
      </w:r>
      <w:r w:rsidRPr="0059517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diferencia</w:t>
      </w:r>
      <w:r w:rsidRPr="0059517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)</w:t>
      </w:r>
    </w:p>
    <w:p w14:paraId="3C9719EA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59517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----------------------------------------------------</w:t>
      </w:r>
    </w:p>
    <w:p w14:paraId="0BC9E9E5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59517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Usamos un </w:t>
      </w:r>
      <w:proofErr w:type="spellStart"/>
      <w:r w:rsidRPr="0059517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slice</w:t>
      </w:r>
      <w:proofErr w:type="spellEnd"/>
      <w:r w:rsidRPr="0059517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para una copia superficial</w:t>
      </w:r>
    </w:p>
    <w:p w14:paraId="5C1EBF65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lista_superficial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59517E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lista_original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[:]</w:t>
      </w:r>
    </w:p>
    <w:p w14:paraId="22A1714A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59517E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59517E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"Superficial</w:t>
      </w:r>
      <w:proofErr w:type="spellEnd"/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: </w:t>
      </w:r>
      <w:r w:rsidRPr="0059517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proofErr w:type="spellStart"/>
      <w:r w:rsidRPr="0059517E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lista_superficial</w:t>
      </w:r>
      <w:proofErr w:type="spellEnd"/>
      <w:r w:rsidRPr="0059517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2683F76E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2FB7FEBE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59517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Modificamos el elemento ANIDADO en la copia superficial</w:t>
      </w:r>
    </w:p>
    <w:p w14:paraId="40B49950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lista_superficial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[</w:t>
      </w:r>
      <w:r w:rsidRPr="0059517E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2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]</w:t>
      </w:r>
      <w:r w:rsidRPr="0059517E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[</w:t>
      </w:r>
      <w:r w:rsidRPr="0059517E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0</w:t>
      </w:r>
      <w:r w:rsidRPr="0059517E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]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59517E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59517E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777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 </w:t>
      </w:r>
      <w:r w:rsidRPr="0059517E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59517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Cambiamos el '3' por '777' en la </w:t>
      </w:r>
      <w:proofErr w:type="spellStart"/>
      <w:r w:rsidRPr="0059517E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sublista</w:t>
      </w:r>
      <w:proofErr w:type="spellEnd"/>
    </w:p>
    <w:p w14:paraId="6B6A672E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6C0536BC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59517E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r w:rsidRPr="0059517E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59517E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\n</w:t>
      </w:r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--- Después de modificar la Copia Superficial ---</w:t>
      </w:r>
      <w:r w:rsidRPr="0059517E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1F11C136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59517E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59517E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"Superficial</w:t>
      </w:r>
      <w:proofErr w:type="spellEnd"/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: </w:t>
      </w:r>
      <w:r w:rsidRPr="0059517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proofErr w:type="spellStart"/>
      <w:r w:rsidRPr="0059517E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lista_superficial</w:t>
      </w:r>
      <w:proofErr w:type="spellEnd"/>
      <w:r w:rsidRPr="0059517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072DF249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59517E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59517E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"Original</w:t>
      </w:r>
      <w:proofErr w:type="spellEnd"/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: </w:t>
      </w:r>
      <w:r w:rsidRPr="0059517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proofErr w:type="spellStart"/>
      <w:r w:rsidRPr="0059517E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lista_original</w:t>
      </w:r>
      <w:proofErr w:type="spellEnd"/>
      <w:r w:rsidRPr="0059517E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59517E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08B4A0CE" w14:textId="77777777" w:rsid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59517E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()</w:t>
      </w:r>
    </w:p>
    <w:p w14:paraId="120F7695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6842AF8D" w14:textId="77777777" w:rsidR="0059517E" w:rsidRPr="0059517E" w:rsidRDefault="0059517E" w:rsidP="00023480">
      <w:pPr>
        <w:pStyle w:val="Prrafodelista"/>
        <w:spacing w:after="240"/>
        <w:ind w:left="862"/>
        <w:jc w:val="both"/>
        <w:rPr>
          <w:rFonts w:ascii="Roboto" w:hAnsi="Roboto" w:cs="Arial"/>
          <w:sz w:val="10"/>
          <w:szCs w:val="10"/>
          <w:lang w:val="en-US"/>
        </w:rPr>
      </w:pPr>
    </w:p>
    <w:p w14:paraId="7E3A9515" w14:textId="77777777" w:rsidR="00023480" w:rsidRPr="0059517E" w:rsidRDefault="00023480" w:rsidP="00023480">
      <w:pPr>
        <w:pStyle w:val="Prrafodelista"/>
        <w:spacing w:after="240"/>
        <w:ind w:left="862"/>
        <w:jc w:val="both"/>
        <w:rPr>
          <w:rFonts w:ascii="Roboto" w:hAnsi="Roboto" w:cs="Arial"/>
          <w:sz w:val="10"/>
          <w:szCs w:val="10"/>
        </w:rPr>
      </w:pPr>
    </w:p>
    <w:p w14:paraId="08D062E9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Original: [1, 2, [3, 4]] (ID: 1978742628544)</w:t>
      </w:r>
    </w:p>
    <w:p w14:paraId="3D6F2FA7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Profunda: [1, 2, [3, 4]] (ID: 1978745011712)</w:t>
      </w:r>
    </w:p>
    <w:p w14:paraId="6D83FD8C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7BA2C291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--- Después de modificar la Copia Profunda ---</w:t>
      </w:r>
    </w:p>
    <w:p w14:paraId="2E0F254B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Profunda: [1, 2, [999, 4]]</w:t>
      </w:r>
    </w:p>
    <w:p w14:paraId="16168863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Original: [1, 2, [3, 4]]</w:t>
      </w:r>
    </w:p>
    <w:p w14:paraId="797B0525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7F814BB5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==================================================</w:t>
      </w:r>
    </w:p>
    <w:p w14:paraId="1E4254EB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71C08014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Superficial: [1, 2, [3, 4]]</w:t>
      </w:r>
    </w:p>
    <w:p w14:paraId="00FE6EC3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3BEBED1B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--- Después de modificar la Copia Superficial ---</w:t>
      </w:r>
    </w:p>
    <w:p w14:paraId="64F3FC79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Superficial: [1, 2, [777, 4]]</w:t>
      </w:r>
    </w:p>
    <w:p w14:paraId="4849DB29" w14:textId="7F29A730" w:rsid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59517E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Original: [1, 2, [777, 4]]</w:t>
      </w:r>
    </w:p>
    <w:p w14:paraId="77EC934C" w14:textId="77777777" w:rsid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79D487B0" w14:textId="77777777" w:rsidR="0059517E" w:rsidRPr="0059517E" w:rsidRDefault="0059517E" w:rsidP="0059517E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16"/>
          <w:szCs w:val="16"/>
          <w:lang w:eastAsia="es-ES"/>
          <w14:ligatures w14:val="none"/>
        </w:rPr>
      </w:pPr>
    </w:p>
    <w:p w14:paraId="17EA041C" w14:textId="07AC5648" w:rsidR="0059517E" w:rsidRDefault="001C3220" w:rsidP="00DB06AD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 xml:space="preserve"> </w:t>
      </w:r>
    </w:p>
    <w:p w14:paraId="71B8F18E" w14:textId="696662D2" w:rsidR="001C3220" w:rsidRDefault="001C3220" w:rsidP="0059517E">
      <w:pPr>
        <w:pStyle w:val="Prrafodelista"/>
        <w:numPr>
          <w:ilvl w:val="0"/>
          <w:numId w:val="65"/>
        </w:numPr>
        <w:spacing w:after="240"/>
        <w:ind w:left="142" w:hanging="142"/>
        <w:jc w:val="both"/>
        <w:rPr>
          <w:rFonts w:ascii="Roboto" w:hAnsi="Roboto" w:cs="Arial"/>
          <w:sz w:val="22"/>
          <w:szCs w:val="22"/>
        </w:rPr>
      </w:pPr>
      <w:r w:rsidRPr="0059517E">
        <w:rPr>
          <w:rFonts w:ascii="Roboto" w:hAnsi="Roboto" w:cs="Arial"/>
          <w:sz w:val="22"/>
          <w:szCs w:val="22"/>
        </w:rPr>
        <w:t>A</w:t>
      </w:r>
      <w:r w:rsidRPr="0059517E">
        <w:rPr>
          <w:rFonts w:ascii="Roboto" w:hAnsi="Roboto" w:cs="Roboto"/>
          <w:sz w:val="22"/>
          <w:szCs w:val="22"/>
        </w:rPr>
        <w:t>ñ</w:t>
      </w:r>
      <w:r w:rsidRPr="0059517E">
        <w:rPr>
          <w:rFonts w:ascii="Roboto" w:hAnsi="Roboto" w:cs="Arial"/>
          <w:sz w:val="22"/>
          <w:szCs w:val="22"/>
        </w:rPr>
        <w:t>adir un elemento a una lista.</w:t>
      </w:r>
    </w:p>
    <w:p w14:paraId="2611E832" w14:textId="77777777" w:rsidR="0059517E" w:rsidRDefault="0059517E" w:rsidP="0059517E">
      <w:pPr>
        <w:pStyle w:val="Prrafodelista"/>
        <w:spacing w:after="240"/>
        <w:ind w:left="142"/>
        <w:jc w:val="both"/>
        <w:rPr>
          <w:rFonts w:ascii="Roboto" w:hAnsi="Roboto" w:cs="Arial"/>
          <w:sz w:val="22"/>
          <w:szCs w:val="22"/>
        </w:rPr>
      </w:pPr>
    </w:p>
    <w:p w14:paraId="4C740966" w14:textId="2A12C4E7" w:rsidR="0059517E" w:rsidRDefault="0059517E" w:rsidP="0059517E">
      <w:pPr>
        <w:pStyle w:val="Prrafodelista"/>
        <w:numPr>
          <w:ilvl w:val="0"/>
          <w:numId w:val="68"/>
        </w:numPr>
        <w:spacing w:after="240"/>
        <w:jc w:val="both"/>
        <w:rPr>
          <w:rFonts w:ascii="Roboto" w:hAnsi="Roboto" w:cs="Arial"/>
          <w:sz w:val="22"/>
          <w:szCs w:val="22"/>
        </w:rPr>
      </w:pPr>
      <w:r w:rsidRPr="0059517E">
        <w:rPr>
          <w:rFonts w:ascii="Roboto" w:hAnsi="Roboto" w:cs="Arial"/>
          <w:sz w:val="22"/>
          <w:szCs w:val="22"/>
        </w:rPr>
        <w:t xml:space="preserve">El método </w:t>
      </w:r>
      <w:r w:rsidRPr="0059517E">
        <w:rPr>
          <w:rFonts w:ascii="Roboto" w:hAnsi="Roboto" w:cs="Arial"/>
          <w:b/>
          <w:bCs/>
          <w:sz w:val="22"/>
          <w:szCs w:val="22"/>
        </w:rPr>
        <w:t>.</w:t>
      </w:r>
      <w:proofErr w:type="spellStart"/>
      <w:r w:rsidRPr="0059517E">
        <w:rPr>
          <w:rFonts w:ascii="Roboto" w:hAnsi="Roboto" w:cs="Arial"/>
          <w:b/>
          <w:bCs/>
          <w:sz w:val="22"/>
          <w:szCs w:val="22"/>
        </w:rPr>
        <w:t>append</w:t>
      </w:r>
      <w:proofErr w:type="spellEnd"/>
      <w:r w:rsidRPr="0059517E">
        <w:rPr>
          <w:rFonts w:ascii="Roboto" w:hAnsi="Roboto" w:cs="Arial"/>
          <w:b/>
          <w:bCs/>
          <w:sz w:val="22"/>
          <w:szCs w:val="22"/>
        </w:rPr>
        <w:t>()</w:t>
      </w:r>
      <w:r w:rsidRPr="0059517E">
        <w:rPr>
          <w:rFonts w:ascii="Roboto" w:hAnsi="Roboto" w:cs="Arial"/>
          <w:sz w:val="22"/>
          <w:szCs w:val="22"/>
        </w:rPr>
        <w:t xml:space="preserve"> añade el nuevo elemento al final de la lista.</w:t>
      </w:r>
    </w:p>
    <w:p w14:paraId="6D34EA97" w14:textId="77777777" w:rsidR="008A0A19" w:rsidRPr="008A0A19" w:rsidRDefault="008A0A19" w:rsidP="008A0A19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8A0A19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8A0A19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lista inicial </w:t>
      </w:r>
    </w:p>
    <w:p w14:paraId="22189C77" w14:textId="77777777" w:rsidR="008A0A19" w:rsidRPr="008A0A19" w:rsidRDefault="008A0A19" w:rsidP="008A0A19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mi_lista</w:t>
      </w:r>
      <w:proofErr w:type="spellEnd"/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8A0A19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8A0A19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["</w:t>
      </w:r>
      <w:r w:rsidRPr="008A0A19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manzana</w:t>
      </w:r>
      <w:r w:rsidRPr="008A0A19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8A0A19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8A0A19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banana</w:t>
      </w:r>
      <w:r w:rsidRPr="008A0A19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8A0A19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8A0A19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cereza</w:t>
      </w:r>
      <w:r w:rsidRPr="008A0A19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"]</w:t>
      </w:r>
    </w:p>
    <w:p w14:paraId="25375394" w14:textId="77777777" w:rsidR="008A0A19" w:rsidRPr="008A0A19" w:rsidRDefault="008A0A19" w:rsidP="008A0A19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10"/>
          <w:szCs w:val="10"/>
          <w:lang w:eastAsia="es-ES"/>
          <w14:ligatures w14:val="none"/>
        </w:rPr>
      </w:pPr>
    </w:p>
    <w:p w14:paraId="568E2024" w14:textId="77777777" w:rsidR="008A0A19" w:rsidRPr="008A0A19" w:rsidRDefault="008A0A19" w:rsidP="008A0A19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8A0A19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8A0A19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se </w:t>
      </w:r>
      <w:proofErr w:type="spellStart"/>
      <w:r w:rsidRPr="008A0A19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imorime</w:t>
      </w:r>
      <w:proofErr w:type="spellEnd"/>
      <w:r w:rsidRPr="008A0A19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los elementos y su </w:t>
      </w:r>
      <w:proofErr w:type="spellStart"/>
      <w:r w:rsidRPr="008A0A19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longitug</w:t>
      </w:r>
      <w:proofErr w:type="spellEnd"/>
    </w:p>
    <w:p w14:paraId="2573FAF1" w14:textId="77777777" w:rsidR="008A0A19" w:rsidRPr="008A0A19" w:rsidRDefault="008A0A19" w:rsidP="008A0A19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8A0A19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8A0A19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8A0A19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"Lista</w:t>
      </w:r>
      <w:proofErr w:type="spellEnd"/>
      <w:r w:rsidRPr="008A0A19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 original: </w:t>
      </w:r>
      <w:r w:rsidRPr="008A0A19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proofErr w:type="spellStart"/>
      <w:r w:rsidRPr="008A0A19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mi_lista</w:t>
      </w:r>
      <w:proofErr w:type="spellEnd"/>
      <w:r w:rsidRPr="008A0A19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8A0A19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6D6EBEAC" w14:textId="77777777" w:rsidR="008A0A19" w:rsidRPr="008A0A19" w:rsidRDefault="008A0A19" w:rsidP="008A0A19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8A0A19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8A0A19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8A0A19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"Elementos</w:t>
      </w:r>
      <w:proofErr w:type="spellEnd"/>
      <w:r w:rsidRPr="008A0A19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: </w:t>
      </w:r>
      <w:r w:rsidRPr="008A0A19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proofErr w:type="spellStart"/>
      <w:r w:rsidRPr="008A0A19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len</w:t>
      </w:r>
      <w:proofErr w:type="spellEnd"/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8A0A19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mi_lista</w:t>
      </w:r>
      <w:proofErr w:type="spellEnd"/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  <w:r w:rsidRPr="008A0A19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8A0A19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) </w:t>
      </w:r>
      <w:r w:rsidRPr="008A0A19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8A0A19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longitud de la lista</w:t>
      </w:r>
    </w:p>
    <w:p w14:paraId="4C95C57E" w14:textId="77777777" w:rsidR="008A0A19" w:rsidRPr="008A0A19" w:rsidRDefault="008A0A19" w:rsidP="008A0A19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10"/>
          <w:szCs w:val="10"/>
          <w:lang w:eastAsia="es-ES"/>
          <w14:ligatures w14:val="none"/>
        </w:rPr>
      </w:pPr>
    </w:p>
    <w:p w14:paraId="28C65A1A" w14:textId="77777777" w:rsidR="008A0A19" w:rsidRPr="008A0A19" w:rsidRDefault="008A0A19" w:rsidP="008A0A19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nuevo_elemento</w:t>
      </w:r>
      <w:proofErr w:type="spellEnd"/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8A0A19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8A0A19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8A0A19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uva</w:t>
      </w:r>
      <w:r w:rsidRPr="008A0A19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</w:p>
    <w:p w14:paraId="5C7B5D6D" w14:textId="77777777" w:rsidR="008A0A19" w:rsidRPr="008A0A19" w:rsidRDefault="008A0A19" w:rsidP="008A0A19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mi_lista.</w:t>
      </w:r>
      <w:r w:rsidRPr="008A0A19">
        <w:rPr>
          <w:rFonts w:ascii="Roboto" w:eastAsia="Times New Roman" w:hAnsi="Roboto" w:cs="Times New Roman"/>
          <w:color w:val="B2CCD6"/>
          <w:kern w:val="0"/>
          <w:sz w:val="22"/>
          <w:szCs w:val="22"/>
          <w:lang w:eastAsia="es-ES"/>
          <w14:ligatures w14:val="none"/>
        </w:rPr>
        <w:t>append</w:t>
      </w:r>
      <w:proofErr w:type="spellEnd"/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8A0A19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nuevo_elemento</w:t>
      </w:r>
      <w:proofErr w:type="spellEnd"/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) </w:t>
      </w:r>
      <w:r w:rsidRPr="008A0A19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8A0A19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se añade un nuevo elemento al final y se imprime</w:t>
      </w:r>
    </w:p>
    <w:p w14:paraId="03BC1177" w14:textId="77777777" w:rsidR="008A0A19" w:rsidRPr="008A0A19" w:rsidRDefault="008A0A19" w:rsidP="008A0A19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8A0A19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8A0A19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mi_lista</w:t>
      </w:r>
      <w:proofErr w:type="spellEnd"/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60F6C72A" w14:textId="77777777" w:rsidR="008A0A19" w:rsidRPr="008A0A19" w:rsidRDefault="008A0A19" w:rsidP="008A0A19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8A0A19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8A0A19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8A0A19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"Elementos</w:t>
      </w:r>
      <w:proofErr w:type="spellEnd"/>
      <w:r w:rsidRPr="008A0A19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: </w:t>
      </w:r>
      <w:r w:rsidRPr="008A0A19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proofErr w:type="spellStart"/>
      <w:r w:rsidRPr="008A0A19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len</w:t>
      </w:r>
      <w:proofErr w:type="spellEnd"/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8A0A19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mi_lista</w:t>
      </w:r>
      <w:proofErr w:type="spellEnd"/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  <w:r w:rsidRPr="008A0A19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8A0A19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) </w:t>
      </w:r>
      <w:r w:rsidRPr="008A0A19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8A0A19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longitud de la lista </w:t>
      </w:r>
      <w:proofErr w:type="spellStart"/>
      <w:r w:rsidRPr="008A0A19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despúes</w:t>
      </w:r>
      <w:proofErr w:type="spellEnd"/>
      <w:r w:rsidRPr="008A0A19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de </w:t>
      </w:r>
      <w:proofErr w:type="spellStart"/>
      <w:r w:rsidRPr="008A0A19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append</w:t>
      </w:r>
      <w:proofErr w:type="spellEnd"/>
      <w:r w:rsidRPr="008A0A19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()</w:t>
      </w:r>
    </w:p>
    <w:p w14:paraId="7CF471C9" w14:textId="77777777" w:rsidR="001F0D3F" w:rsidRPr="008A0A19" w:rsidRDefault="001F0D3F" w:rsidP="001F0D3F">
      <w:pPr>
        <w:shd w:val="clear" w:color="auto" w:fill="292D3E"/>
        <w:spacing w:after="0" w:line="360" w:lineRule="atLeast"/>
        <w:rPr>
          <w:rFonts w:ascii="Consolas" w:eastAsia="Times New Roman" w:hAnsi="Consolas" w:cs="Times New Roman"/>
          <w:color w:val="BFC7D5"/>
          <w:kern w:val="0"/>
          <w:sz w:val="10"/>
          <w:szCs w:val="10"/>
          <w:lang w:eastAsia="es-ES"/>
          <w14:ligatures w14:val="none"/>
        </w:rPr>
      </w:pPr>
    </w:p>
    <w:p w14:paraId="56EC7FB5" w14:textId="77777777" w:rsidR="008A0A19" w:rsidRPr="008A0A19" w:rsidRDefault="008A0A19" w:rsidP="008A0A19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 original: ['manzana', 'banana', 'cereza']</w:t>
      </w:r>
    </w:p>
    <w:p w14:paraId="49EC3565" w14:textId="77777777" w:rsidR="008A0A19" w:rsidRPr="008A0A19" w:rsidRDefault="008A0A19" w:rsidP="008A0A19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Elementos: 3</w:t>
      </w:r>
    </w:p>
    <w:p w14:paraId="05C93A16" w14:textId="77777777" w:rsidR="008A0A19" w:rsidRPr="008A0A19" w:rsidRDefault="008A0A19" w:rsidP="008A0A19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['manzana', 'banana', 'cereza', 'uva']</w:t>
      </w:r>
    </w:p>
    <w:p w14:paraId="0DF3C273" w14:textId="13C62208" w:rsidR="008A0A19" w:rsidRDefault="008A0A19" w:rsidP="008A0A19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8A0A19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Elementos: 4</w:t>
      </w:r>
    </w:p>
    <w:p w14:paraId="7F435286" w14:textId="77777777" w:rsidR="001F0D3F" w:rsidRDefault="001F0D3F" w:rsidP="001F0D3F">
      <w:pPr>
        <w:pStyle w:val="Prrafodelista"/>
        <w:spacing w:after="240"/>
        <w:ind w:left="862"/>
        <w:jc w:val="both"/>
        <w:rPr>
          <w:rFonts w:ascii="Roboto" w:hAnsi="Roboto" w:cs="Arial"/>
          <w:sz w:val="22"/>
          <w:szCs w:val="22"/>
        </w:rPr>
      </w:pPr>
    </w:p>
    <w:p w14:paraId="44D3F8EA" w14:textId="77777777" w:rsidR="001F0D3F" w:rsidRPr="008A0A19" w:rsidRDefault="001F0D3F" w:rsidP="001F0D3F">
      <w:pPr>
        <w:pStyle w:val="Prrafodelista"/>
        <w:spacing w:after="240"/>
        <w:ind w:left="862"/>
        <w:jc w:val="both"/>
        <w:rPr>
          <w:rFonts w:ascii="Roboto" w:hAnsi="Roboto" w:cs="Arial"/>
          <w:sz w:val="10"/>
          <w:szCs w:val="10"/>
        </w:rPr>
      </w:pPr>
    </w:p>
    <w:p w14:paraId="6BD333E0" w14:textId="34FFF08A" w:rsidR="001F0D3F" w:rsidRPr="004F3884" w:rsidRDefault="008A0A19" w:rsidP="008A0A19">
      <w:pPr>
        <w:pStyle w:val="Prrafodelista"/>
        <w:numPr>
          <w:ilvl w:val="0"/>
          <w:numId w:val="68"/>
        </w:numPr>
        <w:spacing w:after="240"/>
        <w:jc w:val="both"/>
        <w:rPr>
          <w:rFonts w:ascii="Roboto" w:hAnsi="Roboto" w:cs="Times New Roman"/>
          <w:sz w:val="22"/>
          <w:szCs w:val="22"/>
        </w:rPr>
      </w:pPr>
      <w:r w:rsidRPr="004F3884">
        <w:rPr>
          <w:rFonts w:ascii="Roboto" w:hAnsi="Roboto" w:cs="Times New Roman"/>
          <w:sz w:val="22"/>
          <w:szCs w:val="22"/>
        </w:rPr>
        <w:t xml:space="preserve">Método </w:t>
      </w:r>
      <w:proofErr w:type="spellStart"/>
      <w:r w:rsidRPr="004F3884">
        <w:rPr>
          <w:rFonts w:ascii="Roboto" w:hAnsi="Roboto" w:cs="Times New Roman"/>
          <w:sz w:val="22"/>
          <w:szCs w:val="22"/>
        </w:rPr>
        <w:t>insert</w:t>
      </w:r>
      <w:proofErr w:type="spellEnd"/>
      <w:r w:rsidRPr="004F3884">
        <w:rPr>
          <w:rFonts w:ascii="Roboto" w:hAnsi="Roboto" w:cs="Times New Roman"/>
          <w:sz w:val="22"/>
          <w:szCs w:val="22"/>
        </w:rPr>
        <w:t xml:space="preserve">() </w:t>
      </w:r>
      <w:r w:rsidRPr="004F3884">
        <w:rPr>
          <w:rFonts w:ascii="Times New Roman" w:hAnsi="Times New Roman" w:cs="Times New Roman"/>
          <w:sz w:val="22"/>
          <w:szCs w:val="22"/>
        </w:rPr>
        <w:t>→</w:t>
      </w:r>
      <w:r w:rsidRPr="004F3884">
        <w:rPr>
          <w:rFonts w:ascii="Roboto" w:hAnsi="Roboto" w:cs="Times New Roman"/>
          <w:sz w:val="22"/>
          <w:szCs w:val="22"/>
        </w:rPr>
        <w:t xml:space="preserve"> </w:t>
      </w:r>
      <w:r w:rsidRPr="004F3884">
        <w:rPr>
          <w:rFonts w:ascii="Roboto" w:hAnsi="Roboto" w:cs="Times New Roman"/>
          <w:sz w:val="22"/>
          <w:szCs w:val="22"/>
        </w:rPr>
        <w:t xml:space="preserve"> se a</w:t>
      </w:r>
      <w:r w:rsidRPr="004F3884">
        <w:rPr>
          <w:rFonts w:ascii="Roboto" w:hAnsi="Roboto" w:cs="Times New Roman"/>
          <w:sz w:val="22"/>
          <w:szCs w:val="22"/>
        </w:rPr>
        <w:t>ñade en una posición específica</w:t>
      </w:r>
      <w:r w:rsidRPr="004F3884">
        <w:rPr>
          <w:rFonts w:ascii="Roboto" w:hAnsi="Roboto" w:cs="Times New Roman"/>
          <w:sz w:val="22"/>
          <w:szCs w:val="22"/>
        </w:rPr>
        <w:t>.</w:t>
      </w:r>
    </w:p>
    <w:p w14:paraId="630B1D53" w14:textId="6A3C9056" w:rsidR="004F3884" w:rsidRPr="004F3884" w:rsidRDefault="004F3884" w:rsidP="004F3884">
      <w:pPr>
        <w:pStyle w:val="Prrafodelista"/>
        <w:spacing w:after="240"/>
        <w:ind w:left="862"/>
        <w:jc w:val="both"/>
        <w:rPr>
          <w:rFonts w:ascii="Roboto" w:hAnsi="Roboto" w:cs="Times New Roman"/>
          <w:sz w:val="22"/>
          <w:szCs w:val="22"/>
        </w:rPr>
      </w:pPr>
      <w:r w:rsidRPr="004F3884">
        <w:rPr>
          <w:rFonts w:ascii="Roboto" w:hAnsi="Roboto" w:cs="Times New Roman"/>
          <w:sz w:val="22"/>
          <w:szCs w:val="22"/>
        </w:rPr>
        <w:t xml:space="preserve">Si </w:t>
      </w:r>
      <w:r w:rsidRPr="004F3884">
        <w:rPr>
          <w:rFonts w:ascii="Roboto" w:hAnsi="Roboto" w:cs="Times New Roman"/>
          <w:sz w:val="22"/>
          <w:szCs w:val="22"/>
        </w:rPr>
        <w:t xml:space="preserve">se </w:t>
      </w:r>
      <w:r w:rsidRPr="004F3884">
        <w:rPr>
          <w:rFonts w:ascii="Roboto" w:hAnsi="Roboto" w:cs="Times New Roman"/>
          <w:sz w:val="22"/>
          <w:szCs w:val="22"/>
        </w:rPr>
        <w:t xml:space="preserve">necesita añadir el elemento </w:t>
      </w:r>
      <w:r w:rsidRPr="004F3884">
        <w:rPr>
          <w:rFonts w:ascii="Roboto" w:hAnsi="Roboto" w:cs="Times New Roman"/>
          <w:b/>
          <w:bCs/>
          <w:sz w:val="22"/>
          <w:szCs w:val="22"/>
        </w:rPr>
        <w:t>en medio</w:t>
      </w:r>
      <w:r w:rsidRPr="004F3884">
        <w:rPr>
          <w:rFonts w:ascii="Roboto" w:hAnsi="Roboto" w:cs="Times New Roman"/>
          <w:sz w:val="22"/>
          <w:szCs w:val="22"/>
        </w:rPr>
        <w:t xml:space="preserve"> de la lista o al principio</w:t>
      </w:r>
      <w:r w:rsidRPr="004F3884">
        <w:rPr>
          <w:rFonts w:ascii="Roboto" w:hAnsi="Roboto" w:cs="Times New Roman"/>
          <w:sz w:val="22"/>
          <w:szCs w:val="22"/>
        </w:rPr>
        <w:t xml:space="preserve"> se pude usar este método.</w:t>
      </w:r>
    </w:p>
    <w:p w14:paraId="58C448BA" w14:textId="77777777" w:rsidR="004F3884" w:rsidRPr="004F3884" w:rsidRDefault="004F3884" w:rsidP="004F3884">
      <w:pPr>
        <w:pStyle w:val="Prrafodelista"/>
        <w:spacing w:after="240"/>
        <w:ind w:left="862"/>
        <w:jc w:val="both"/>
        <w:rPr>
          <w:rFonts w:ascii="Times New Roman" w:hAnsi="Times New Roman" w:cs="Times New Roman"/>
          <w:sz w:val="10"/>
          <w:szCs w:val="10"/>
        </w:rPr>
      </w:pPr>
    </w:p>
    <w:p w14:paraId="21FF0232" w14:textId="77777777" w:rsidR="004F3884" w:rsidRPr="004F3884" w:rsidRDefault="004F3884" w:rsidP="004F3884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4F3884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mi_otra_lista</w:t>
      </w:r>
      <w:proofErr w:type="spellEnd"/>
      <w:r w:rsidRPr="004F3884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4F3884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4F3884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4F3884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["</w:t>
      </w:r>
      <w:r w:rsidRPr="004F3884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rojo</w:t>
      </w:r>
      <w:r w:rsidRPr="004F3884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4F3884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4F3884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4F3884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verde</w:t>
      </w:r>
      <w:r w:rsidRPr="004F3884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4F3884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4F3884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4F3884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azul</w:t>
      </w:r>
      <w:r w:rsidRPr="004F3884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"]</w:t>
      </w:r>
    </w:p>
    <w:p w14:paraId="4F03EABD" w14:textId="77777777" w:rsidR="004F3884" w:rsidRPr="004F3884" w:rsidRDefault="004F3884" w:rsidP="004F3884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10"/>
          <w:szCs w:val="10"/>
          <w:lang w:eastAsia="es-ES"/>
          <w14:ligatures w14:val="none"/>
        </w:rPr>
      </w:pPr>
    </w:p>
    <w:p w14:paraId="645145CD" w14:textId="77777777" w:rsidR="004F3884" w:rsidRPr="004F3884" w:rsidRDefault="004F3884" w:rsidP="004F3884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4F3884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4F3884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Añade "amarillo" en la posición 1 (desplazando "verde" y "azul")</w:t>
      </w:r>
    </w:p>
    <w:p w14:paraId="1CEFADF4" w14:textId="77777777" w:rsidR="004F3884" w:rsidRPr="004F3884" w:rsidRDefault="004F3884" w:rsidP="004F3884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4F3884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mi_otra_lista.</w:t>
      </w:r>
      <w:r w:rsidRPr="004F3884">
        <w:rPr>
          <w:rFonts w:ascii="Roboto" w:eastAsia="Times New Roman" w:hAnsi="Roboto" w:cs="Times New Roman"/>
          <w:color w:val="B2CCD6"/>
          <w:kern w:val="0"/>
          <w:sz w:val="22"/>
          <w:szCs w:val="22"/>
          <w:lang w:eastAsia="es-ES"/>
          <w14:ligatures w14:val="none"/>
        </w:rPr>
        <w:t>insert</w:t>
      </w:r>
      <w:proofErr w:type="spellEnd"/>
      <w:r w:rsidRPr="004F3884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r w:rsidRPr="004F3884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1</w:t>
      </w:r>
      <w:r w:rsidRPr="004F3884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,</w:t>
      </w:r>
      <w:r w:rsidRPr="004F3884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 xml:space="preserve"> </w:t>
      </w:r>
      <w:r w:rsidRPr="004F3884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4F3884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amarillo</w:t>
      </w:r>
      <w:r w:rsidRPr="004F3884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4F3884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  <w:r w:rsidRPr="004F3884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4F3884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.</w:t>
      </w:r>
      <w:proofErr w:type="spellStart"/>
      <w:r w:rsidRPr="004F3884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insert</w:t>
      </w:r>
      <w:proofErr w:type="spellEnd"/>
      <w:r w:rsidRPr="004F3884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(índice, elemento)</w:t>
      </w:r>
    </w:p>
    <w:p w14:paraId="31F1335F" w14:textId="77777777" w:rsidR="004F3884" w:rsidRPr="004F3884" w:rsidRDefault="004F3884" w:rsidP="004F3884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0D4C932A" w14:textId="77777777" w:rsidR="004F3884" w:rsidRPr="004F3884" w:rsidRDefault="004F3884" w:rsidP="004F3884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4F3884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4F3884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r w:rsidRPr="004F3884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4F3884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4F3884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\</w:t>
      </w:r>
      <w:proofErr w:type="spellStart"/>
      <w:r w:rsidRPr="004F3884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n</w:t>
      </w:r>
      <w:r w:rsidRPr="004F3884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Resultado</w:t>
      </w:r>
      <w:proofErr w:type="spellEnd"/>
      <w:r w:rsidRPr="004F3884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: </w:t>
      </w:r>
      <w:r w:rsidRPr="004F3884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proofErr w:type="spellStart"/>
      <w:r w:rsidRPr="004F3884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mi_otra_lista</w:t>
      </w:r>
      <w:proofErr w:type="spellEnd"/>
      <w:r w:rsidRPr="004F3884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4F3884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4F3884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) </w:t>
      </w:r>
      <w:r w:rsidRPr="004F3884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4F3884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Resultado: ['rojo', 'amarillo', 'verde', 'azul']</w:t>
      </w:r>
    </w:p>
    <w:p w14:paraId="4DB668F4" w14:textId="77777777" w:rsidR="004F3884" w:rsidRPr="004F3884" w:rsidRDefault="004F3884" w:rsidP="004F3884">
      <w:pPr>
        <w:shd w:val="clear" w:color="auto" w:fill="292D3E"/>
        <w:spacing w:after="0" w:line="360" w:lineRule="atLeast"/>
        <w:rPr>
          <w:rFonts w:ascii="Consolas" w:eastAsia="Times New Roman" w:hAnsi="Consolas" w:cs="Times New Roman"/>
          <w:color w:val="BFC7D5"/>
          <w:kern w:val="0"/>
          <w:sz w:val="27"/>
          <w:szCs w:val="27"/>
          <w:lang w:eastAsia="es-ES"/>
          <w14:ligatures w14:val="none"/>
        </w:rPr>
      </w:pPr>
    </w:p>
    <w:p w14:paraId="584EC30E" w14:textId="77777777" w:rsidR="004F3884" w:rsidRDefault="004F3884" w:rsidP="004F3884">
      <w:pPr>
        <w:spacing w:after="240"/>
        <w:jc w:val="both"/>
        <w:rPr>
          <w:rFonts w:ascii="Times New Roman" w:hAnsi="Times New Roman" w:cs="Times New Roman"/>
          <w:sz w:val="22"/>
          <w:szCs w:val="22"/>
        </w:rPr>
      </w:pPr>
    </w:p>
    <w:p w14:paraId="6B7AD8F2" w14:textId="3A62A2F8" w:rsidR="004F3884" w:rsidRPr="004F3884" w:rsidRDefault="004F3884" w:rsidP="004F3884">
      <w:pPr>
        <w:pStyle w:val="Prrafodelista"/>
        <w:numPr>
          <w:ilvl w:val="0"/>
          <w:numId w:val="68"/>
        </w:numPr>
        <w:spacing w:after="240"/>
        <w:jc w:val="both"/>
        <w:rPr>
          <w:rFonts w:ascii="Roboto" w:hAnsi="Roboto" w:cs="Times New Roman"/>
          <w:sz w:val="22"/>
          <w:szCs w:val="22"/>
        </w:rPr>
      </w:pPr>
      <w:r w:rsidRPr="004F3884">
        <w:rPr>
          <w:rFonts w:ascii="Roboto" w:hAnsi="Roboto" w:cs="Times New Roman"/>
          <w:sz w:val="22"/>
          <w:szCs w:val="22"/>
        </w:rPr>
        <w:t xml:space="preserve">Método </w:t>
      </w:r>
      <w:proofErr w:type="spellStart"/>
      <w:r w:rsidRPr="004F3884">
        <w:rPr>
          <w:rFonts w:ascii="Roboto" w:hAnsi="Roboto" w:cs="Times New Roman"/>
          <w:sz w:val="22"/>
          <w:szCs w:val="22"/>
        </w:rPr>
        <w:t>extend</w:t>
      </w:r>
      <w:proofErr w:type="spellEnd"/>
      <w:r w:rsidRPr="004F3884">
        <w:rPr>
          <w:rFonts w:ascii="Roboto" w:hAnsi="Roboto" w:cs="Times New Roman"/>
          <w:sz w:val="22"/>
          <w:szCs w:val="22"/>
        </w:rPr>
        <w:t xml:space="preserve">() </w:t>
      </w:r>
      <w:r w:rsidRPr="004F3884">
        <w:rPr>
          <w:rFonts w:ascii="Times New Roman" w:hAnsi="Times New Roman" w:cs="Times New Roman"/>
          <w:sz w:val="22"/>
          <w:szCs w:val="22"/>
        </w:rPr>
        <w:t>→</w:t>
      </w:r>
      <w:r w:rsidRPr="004F3884">
        <w:rPr>
          <w:rFonts w:ascii="Roboto" w:hAnsi="Roboto" w:cs="Times New Roman"/>
          <w:sz w:val="22"/>
          <w:szCs w:val="22"/>
        </w:rPr>
        <w:t xml:space="preserve"> A</w:t>
      </w:r>
      <w:r w:rsidRPr="004F3884">
        <w:rPr>
          <w:rFonts w:ascii="Roboto" w:hAnsi="Roboto" w:cs="Roboto"/>
          <w:sz w:val="22"/>
          <w:szCs w:val="22"/>
        </w:rPr>
        <w:t>ñ</w:t>
      </w:r>
      <w:r w:rsidRPr="004F3884">
        <w:rPr>
          <w:rFonts w:ascii="Roboto" w:hAnsi="Roboto" w:cs="Times New Roman"/>
          <w:sz w:val="22"/>
          <w:szCs w:val="22"/>
        </w:rPr>
        <w:t>ade varios elementos</w:t>
      </w:r>
    </w:p>
    <w:p w14:paraId="1EA21AA9" w14:textId="1AE060A0" w:rsidR="004F3884" w:rsidRDefault="004F3884" w:rsidP="004F3884">
      <w:pPr>
        <w:pStyle w:val="Prrafodelista"/>
        <w:spacing w:after="240"/>
        <w:ind w:left="862"/>
        <w:jc w:val="both"/>
        <w:rPr>
          <w:rFonts w:ascii="Roboto" w:hAnsi="Roboto" w:cs="Times New Roman"/>
          <w:sz w:val="22"/>
          <w:szCs w:val="22"/>
        </w:rPr>
      </w:pPr>
      <w:r>
        <w:rPr>
          <w:rFonts w:ascii="Roboto" w:hAnsi="Roboto" w:cs="Times New Roman"/>
          <w:sz w:val="22"/>
          <w:szCs w:val="22"/>
        </w:rPr>
        <w:t>Se puede utilizar p</w:t>
      </w:r>
      <w:r w:rsidRPr="004F3884">
        <w:rPr>
          <w:rFonts w:ascii="Roboto" w:hAnsi="Roboto" w:cs="Times New Roman"/>
          <w:sz w:val="22"/>
          <w:szCs w:val="22"/>
        </w:rPr>
        <w:t xml:space="preserve">ara </w:t>
      </w:r>
      <w:r w:rsidRPr="004F3884">
        <w:rPr>
          <w:rFonts w:ascii="Roboto" w:hAnsi="Roboto" w:cs="Times New Roman"/>
          <w:sz w:val="22"/>
          <w:szCs w:val="22"/>
        </w:rPr>
        <w:t>añadir todos los elementos de un iterable (como otra lista, una tupla o un rango) al final de una lista existente.</w:t>
      </w:r>
    </w:p>
    <w:p w14:paraId="6FE3897C" w14:textId="77777777" w:rsidR="00F40EC7" w:rsidRPr="00F40EC7" w:rsidRDefault="00F40EC7" w:rsidP="00F40EC7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F40EC7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F40EC7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Lista actual (la que será extendida)</w:t>
      </w:r>
    </w:p>
    <w:p w14:paraId="071E3CCE" w14:textId="77777777" w:rsidR="00F40EC7" w:rsidRPr="00F40EC7" w:rsidRDefault="00F40EC7" w:rsidP="00F40EC7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lista_principal</w:t>
      </w:r>
      <w:proofErr w:type="spellEnd"/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F40EC7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F40EC7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[</w:t>
      </w:r>
      <w:r w:rsidRPr="00F40EC7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10</w:t>
      </w:r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F40EC7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20</w:t>
      </w:r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F40EC7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30</w:t>
      </w:r>
      <w:r w:rsidRPr="00F40EC7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]</w:t>
      </w:r>
    </w:p>
    <w:p w14:paraId="2E0F6DE6" w14:textId="77777777" w:rsidR="00F40EC7" w:rsidRPr="00F40EC7" w:rsidRDefault="00F40EC7" w:rsidP="00F40EC7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F40EC7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F40EC7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F40EC7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"Lista</w:t>
      </w:r>
      <w:proofErr w:type="spellEnd"/>
      <w:r w:rsidRPr="00F40EC7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 principal (antes): </w:t>
      </w:r>
      <w:r w:rsidRPr="00F40EC7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proofErr w:type="spellStart"/>
      <w:r w:rsidRPr="00F40EC7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lista_principal</w:t>
      </w:r>
      <w:proofErr w:type="spellEnd"/>
      <w:r w:rsidRPr="00F40EC7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F40EC7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20F7D9D6" w14:textId="77777777" w:rsidR="00F40EC7" w:rsidRPr="00F40EC7" w:rsidRDefault="00F40EC7" w:rsidP="00F40EC7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5F6CB2F1" w14:textId="77777777" w:rsidR="00F40EC7" w:rsidRPr="00F40EC7" w:rsidRDefault="00F40EC7" w:rsidP="00F40EC7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F40EC7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F40EC7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 Iterable con los elementos a añadir)</w:t>
      </w:r>
    </w:p>
    <w:p w14:paraId="6819BD56" w14:textId="77777777" w:rsidR="00F40EC7" w:rsidRPr="00F40EC7" w:rsidRDefault="00F40EC7" w:rsidP="00F40EC7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elementos_a_añadir</w:t>
      </w:r>
      <w:proofErr w:type="spellEnd"/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F40EC7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F40EC7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[</w:t>
      </w:r>
      <w:r w:rsidRPr="00F40EC7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40</w:t>
      </w:r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F40EC7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50</w:t>
      </w:r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F40EC7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60</w:t>
      </w:r>
      <w:r w:rsidRPr="00F40EC7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]</w:t>
      </w:r>
    </w:p>
    <w:p w14:paraId="3E817AC3" w14:textId="77777777" w:rsidR="00F40EC7" w:rsidRPr="00F40EC7" w:rsidRDefault="00F40EC7" w:rsidP="00F40EC7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084F619C" w14:textId="77777777" w:rsidR="00F40EC7" w:rsidRPr="00F40EC7" w:rsidRDefault="00F40EC7" w:rsidP="00F40EC7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lista_principal.</w:t>
      </w:r>
      <w:r w:rsidRPr="00F40EC7">
        <w:rPr>
          <w:rFonts w:ascii="Roboto" w:eastAsia="Times New Roman" w:hAnsi="Roboto" w:cs="Times New Roman"/>
          <w:color w:val="B2CCD6"/>
          <w:kern w:val="0"/>
          <w:sz w:val="22"/>
          <w:szCs w:val="22"/>
          <w:lang w:eastAsia="es-ES"/>
          <w14:ligatures w14:val="none"/>
        </w:rPr>
        <w:t>extend</w:t>
      </w:r>
      <w:proofErr w:type="spellEnd"/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F40EC7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elementos_a_añadir</w:t>
      </w:r>
      <w:proofErr w:type="spellEnd"/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  <w:r w:rsidRPr="00F40EC7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F40EC7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aplana o fusiona los contenidos de un iterable dentro de la lista actual.</w:t>
      </w:r>
    </w:p>
    <w:p w14:paraId="7144C882" w14:textId="77777777" w:rsidR="00F40EC7" w:rsidRPr="00F40EC7" w:rsidRDefault="00F40EC7" w:rsidP="00F40EC7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F40EC7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F40EC7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elementos_a_añadir</w:t>
      </w:r>
      <w:proofErr w:type="spellEnd"/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68605E2F" w14:textId="77777777" w:rsidR="00F40EC7" w:rsidRPr="00F40EC7" w:rsidRDefault="00F40EC7" w:rsidP="00F40EC7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540A19F9" w14:textId="77777777" w:rsidR="00F40EC7" w:rsidRPr="00F40EC7" w:rsidRDefault="00F40EC7" w:rsidP="00F40EC7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F40EC7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F40EC7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F40EC7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"Lista</w:t>
      </w:r>
      <w:proofErr w:type="spellEnd"/>
      <w:r w:rsidRPr="00F40EC7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 principal (después): </w:t>
      </w:r>
      <w:r w:rsidRPr="00F40EC7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proofErr w:type="spellStart"/>
      <w:r w:rsidRPr="00F40EC7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lista_principal</w:t>
      </w:r>
      <w:proofErr w:type="spellEnd"/>
      <w:r w:rsidRPr="00F40EC7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F40EC7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6EF5B776" w14:textId="77777777" w:rsidR="00F40EC7" w:rsidRPr="00F40EC7" w:rsidRDefault="00F40EC7" w:rsidP="00F40EC7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317F1F94" w14:textId="77777777" w:rsidR="00F40EC7" w:rsidRPr="00F40EC7" w:rsidRDefault="00F40EC7" w:rsidP="00F40EC7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 principal (antes): [10, 20, 30]</w:t>
      </w:r>
    </w:p>
    <w:p w14:paraId="74EB2D74" w14:textId="77777777" w:rsidR="00F40EC7" w:rsidRPr="00F40EC7" w:rsidRDefault="00F40EC7" w:rsidP="00F40EC7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[40, 50, 60]</w:t>
      </w:r>
    </w:p>
    <w:p w14:paraId="0F4B9380" w14:textId="7D3BC049" w:rsidR="00F40EC7" w:rsidRDefault="00F40EC7" w:rsidP="00F40EC7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F40EC7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 principal (después): [10, 20, 30, 40, 50, 60]</w:t>
      </w:r>
    </w:p>
    <w:p w14:paraId="5D823761" w14:textId="77777777" w:rsidR="00F40EC7" w:rsidRPr="00F40EC7" w:rsidRDefault="00F40EC7" w:rsidP="00F40EC7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26D9C0E1" w14:textId="77777777" w:rsidR="00F40EC7" w:rsidRPr="00F40EC7" w:rsidRDefault="00F40EC7" w:rsidP="004F3884">
      <w:pPr>
        <w:pStyle w:val="Prrafodelista"/>
        <w:spacing w:after="240"/>
        <w:ind w:left="862"/>
        <w:jc w:val="both"/>
        <w:rPr>
          <w:rFonts w:ascii="Roboto" w:hAnsi="Roboto" w:cs="Times New Roman"/>
          <w:sz w:val="22"/>
          <w:szCs w:val="22"/>
        </w:rPr>
      </w:pPr>
    </w:p>
    <w:p w14:paraId="4BA287FB" w14:textId="66CB8058" w:rsidR="008A0A19" w:rsidRPr="00F40EC7" w:rsidRDefault="00F40EC7" w:rsidP="00F40EC7">
      <w:pPr>
        <w:pStyle w:val="Prrafodelista"/>
        <w:numPr>
          <w:ilvl w:val="0"/>
          <w:numId w:val="68"/>
        </w:numPr>
        <w:spacing w:after="240"/>
        <w:jc w:val="both"/>
        <w:rPr>
          <w:rFonts w:ascii="Roboto" w:hAnsi="Roboto" w:cs="Times New Roman"/>
          <w:sz w:val="22"/>
          <w:szCs w:val="22"/>
        </w:rPr>
      </w:pPr>
      <w:r w:rsidRPr="00F40EC7">
        <w:rPr>
          <w:rFonts w:ascii="Roboto" w:hAnsi="Roboto"/>
        </w:rPr>
        <w:t xml:space="preserve">operador </w:t>
      </w:r>
      <w:r w:rsidRPr="00F40EC7">
        <w:rPr>
          <w:rStyle w:val="CdigoHTML"/>
          <w:rFonts w:ascii="Roboto" w:eastAsiaTheme="majorEastAsia" w:hAnsi="Roboto"/>
        </w:rPr>
        <w:t>+</w:t>
      </w:r>
      <w:r w:rsidRPr="00F40EC7">
        <w:rPr>
          <w:rFonts w:ascii="Roboto" w:hAnsi="Roboto"/>
        </w:rPr>
        <w:t xml:space="preserve"> </w:t>
      </w:r>
      <w:r w:rsidRPr="00F40EC7">
        <w:rPr>
          <w:rFonts w:ascii="Times New Roman" w:hAnsi="Times New Roman" w:cs="Times New Roman"/>
        </w:rPr>
        <w:t>→</w:t>
      </w:r>
      <w:r w:rsidRPr="00F40EC7">
        <w:rPr>
          <w:rFonts w:ascii="Roboto" w:hAnsi="Roboto"/>
        </w:rPr>
        <w:t xml:space="preserve"> Combina listas</w:t>
      </w:r>
    </w:p>
    <w:p w14:paraId="2A629FE8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172A7D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172A7D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listas que queremos combinar</w:t>
      </w:r>
    </w:p>
    <w:p w14:paraId="249D5C2D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lista_animales</w:t>
      </w:r>
      <w:proofErr w:type="spellEnd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172A7D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172A7D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["</w:t>
      </w:r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perro</w:t>
      </w:r>
      <w:r w:rsidRPr="00172A7D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172A7D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gato</w:t>
      </w:r>
      <w:r w:rsidRPr="00172A7D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"]</w:t>
      </w:r>
    </w:p>
    <w:p w14:paraId="43E5FC78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lista_aves</w:t>
      </w:r>
      <w:proofErr w:type="spellEnd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172A7D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172A7D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["</w:t>
      </w:r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loro</w:t>
      </w:r>
      <w:r w:rsidRPr="00172A7D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172A7D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canario</w:t>
      </w:r>
      <w:r w:rsidRPr="00172A7D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"]</w:t>
      </w:r>
    </w:p>
    <w:p w14:paraId="6913646D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lista_peces</w:t>
      </w:r>
      <w:proofErr w:type="spellEnd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172A7D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172A7D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["</w:t>
      </w:r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pez dorado</w:t>
      </w:r>
      <w:r w:rsidRPr="00172A7D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"]</w:t>
      </w:r>
    </w:p>
    <w:p w14:paraId="2800ABD3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172A7D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lastRenderedPageBreak/>
        <w:t>#</w:t>
      </w:r>
      <w:r w:rsidRPr="00172A7D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Se usa el operador + para combinarlas, se  crea una nueva lista '</w:t>
      </w:r>
      <w:proofErr w:type="spellStart"/>
      <w:r w:rsidRPr="00172A7D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lista_completa</w:t>
      </w:r>
      <w:proofErr w:type="spellEnd"/>
      <w:r w:rsidRPr="00172A7D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>'</w:t>
      </w:r>
    </w:p>
    <w:p w14:paraId="3CCC8BA7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lista_completa</w:t>
      </w:r>
      <w:proofErr w:type="spellEnd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172A7D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lista_animales</w:t>
      </w:r>
      <w:proofErr w:type="spellEnd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172A7D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+</w:t>
      </w: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lista_aves</w:t>
      </w:r>
      <w:proofErr w:type="spellEnd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172A7D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+</w:t>
      </w: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lista_peces</w:t>
      </w:r>
      <w:proofErr w:type="spellEnd"/>
    </w:p>
    <w:p w14:paraId="0E1662E2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172A7D">
        <w:rPr>
          <w:rFonts w:ascii="Roboto" w:eastAsia="Times New Roman" w:hAnsi="Roboto" w:cs="Times New Roman"/>
          <w:color w:val="697098"/>
          <w:kern w:val="0"/>
          <w:sz w:val="22"/>
          <w:szCs w:val="22"/>
          <w:lang w:eastAsia="es-ES"/>
          <w14:ligatures w14:val="none"/>
        </w:rPr>
        <w:t>#</w:t>
      </w:r>
      <w:r w:rsidRPr="00172A7D">
        <w:rPr>
          <w:rFonts w:ascii="Roboto" w:eastAsia="Times New Roman" w:hAnsi="Roboto" w:cs="Times New Roman"/>
          <w:i/>
          <w:iCs/>
          <w:color w:val="697098"/>
          <w:kern w:val="0"/>
          <w:sz w:val="22"/>
          <w:szCs w:val="22"/>
          <w:lang w:eastAsia="es-ES"/>
          <w14:ligatures w14:val="none"/>
        </w:rPr>
        <w:t xml:space="preserve">  resultado</w:t>
      </w:r>
    </w:p>
    <w:p w14:paraId="0BDC2A15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172A7D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172A7D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"Lista</w:t>
      </w:r>
      <w:proofErr w:type="spellEnd"/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 1 (Animales): </w:t>
      </w:r>
      <w:r w:rsidRPr="00172A7D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proofErr w:type="spellStart"/>
      <w:r w:rsidRPr="00172A7D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lista_animales</w:t>
      </w:r>
      <w:proofErr w:type="spellEnd"/>
      <w:r w:rsidRPr="00172A7D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18472107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172A7D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172A7D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"Lista</w:t>
      </w:r>
      <w:proofErr w:type="spellEnd"/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 2 (Aves): </w:t>
      </w:r>
      <w:r w:rsidRPr="00172A7D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proofErr w:type="spellStart"/>
      <w:r w:rsidRPr="00172A7D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lista_aves</w:t>
      </w:r>
      <w:proofErr w:type="spellEnd"/>
      <w:r w:rsidRPr="00172A7D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7BCAC243" w14:textId="77777777" w:rsid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172A7D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172A7D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"Lista</w:t>
      </w:r>
      <w:proofErr w:type="spellEnd"/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 3 (Peces): </w:t>
      </w:r>
      <w:r w:rsidRPr="00172A7D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proofErr w:type="spellStart"/>
      <w:r w:rsidRPr="00172A7D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lista_peces</w:t>
      </w:r>
      <w:proofErr w:type="spellEnd"/>
      <w:r w:rsidRPr="00172A7D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5BC2C211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2C8B7170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172A7D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r w:rsidRPr="00172A7D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172A7D">
        <w:rPr>
          <w:rFonts w:ascii="Roboto" w:eastAsia="Times New Roman" w:hAnsi="Roboto" w:cs="Times New Roman"/>
          <w:color w:val="F78C6C"/>
          <w:kern w:val="0"/>
          <w:sz w:val="22"/>
          <w:szCs w:val="22"/>
          <w:lang w:eastAsia="es-ES"/>
          <w14:ligatures w14:val="none"/>
        </w:rPr>
        <w:t>\n</w:t>
      </w:r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--- Después de usar el operador + ---</w:t>
      </w:r>
      <w:r w:rsidRPr="00172A7D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"</w:t>
      </w: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7C8B9B25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172A7D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172A7D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f</w:t>
      </w:r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"Lista</w:t>
      </w:r>
      <w:proofErr w:type="spellEnd"/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 xml:space="preserve"> Combinada: </w:t>
      </w:r>
      <w:r w:rsidRPr="00172A7D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{</w:t>
      </w:r>
      <w:proofErr w:type="spellStart"/>
      <w:r w:rsidRPr="00172A7D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lista_completa</w:t>
      </w:r>
      <w:proofErr w:type="spellEnd"/>
      <w:r w:rsidRPr="00172A7D">
        <w:rPr>
          <w:rFonts w:ascii="Roboto" w:eastAsia="Times New Roman" w:hAnsi="Roboto" w:cs="Times New Roman"/>
          <w:color w:val="82AAFF"/>
          <w:kern w:val="0"/>
          <w:sz w:val="22"/>
          <w:szCs w:val="22"/>
          <w:lang w:eastAsia="es-ES"/>
          <w14:ligatures w14:val="none"/>
        </w:rPr>
        <w:t>}</w:t>
      </w:r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"</w:t>
      </w: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)</w:t>
      </w:r>
    </w:p>
    <w:p w14:paraId="12CBC2E5" w14:textId="77777777" w:rsid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172A7D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()</w:t>
      </w:r>
    </w:p>
    <w:p w14:paraId="4DB3F6B1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2E0086C3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mi_lista</w:t>
      </w:r>
      <w:proofErr w:type="spellEnd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172A7D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172A7D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['</w:t>
      </w:r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A</w:t>
      </w:r>
      <w:r w:rsidRPr="00172A7D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']</w:t>
      </w:r>
    </w:p>
    <w:p w14:paraId="653EA9D3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nueva_lista</w:t>
      </w:r>
      <w:proofErr w:type="spellEnd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172A7D">
        <w:rPr>
          <w:rFonts w:ascii="Roboto" w:eastAsia="Times New Roman" w:hAnsi="Roboto" w:cs="Times New Roman"/>
          <w:color w:val="C792EA"/>
          <w:kern w:val="0"/>
          <w:sz w:val="22"/>
          <w:szCs w:val="22"/>
          <w:lang w:eastAsia="es-ES"/>
          <w14:ligatures w14:val="none"/>
        </w:rPr>
        <w:t>=</w:t>
      </w: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mi_lista</w:t>
      </w:r>
      <w:proofErr w:type="spellEnd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172A7D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+</w:t>
      </w: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 </w:t>
      </w:r>
      <w:r w:rsidRPr="00172A7D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['</w:t>
      </w:r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B</w:t>
      </w:r>
      <w:r w:rsidRPr="00172A7D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'</w:t>
      </w: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, </w:t>
      </w:r>
      <w:r w:rsidRPr="00172A7D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'</w:t>
      </w:r>
      <w:r w:rsidRPr="00172A7D">
        <w:rPr>
          <w:rFonts w:ascii="Roboto" w:eastAsia="Times New Roman" w:hAnsi="Roboto" w:cs="Times New Roman"/>
          <w:color w:val="C3E88D"/>
          <w:kern w:val="0"/>
          <w:sz w:val="22"/>
          <w:szCs w:val="22"/>
          <w:lang w:eastAsia="es-ES"/>
          <w14:ligatures w14:val="none"/>
        </w:rPr>
        <w:t>C</w:t>
      </w:r>
      <w:r w:rsidRPr="00172A7D">
        <w:rPr>
          <w:rFonts w:ascii="Roboto" w:eastAsia="Times New Roman" w:hAnsi="Roboto" w:cs="Times New Roman"/>
          <w:color w:val="D9F5DD"/>
          <w:kern w:val="0"/>
          <w:sz w:val="22"/>
          <w:szCs w:val="22"/>
          <w:lang w:eastAsia="es-ES"/>
          <w14:ligatures w14:val="none"/>
        </w:rPr>
        <w:t>']</w:t>
      </w:r>
    </w:p>
    <w:p w14:paraId="450E4E5F" w14:textId="77777777" w:rsid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proofErr w:type="spellStart"/>
      <w:r w:rsidRPr="00172A7D">
        <w:rPr>
          <w:rFonts w:ascii="Roboto" w:eastAsia="Times New Roman" w:hAnsi="Roboto" w:cs="Times New Roman"/>
          <w:color w:val="89DDFF"/>
          <w:kern w:val="0"/>
          <w:sz w:val="22"/>
          <w:szCs w:val="22"/>
          <w:lang w:eastAsia="es-ES"/>
          <w14:ligatures w14:val="none"/>
        </w:rPr>
        <w:t>print</w:t>
      </w:r>
      <w:proofErr w:type="spellEnd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(</w:t>
      </w:r>
      <w:proofErr w:type="spellStart"/>
      <w:r w:rsidRPr="00172A7D">
        <w:rPr>
          <w:rFonts w:ascii="Roboto" w:eastAsia="Times New Roman" w:hAnsi="Roboto" w:cs="Times New Roman"/>
          <w:color w:val="7986E7"/>
          <w:kern w:val="0"/>
          <w:sz w:val="22"/>
          <w:szCs w:val="22"/>
          <w:lang w:eastAsia="es-ES"/>
          <w14:ligatures w14:val="none"/>
        </w:rPr>
        <w:t>nueva_lista</w:t>
      </w:r>
      <w:proofErr w:type="spellEnd"/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 xml:space="preserve">) </w:t>
      </w:r>
    </w:p>
    <w:p w14:paraId="70B39C23" w14:textId="77777777" w:rsid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7C0FDDA8" w14:textId="5288FE6C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 1 (Animales): ['perro', 'gato']</w:t>
      </w:r>
    </w:p>
    <w:p w14:paraId="07B781C7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 2 (Aves): ['loro', 'canario']</w:t>
      </w:r>
    </w:p>
    <w:p w14:paraId="25FA59A1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 3 (Peces): ['pez dorado']</w:t>
      </w:r>
    </w:p>
    <w:p w14:paraId="104D4105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7EC413E3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--- Después de usar el operador + ---</w:t>
      </w:r>
    </w:p>
    <w:p w14:paraId="433BD8B6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Lista Combinada: ['perro', 'gato', 'loro', 'canario', 'pez dorado']</w:t>
      </w:r>
    </w:p>
    <w:p w14:paraId="69F591A9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3005EC54" w14:textId="0CE1EE8B" w:rsid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  <w:r w:rsidRPr="00172A7D"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  <w:t>['A', 'B', 'C']</w:t>
      </w:r>
    </w:p>
    <w:p w14:paraId="365245B9" w14:textId="77777777" w:rsidR="00172A7D" w:rsidRPr="00172A7D" w:rsidRDefault="00172A7D" w:rsidP="00172A7D">
      <w:pPr>
        <w:shd w:val="clear" w:color="auto" w:fill="292D3E"/>
        <w:spacing w:after="0" w:line="360" w:lineRule="atLeast"/>
        <w:rPr>
          <w:rFonts w:ascii="Roboto" w:eastAsia="Times New Roman" w:hAnsi="Roboto" w:cs="Times New Roman"/>
          <w:color w:val="BFC7D5"/>
          <w:kern w:val="0"/>
          <w:sz w:val="22"/>
          <w:szCs w:val="22"/>
          <w:lang w:eastAsia="es-ES"/>
          <w14:ligatures w14:val="none"/>
        </w:rPr>
      </w:pPr>
    </w:p>
    <w:p w14:paraId="119665E6" w14:textId="77777777" w:rsidR="008A0A19" w:rsidRPr="00172A7D" w:rsidRDefault="008A0A19" w:rsidP="00DB06AD">
      <w:pPr>
        <w:spacing w:after="240"/>
        <w:jc w:val="both"/>
        <w:rPr>
          <w:rFonts w:ascii="Roboto" w:hAnsi="Roboto" w:cs="Times New Roman"/>
          <w:sz w:val="22"/>
          <w:szCs w:val="22"/>
        </w:rPr>
      </w:pPr>
    </w:p>
    <w:p w14:paraId="31E4E64A" w14:textId="77777777" w:rsidR="008A0A19" w:rsidRPr="00172A7D" w:rsidRDefault="008A0A19" w:rsidP="00DB06AD">
      <w:pPr>
        <w:spacing w:after="240"/>
        <w:jc w:val="both"/>
        <w:rPr>
          <w:rFonts w:ascii="Roboto" w:hAnsi="Roboto" w:cs="Times New Roman"/>
          <w:sz w:val="22"/>
          <w:szCs w:val="22"/>
        </w:rPr>
      </w:pPr>
    </w:p>
    <w:p w14:paraId="44353A10" w14:textId="77777777" w:rsidR="008A0A19" w:rsidRPr="00172A7D" w:rsidRDefault="008A0A19" w:rsidP="00DB06AD">
      <w:pPr>
        <w:spacing w:after="240"/>
        <w:jc w:val="both"/>
        <w:rPr>
          <w:rFonts w:ascii="Roboto" w:hAnsi="Roboto" w:cs="Times New Roman"/>
          <w:sz w:val="22"/>
          <w:szCs w:val="22"/>
        </w:rPr>
      </w:pPr>
    </w:p>
    <w:p w14:paraId="506FFED1" w14:textId="77777777" w:rsidR="008A0A19" w:rsidRPr="00172A7D" w:rsidRDefault="008A0A19" w:rsidP="00DB06AD">
      <w:pPr>
        <w:spacing w:after="240"/>
        <w:jc w:val="both"/>
        <w:rPr>
          <w:rFonts w:ascii="Roboto" w:hAnsi="Roboto" w:cs="Times New Roman"/>
          <w:sz w:val="22"/>
          <w:szCs w:val="22"/>
        </w:rPr>
      </w:pPr>
    </w:p>
    <w:p w14:paraId="61E993EA" w14:textId="77777777" w:rsidR="008A0A19" w:rsidRDefault="008A0A19" w:rsidP="00DB06AD">
      <w:pPr>
        <w:spacing w:after="240"/>
        <w:jc w:val="both"/>
        <w:rPr>
          <w:rFonts w:ascii="Times New Roman" w:hAnsi="Times New Roman" w:cs="Times New Roman"/>
          <w:sz w:val="22"/>
          <w:szCs w:val="22"/>
        </w:rPr>
      </w:pPr>
    </w:p>
    <w:p w14:paraId="1B5E93EA" w14:textId="77777777" w:rsidR="008A0A19" w:rsidRDefault="008A0A19" w:rsidP="00DB06AD">
      <w:pPr>
        <w:spacing w:after="240"/>
        <w:jc w:val="both"/>
        <w:rPr>
          <w:rFonts w:ascii="Times New Roman" w:hAnsi="Times New Roman" w:cs="Times New Roman"/>
          <w:sz w:val="22"/>
          <w:szCs w:val="22"/>
        </w:rPr>
      </w:pPr>
    </w:p>
    <w:p w14:paraId="11FAA776" w14:textId="77777777" w:rsidR="008A0A19" w:rsidRDefault="008A0A19" w:rsidP="00DB06AD">
      <w:pPr>
        <w:spacing w:after="240"/>
        <w:jc w:val="both"/>
        <w:rPr>
          <w:rFonts w:ascii="Times New Roman" w:hAnsi="Times New Roman" w:cs="Times New Roman"/>
          <w:sz w:val="22"/>
          <w:szCs w:val="22"/>
        </w:rPr>
      </w:pPr>
    </w:p>
    <w:p w14:paraId="3AED4478" w14:textId="77777777" w:rsidR="008A0A19" w:rsidRDefault="008A0A19" w:rsidP="00DB06AD">
      <w:pPr>
        <w:spacing w:after="240"/>
        <w:jc w:val="both"/>
        <w:rPr>
          <w:rFonts w:ascii="Times New Roman" w:hAnsi="Times New Roman" w:cs="Times New Roman"/>
          <w:sz w:val="22"/>
          <w:szCs w:val="22"/>
        </w:rPr>
      </w:pPr>
    </w:p>
    <w:p w14:paraId="5F17C115" w14:textId="207A12F6" w:rsidR="001C3220" w:rsidRPr="0077039B" w:rsidRDefault="001C3220" w:rsidP="00DB06AD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Times New Roman" w:hAnsi="Times New Roman" w:cs="Times New Roman"/>
          <w:sz w:val="22"/>
          <w:szCs w:val="22"/>
        </w:rPr>
        <w:t>●</w:t>
      </w:r>
      <w:r w:rsidRPr="0077039B">
        <w:rPr>
          <w:rFonts w:ascii="Roboto" w:hAnsi="Roboto" w:cs="Arial"/>
          <w:sz w:val="22"/>
          <w:szCs w:val="22"/>
        </w:rPr>
        <w:t xml:space="preserve"> Llevar un elemento a una lista.</w:t>
      </w:r>
    </w:p>
    <w:p w14:paraId="2D571D12" w14:textId="77777777" w:rsidR="001C3220" w:rsidRPr="0077039B" w:rsidRDefault="001C3220" w:rsidP="00DB06AD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Times New Roman" w:hAnsi="Times New Roman" w:cs="Times New Roman"/>
          <w:sz w:val="22"/>
          <w:szCs w:val="22"/>
        </w:rPr>
        <w:t>●</w:t>
      </w:r>
      <w:r w:rsidRPr="0077039B">
        <w:rPr>
          <w:rFonts w:ascii="Roboto" w:hAnsi="Roboto" w:cs="Arial"/>
          <w:sz w:val="22"/>
          <w:szCs w:val="22"/>
        </w:rPr>
        <w:t xml:space="preserve"> Crear una nueva lista con los 4 </w:t>
      </w:r>
      <w:r w:rsidRPr="0077039B">
        <w:rPr>
          <w:rFonts w:ascii="Roboto" w:hAnsi="Roboto" w:cs="Roboto"/>
          <w:sz w:val="22"/>
          <w:szCs w:val="22"/>
        </w:rPr>
        <w:t>ú</w:t>
      </w:r>
      <w:r w:rsidRPr="0077039B">
        <w:rPr>
          <w:rFonts w:ascii="Roboto" w:hAnsi="Roboto" w:cs="Arial"/>
          <w:sz w:val="22"/>
          <w:szCs w:val="22"/>
        </w:rPr>
        <w:t>ltimos elementos de una lista.</w:t>
      </w:r>
    </w:p>
    <w:p w14:paraId="0202F83C" w14:textId="77777777" w:rsidR="001C3220" w:rsidRPr="0077039B" w:rsidRDefault="001C3220" w:rsidP="00DB06AD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Times New Roman" w:hAnsi="Times New Roman" w:cs="Times New Roman"/>
          <w:sz w:val="22"/>
          <w:szCs w:val="22"/>
        </w:rPr>
        <w:lastRenderedPageBreak/>
        <w:t>●</w:t>
      </w:r>
      <w:r w:rsidRPr="0077039B">
        <w:rPr>
          <w:rFonts w:ascii="Roboto" w:hAnsi="Roboto" w:cs="Arial"/>
          <w:sz w:val="22"/>
          <w:szCs w:val="22"/>
        </w:rPr>
        <w:t xml:space="preserve"> Convertir las palabras de una cadena (separadas por espacio) a una lista.</w:t>
      </w:r>
    </w:p>
    <w:p w14:paraId="46F9CE38" w14:textId="77777777" w:rsidR="001C3220" w:rsidRPr="0077039B" w:rsidRDefault="001C3220" w:rsidP="00DB06AD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Times New Roman" w:hAnsi="Times New Roman" w:cs="Times New Roman"/>
          <w:sz w:val="22"/>
          <w:szCs w:val="22"/>
        </w:rPr>
        <w:t>●</w:t>
      </w:r>
      <w:r w:rsidRPr="0077039B">
        <w:rPr>
          <w:rFonts w:ascii="Roboto" w:hAnsi="Roboto" w:cs="Arial"/>
          <w:sz w:val="22"/>
          <w:szCs w:val="22"/>
        </w:rPr>
        <w:t xml:space="preserve"> Comentarios con una l</w:t>
      </w:r>
      <w:r w:rsidRPr="0077039B">
        <w:rPr>
          <w:rFonts w:ascii="Roboto" w:hAnsi="Roboto" w:cs="Roboto"/>
          <w:sz w:val="22"/>
          <w:szCs w:val="22"/>
        </w:rPr>
        <w:t>í</w:t>
      </w:r>
      <w:r w:rsidRPr="0077039B">
        <w:rPr>
          <w:rFonts w:ascii="Roboto" w:hAnsi="Roboto" w:cs="Arial"/>
          <w:sz w:val="22"/>
          <w:szCs w:val="22"/>
        </w:rPr>
        <w:t>nea.</w:t>
      </w:r>
    </w:p>
    <w:p w14:paraId="78690B91" w14:textId="77777777" w:rsidR="001C3220" w:rsidRPr="0077039B" w:rsidRDefault="001C3220" w:rsidP="00DB06AD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Times New Roman" w:hAnsi="Times New Roman" w:cs="Times New Roman"/>
          <w:sz w:val="22"/>
          <w:szCs w:val="22"/>
        </w:rPr>
        <w:t>●</w:t>
      </w:r>
      <w:r w:rsidRPr="0077039B">
        <w:rPr>
          <w:rFonts w:ascii="Roboto" w:hAnsi="Roboto" w:cs="Arial"/>
          <w:sz w:val="22"/>
          <w:szCs w:val="22"/>
        </w:rPr>
        <w:t xml:space="preserve"> Comentarios multil</w:t>
      </w:r>
      <w:r w:rsidRPr="0077039B">
        <w:rPr>
          <w:rFonts w:ascii="Roboto" w:hAnsi="Roboto" w:cs="Roboto"/>
          <w:sz w:val="22"/>
          <w:szCs w:val="22"/>
        </w:rPr>
        <w:t>í</w:t>
      </w:r>
      <w:r w:rsidRPr="0077039B">
        <w:rPr>
          <w:rFonts w:ascii="Roboto" w:hAnsi="Roboto" w:cs="Arial"/>
          <w:sz w:val="22"/>
          <w:szCs w:val="22"/>
        </w:rPr>
        <w:t>nea.</w:t>
      </w:r>
    </w:p>
    <w:p w14:paraId="46C3D1DF" w14:textId="77777777" w:rsidR="005235CC" w:rsidRPr="0077039B" w:rsidRDefault="005235CC" w:rsidP="005235CC">
      <w:pPr>
        <w:pBdr>
          <w:bottom w:val="single" w:sz="6" w:space="1" w:color="auto"/>
        </w:pBdr>
        <w:spacing w:after="240"/>
        <w:jc w:val="both"/>
        <w:rPr>
          <w:rFonts w:ascii="Roboto" w:hAnsi="Roboto" w:cs="Arial"/>
          <w:sz w:val="22"/>
          <w:szCs w:val="22"/>
        </w:rPr>
      </w:pPr>
    </w:p>
    <w:p w14:paraId="400B662C" w14:textId="77777777" w:rsidR="005235CC" w:rsidRPr="0077039B" w:rsidRDefault="005235CC" w:rsidP="005235CC">
      <w:pPr>
        <w:spacing w:after="240"/>
        <w:jc w:val="both"/>
        <w:rPr>
          <w:rFonts w:ascii="Roboto" w:hAnsi="Roboto" w:cs="Arial"/>
          <w:sz w:val="22"/>
          <w:szCs w:val="22"/>
        </w:rPr>
      </w:pPr>
    </w:p>
    <w:p w14:paraId="3254B96B" w14:textId="0FADA17C" w:rsidR="005235CC" w:rsidRPr="0077039B" w:rsidRDefault="005235CC" w:rsidP="003C2640">
      <w:pPr>
        <w:pStyle w:val="Ttulo2"/>
        <w:rPr>
          <w:rFonts w:ascii="Roboto" w:hAnsi="Roboto"/>
        </w:rPr>
      </w:pPr>
      <w:r w:rsidRPr="0077039B">
        <w:rPr>
          <w:rFonts w:ascii="Roboto" w:hAnsi="Roboto"/>
        </w:rPr>
        <w:t xml:space="preserve"> </w:t>
      </w:r>
      <w:bookmarkStart w:id="4" w:name="_Toc210728091"/>
      <w:r w:rsidR="000A0D0E" w:rsidRPr="0077039B">
        <w:rPr>
          <w:rFonts w:ascii="Roboto" w:hAnsi="Roboto"/>
        </w:rPr>
        <w:t>ACTIVIDAD</w:t>
      </w:r>
      <w:r w:rsidRPr="0077039B">
        <w:rPr>
          <w:rFonts w:ascii="Roboto" w:hAnsi="Roboto"/>
        </w:rPr>
        <w:t xml:space="preserve"> 02</w:t>
      </w:r>
      <w:bookmarkEnd w:id="4"/>
    </w:p>
    <w:p w14:paraId="16FA74CA" w14:textId="77777777" w:rsidR="001C3220" w:rsidRPr="0077039B" w:rsidRDefault="001C3220" w:rsidP="00DA6F95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>En Python 3 los tipos simples pasan por valor y los compuestos por referencia.</w:t>
      </w:r>
    </w:p>
    <w:p w14:paraId="215F35F6" w14:textId="77777777" w:rsidR="001C3220" w:rsidRPr="0077039B" w:rsidRDefault="001C3220" w:rsidP="00DA6F95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>Crea un ejemplo con 3 funciones que:</w:t>
      </w:r>
    </w:p>
    <w:p w14:paraId="5CA5EA45" w14:textId="77777777" w:rsidR="001C3220" w:rsidRPr="0077039B" w:rsidRDefault="001C3220" w:rsidP="00DA6F95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Times New Roman" w:hAnsi="Times New Roman" w:cs="Times New Roman"/>
          <w:sz w:val="22"/>
          <w:szCs w:val="22"/>
        </w:rPr>
        <w:t>●</w:t>
      </w:r>
      <w:r w:rsidRPr="0077039B">
        <w:rPr>
          <w:rFonts w:ascii="Roboto" w:hAnsi="Roboto" w:cs="Arial"/>
          <w:sz w:val="22"/>
          <w:szCs w:val="22"/>
        </w:rPr>
        <w:t xml:space="preserve"> </w:t>
      </w:r>
      <w:proofErr w:type="spellStart"/>
      <w:r w:rsidRPr="0077039B">
        <w:rPr>
          <w:rFonts w:ascii="Roboto" w:hAnsi="Roboto" w:cs="Arial"/>
          <w:sz w:val="22"/>
          <w:szCs w:val="22"/>
        </w:rPr>
        <w:t>Reva</w:t>
      </w:r>
      <w:proofErr w:type="spellEnd"/>
      <w:r w:rsidRPr="0077039B">
        <w:rPr>
          <w:rFonts w:ascii="Roboto" w:hAnsi="Roboto" w:cs="Arial"/>
          <w:sz w:val="22"/>
          <w:szCs w:val="22"/>
        </w:rPr>
        <w:t xml:space="preserve"> 2 n</w:t>
      </w:r>
      <w:r w:rsidRPr="0077039B">
        <w:rPr>
          <w:rFonts w:ascii="Roboto" w:hAnsi="Roboto" w:cs="Roboto"/>
          <w:sz w:val="22"/>
          <w:szCs w:val="22"/>
        </w:rPr>
        <w:t>ú</w:t>
      </w:r>
      <w:r w:rsidRPr="0077039B">
        <w:rPr>
          <w:rFonts w:ascii="Roboto" w:hAnsi="Roboto" w:cs="Arial"/>
          <w:sz w:val="22"/>
          <w:szCs w:val="22"/>
        </w:rPr>
        <w:t>meros y devuelva la suma.</w:t>
      </w:r>
    </w:p>
    <w:p w14:paraId="641932FA" w14:textId="77777777" w:rsidR="001C3220" w:rsidRPr="0077039B" w:rsidRDefault="001C3220" w:rsidP="00DA6F95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Times New Roman" w:hAnsi="Times New Roman" w:cs="Times New Roman"/>
          <w:sz w:val="22"/>
          <w:szCs w:val="22"/>
        </w:rPr>
        <w:t>●</w:t>
      </w:r>
      <w:r w:rsidRPr="0077039B">
        <w:rPr>
          <w:rFonts w:ascii="Roboto" w:hAnsi="Roboto" w:cs="Arial"/>
          <w:sz w:val="22"/>
          <w:szCs w:val="22"/>
        </w:rPr>
        <w:t xml:space="preserve"> </w:t>
      </w:r>
      <w:proofErr w:type="spellStart"/>
      <w:r w:rsidRPr="0077039B">
        <w:rPr>
          <w:rFonts w:ascii="Roboto" w:hAnsi="Roboto" w:cs="Arial"/>
          <w:sz w:val="22"/>
          <w:szCs w:val="22"/>
        </w:rPr>
        <w:t>Reva</w:t>
      </w:r>
      <w:proofErr w:type="spellEnd"/>
      <w:r w:rsidRPr="0077039B">
        <w:rPr>
          <w:rFonts w:ascii="Roboto" w:hAnsi="Roboto" w:cs="Arial"/>
          <w:sz w:val="22"/>
          <w:szCs w:val="22"/>
        </w:rPr>
        <w:t xml:space="preserve"> una lista y modifique esa misma lista (referencia) doblando los valores de todos los</w:t>
      </w:r>
    </w:p>
    <w:p w14:paraId="35C59FD3" w14:textId="77777777" w:rsidR="001C3220" w:rsidRPr="0077039B" w:rsidRDefault="001C3220" w:rsidP="00DA6F95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>elementos. No tiene que devolver nada.</w:t>
      </w:r>
    </w:p>
    <w:p w14:paraId="799136EB" w14:textId="77777777" w:rsidR="001C3220" w:rsidRPr="0077039B" w:rsidRDefault="001C3220" w:rsidP="00DA6F95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Times New Roman" w:hAnsi="Times New Roman" w:cs="Times New Roman"/>
          <w:sz w:val="22"/>
          <w:szCs w:val="22"/>
        </w:rPr>
        <w:t>●</w:t>
      </w:r>
      <w:r w:rsidRPr="0077039B">
        <w:rPr>
          <w:rFonts w:ascii="Roboto" w:hAnsi="Roboto" w:cs="Arial"/>
          <w:sz w:val="22"/>
          <w:szCs w:val="22"/>
        </w:rPr>
        <w:t xml:space="preserve"> </w:t>
      </w:r>
      <w:proofErr w:type="spellStart"/>
      <w:r w:rsidRPr="0077039B">
        <w:rPr>
          <w:rFonts w:ascii="Roboto" w:hAnsi="Roboto" w:cs="Arial"/>
          <w:sz w:val="22"/>
          <w:szCs w:val="22"/>
        </w:rPr>
        <w:t>Reva</w:t>
      </w:r>
      <w:proofErr w:type="spellEnd"/>
      <w:r w:rsidRPr="0077039B">
        <w:rPr>
          <w:rFonts w:ascii="Roboto" w:hAnsi="Roboto" w:cs="Arial"/>
          <w:sz w:val="22"/>
          <w:szCs w:val="22"/>
        </w:rPr>
        <w:t xml:space="preserve"> una lista y devuelva una copia de la lista misma lista (referencia) doblando los valores de</w:t>
      </w:r>
    </w:p>
    <w:p w14:paraId="52F4CA55" w14:textId="77777777" w:rsidR="001C3220" w:rsidRPr="0077039B" w:rsidRDefault="001C3220" w:rsidP="00DA6F95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>todos los elementos. La lista original no debe modificarse.</w:t>
      </w:r>
    </w:p>
    <w:p w14:paraId="21F8AB2E" w14:textId="77777777" w:rsidR="005235CC" w:rsidRPr="0077039B" w:rsidRDefault="005235CC" w:rsidP="005235CC">
      <w:pPr>
        <w:pBdr>
          <w:bottom w:val="single" w:sz="6" w:space="1" w:color="auto"/>
        </w:pBdr>
        <w:spacing w:after="240"/>
        <w:jc w:val="both"/>
        <w:rPr>
          <w:rFonts w:ascii="Roboto" w:hAnsi="Roboto" w:cs="Arial"/>
          <w:sz w:val="22"/>
          <w:szCs w:val="22"/>
        </w:rPr>
      </w:pPr>
    </w:p>
    <w:p w14:paraId="1EB7943A" w14:textId="77777777" w:rsidR="005235CC" w:rsidRPr="0077039B" w:rsidRDefault="005235CC" w:rsidP="003C2640">
      <w:pPr>
        <w:pStyle w:val="Ttulo2"/>
        <w:rPr>
          <w:rFonts w:ascii="Roboto" w:hAnsi="Roboto"/>
        </w:rPr>
      </w:pPr>
    </w:p>
    <w:p w14:paraId="2C2536B3" w14:textId="23068EB7" w:rsidR="005235CC" w:rsidRPr="0077039B" w:rsidRDefault="005235CC" w:rsidP="003C2640">
      <w:pPr>
        <w:pStyle w:val="Ttulo2"/>
        <w:rPr>
          <w:rFonts w:ascii="Roboto" w:hAnsi="Roboto"/>
        </w:rPr>
      </w:pPr>
      <w:r w:rsidRPr="0077039B">
        <w:rPr>
          <w:rFonts w:ascii="Roboto" w:hAnsi="Roboto"/>
        </w:rPr>
        <w:t xml:space="preserve"> </w:t>
      </w:r>
      <w:bookmarkStart w:id="5" w:name="_Toc210728092"/>
      <w:r w:rsidR="000A0D0E" w:rsidRPr="0077039B">
        <w:rPr>
          <w:rFonts w:ascii="Roboto" w:hAnsi="Roboto"/>
        </w:rPr>
        <w:t>ACTIVIDAD</w:t>
      </w:r>
      <w:r w:rsidRPr="0077039B">
        <w:rPr>
          <w:rFonts w:ascii="Roboto" w:hAnsi="Roboto"/>
        </w:rPr>
        <w:t xml:space="preserve"> 03</w:t>
      </w:r>
      <w:bookmarkEnd w:id="5"/>
    </w:p>
    <w:p w14:paraId="188684DA" w14:textId="77777777" w:rsidR="001C3220" w:rsidRPr="0077039B" w:rsidRDefault="001C3220" w:rsidP="0094267C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>Partiendo de un contexto en el que queremos almacenar un usuario y su contraseña. Haz un ejemplo</w:t>
      </w:r>
    </w:p>
    <w:p w14:paraId="7BA3634D" w14:textId="77777777" w:rsidR="001C3220" w:rsidRPr="0077039B" w:rsidRDefault="001C3220" w:rsidP="0094267C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>que explica cómo se haría:</w:t>
      </w:r>
    </w:p>
    <w:p w14:paraId="46258572" w14:textId="77777777" w:rsidR="001C3220" w:rsidRPr="0077039B" w:rsidRDefault="001C3220" w:rsidP="0094267C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Times New Roman" w:hAnsi="Times New Roman" w:cs="Times New Roman"/>
          <w:sz w:val="22"/>
          <w:szCs w:val="22"/>
        </w:rPr>
        <w:t>●</w:t>
      </w:r>
      <w:r w:rsidRPr="0077039B">
        <w:rPr>
          <w:rFonts w:ascii="Roboto" w:hAnsi="Roboto" w:cs="Arial"/>
          <w:sz w:val="22"/>
          <w:szCs w:val="22"/>
        </w:rPr>
        <w:t xml:space="preserve"> Utilizando una lista.</w:t>
      </w:r>
    </w:p>
    <w:p w14:paraId="287D45A6" w14:textId="77777777" w:rsidR="001C3220" w:rsidRPr="0077039B" w:rsidRDefault="001C3220" w:rsidP="0094267C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Times New Roman" w:hAnsi="Times New Roman" w:cs="Times New Roman"/>
          <w:sz w:val="22"/>
          <w:szCs w:val="22"/>
        </w:rPr>
        <w:t>●</w:t>
      </w:r>
      <w:r w:rsidRPr="0077039B">
        <w:rPr>
          <w:rFonts w:ascii="Roboto" w:hAnsi="Roboto" w:cs="Arial"/>
          <w:sz w:val="22"/>
          <w:szCs w:val="22"/>
        </w:rPr>
        <w:t xml:space="preserve"> Utilizando un diccionario.</w:t>
      </w:r>
    </w:p>
    <w:p w14:paraId="68E5C5F9" w14:textId="77777777" w:rsidR="001C3220" w:rsidRPr="0077039B" w:rsidRDefault="001C3220" w:rsidP="0094267C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>Al llenarse, las contraseñas deben pasarse a un formato Hash (por ejemplo SHA</w:t>
      </w:r>
    </w:p>
    <w:p w14:paraId="51E8C509" w14:textId="77777777" w:rsidR="001C3220" w:rsidRPr="0077039B" w:rsidRDefault="001C3220" w:rsidP="0094267C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>https://recursospython.com/guias-y-manuales/hashlib-md5-sha/ ). El ejemplo debe llenar la lista</w:t>
      </w:r>
    </w:p>
    <w:p w14:paraId="69DBD377" w14:textId="77777777" w:rsidR="001C3220" w:rsidRPr="0077039B" w:rsidRDefault="001C3220" w:rsidP="0094267C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>con 5 usuarios/contraseña y hacer dos consultas.</w:t>
      </w:r>
    </w:p>
    <w:p w14:paraId="316B516E" w14:textId="77777777" w:rsidR="005235CC" w:rsidRPr="0077039B" w:rsidRDefault="005235CC" w:rsidP="005235CC">
      <w:pPr>
        <w:pBdr>
          <w:bottom w:val="single" w:sz="6" w:space="1" w:color="auto"/>
        </w:pBdr>
        <w:spacing w:after="240"/>
        <w:jc w:val="both"/>
        <w:rPr>
          <w:rFonts w:ascii="Roboto" w:hAnsi="Roboto" w:cs="Arial"/>
          <w:sz w:val="22"/>
          <w:szCs w:val="22"/>
        </w:rPr>
      </w:pPr>
    </w:p>
    <w:p w14:paraId="6E035EC6" w14:textId="77777777" w:rsidR="005235CC" w:rsidRPr="0077039B" w:rsidRDefault="005235CC" w:rsidP="003C2640">
      <w:pPr>
        <w:pStyle w:val="Ttulo2"/>
        <w:rPr>
          <w:rFonts w:ascii="Roboto" w:hAnsi="Roboto"/>
        </w:rPr>
      </w:pPr>
    </w:p>
    <w:p w14:paraId="7AAA2AFE" w14:textId="0DC9E544" w:rsidR="005235CC" w:rsidRPr="0077039B" w:rsidRDefault="000A0D0E" w:rsidP="003C2640">
      <w:pPr>
        <w:pStyle w:val="Ttulo2"/>
        <w:rPr>
          <w:rFonts w:ascii="Roboto" w:hAnsi="Roboto"/>
        </w:rPr>
      </w:pPr>
      <w:bookmarkStart w:id="6" w:name="_Toc210728093"/>
      <w:r w:rsidRPr="0077039B">
        <w:rPr>
          <w:rFonts w:ascii="Roboto" w:hAnsi="Roboto"/>
        </w:rPr>
        <w:t>ACTIVIDAD</w:t>
      </w:r>
      <w:r w:rsidR="005235CC" w:rsidRPr="0077039B">
        <w:rPr>
          <w:rFonts w:ascii="Roboto" w:hAnsi="Roboto"/>
        </w:rPr>
        <w:t xml:space="preserve"> 04</w:t>
      </w:r>
      <w:bookmarkEnd w:id="6"/>
    </w:p>
    <w:p w14:paraId="0DC9B95F" w14:textId="77777777" w:rsidR="001C3220" w:rsidRPr="0077039B" w:rsidRDefault="001C3220" w:rsidP="00043AC6">
      <w:pPr>
        <w:pBdr>
          <w:bottom w:val="single" w:sz="6" w:space="1" w:color="auto"/>
        </w:pBd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>Explica con ejemplos cómo funcionan los operadores "</w:t>
      </w:r>
      <w:proofErr w:type="spellStart"/>
      <w:r w:rsidRPr="0077039B">
        <w:rPr>
          <w:rFonts w:ascii="Roboto" w:hAnsi="Roboto" w:cs="Arial"/>
          <w:sz w:val="22"/>
          <w:szCs w:val="22"/>
        </w:rPr>
        <w:t>is</w:t>
      </w:r>
      <w:proofErr w:type="spellEnd"/>
      <w:r w:rsidRPr="0077039B">
        <w:rPr>
          <w:rFonts w:ascii="Roboto" w:hAnsi="Roboto" w:cs="Arial"/>
          <w:sz w:val="22"/>
          <w:szCs w:val="22"/>
        </w:rPr>
        <w:t>", "</w:t>
      </w:r>
      <w:proofErr w:type="spellStart"/>
      <w:r w:rsidRPr="0077039B">
        <w:rPr>
          <w:rFonts w:ascii="Roboto" w:hAnsi="Roboto" w:cs="Arial"/>
          <w:sz w:val="22"/>
          <w:szCs w:val="22"/>
        </w:rPr>
        <w:t>not</w:t>
      </w:r>
      <w:proofErr w:type="spellEnd"/>
      <w:r w:rsidRPr="0077039B">
        <w:rPr>
          <w:rFonts w:ascii="Roboto" w:hAnsi="Roboto" w:cs="Arial"/>
          <w:sz w:val="22"/>
          <w:szCs w:val="22"/>
        </w:rPr>
        <w:t>", "in" en Python 3.</w:t>
      </w:r>
    </w:p>
    <w:p w14:paraId="77C8B9AE" w14:textId="77777777" w:rsidR="00692E3C" w:rsidRPr="0077039B" w:rsidRDefault="00692E3C" w:rsidP="005235CC">
      <w:pPr>
        <w:pBdr>
          <w:bottom w:val="single" w:sz="6" w:space="1" w:color="auto"/>
        </w:pBdr>
        <w:spacing w:after="240"/>
        <w:jc w:val="both"/>
        <w:rPr>
          <w:rFonts w:ascii="Roboto" w:hAnsi="Roboto" w:cs="Arial"/>
          <w:sz w:val="22"/>
          <w:szCs w:val="22"/>
        </w:rPr>
      </w:pPr>
    </w:p>
    <w:p w14:paraId="22F6796D" w14:textId="77777777" w:rsidR="00692E3C" w:rsidRPr="0077039B" w:rsidRDefault="00692E3C" w:rsidP="003C2640">
      <w:pPr>
        <w:pStyle w:val="Ttulo2"/>
        <w:rPr>
          <w:rFonts w:ascii="Roboto" w:hAnsi="Roboto"/>
        </w:rPr>
      </w:pPr>
    </w:p>
    <w:p w14:paraId="56A62FB5" w14:textId="7878FE97" w:rsidR="005235CC" w:rsidRPr="0077039B" w:rsidRDefault="000A0D0E" w:rsidP="003C2640">
      <w:pPr>
        <w:pStyle w:val="Ttulo2"/>
        <w:rPr>
          <w:rFonts w:ascii="Roboto" w:hAnsi="Roboto"/>
        </w:rPr>
      </w:pPr>
      <w:bookmarkStart w:id="7" w:name="_Toc210728094"/>
      <w:r w:rsidRPr="0077039B">
        <w:rPr>
          <w:rFonts w:ascii="Roboto" w:hAnsi="Roboto"/>
        </w:rPr>
        <w:t>ACTIVIDAD</w:t>
      </w:r>
      <w:r w:rsidR="005235CC" w:rsidRPr="0077039B">
        <w:rPr>
          <w:rFonts w:ascii="Roboto" w:hAnsi="Roboto"/>
        </w:rPr>
        <w:t xml:space="preserve"> 05</w:t>
      </w:r>
      <w:bookmarkEnd w:id="7"/>
    </w:p>
    <w:p w14:paraId="14528DD5" w14:textId="77777777" w:rsidR="001C3220" w:rsidRPr="0077039B" w:rsidRDefault="001C3220" w:rsidP="00216947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>Pone un ejemplo de cómo pasar varios parámetros desde consola a un programa Python 3.</w:t>
      </w:r>
    </w:p>
    <w:p w14:paraId="3E17DAB4" w14:textId="77777777" w:rsidR="001C3220" w:rsidRPr="0077039B" w:rsidRDefault="001C3220" w:rsidP="00216947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>Pone un ejemplo de cómo hacer "sobrecarga de funciones" (funciones que pueden recibir varios</w:t>
      </w:r>
    </w:p>
    <w:p w14:paraId="342DF951" w14:textId="77777777" w:rsidR="001C3220" w:rsidRPr="0077039B" w:rsidRDefault="001C3220" w:rsidP="00216947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>números de parámetros), incluyendo el caso de que el número de parámetros no sea definido.</w:t>
      </w:r>
    </w:p>
    <w:p w14:paraId="4B7ED29E" w14:textId="77777777" w:rsidR="005235CC" w:rsidRPr="0077039B" w:rsidRDefault="005235CC" w:rsidP="005235CC">
      <w:pPr>
        <w:pBdr>
          <w:bottom w:val="single" w:sz="6" w:space="1" w:color="auto"/>
        </w:pBdr>
        <w:spacing w:after="240"/>
        <w:jc w:val="both"/>
        <w:rPr>
          <w:rFonts w:ascii="Roboto" w:hAnsi="Roboto" w:cs="Arial"/>
          <w:sz w:val="22"/>
          <w:szCs w:val="22"/>
        </w:rPr>
      </w:pPr>
    </w:p>
    <w:p w14:paraId="2573C29F" w14:textId="77777777" w:rsidR="005235CC" w:rsidRPr="0077039B" w:rsidRDefault="005235CC" w:rsidP="003C2640">
      <w:pPr>
        <w:pStyle w:val="Ttulo2"/>
        <w:rPr>
          <w:rFonts w:ascii="Roboto" w:hAnsi="Roboto"/>
        </w:rPr>
      </w:pPr>
    </w:p>
    <w:p w14:paraId="5D5F89F1" w14:textId="09B70043" w:rsidR="005235CC" w:rsidRPr="0077039B" w:rsidRDefault="000A0D0E" w:rsidP="003C2640">
      <w:pPr>
        <w:pStyle w:val="Ttulo2"/>
        <w:rPr>
          <w:rFonts w:ascii="Roboto" w:hAnsi="Roboto"/>
        </w:rPr>
      </w:pPr>
      <w:bookmarkStart w:id="8" w:name="_Toc210728095"/>
      <w:r w:rsidRPr="0077039B">
        <w:rPr>
          <w:rFonts w:ascii="Roboto" w:hAnsi="Roboto"/>
        </w:rPr>
        <w:t xml:space="preserve">ACTIVIDAD </w:t>
      </w:r>
      <w:r w:rsidR="005235CC" w:rsidRPr="0077039B">
        <w:rPr>
          <w:rFonts w:ascii="Roboto" w:hAnsi="Roboto"/>
        </w:rPr>
        <w:t>06</w:t>
      </w:r>
      <w:bookmarkEnd w:id="8"/>
    </w:p>
    <w:p w14:paraId="7410590B" w14:textId="77777777" w:rsidR="001C3220" w:rsidRPr="0077039B" w:rsidRDefault="001C3220" w:rsidP="002A5366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>Crea un listado en el que cada elemento de esta lista siga una lista con dos valores: tamaño y peso.</w:t>
      </w:r>
    </w:p>
    <w:p w14:paraId="3234DF67" w14:textId="77777777" w:rsidR="001C3220" w:rsidRPr="0077039B" w:rsidRDefault="001C3220" w:rsidP="002A5366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>Utilizando https://docs.python.org/3/howto/sorting.html y las "</w:t>
      </w:r>
      <w:proofErr w:type="spellStart"/>
      <w:r w:rsidRPr="0077039B">
        <w:rPr>
          <w:rFonts w:ascii="Roboto" w:hAnsi="Roboto" w:cs="Arial"/>
          <w:sz w:val="22"/>
          <w:szCs w:val="22"/>
        </w:rPr>
        <w:t>key</w:t>
      </w:r>
      <w:proofErr w:type="spellEnd"/>
      <w:r w:rsidRPr="0077039B">
        <w:rPr>
          <w:rFonts w:ascii="Roboto" w:hAnsi="Roboto" w:cs="Arial"/>
          <w:sz w:val="22"/>
          <w:szCs w:val="22"/>
        </w:rPr>
        <w:t xml:space="preserve"> </w:t>
      </w:r>
      <w:proofErr w:type="spellStart"/>
      <w:r w:rsidRPr="0077039B">
        <w:rPr>
          <w:rFonts w:ascii="Roboto" w:hAnsi="Roboto" w:cs="Arial"/>
          <w:sz w:val="22"/>
          <w:szCs w:val="22"/>
        </w:rPr>
        <w:t>functions</w:t>
      </w:r>
      <w:proofErr w:type="spellEnd"/>
      <w:r w:rsidRPr="0077039B">
        <w:rPr>
          <w:rFonts w:ascii="Roboto" w:hAnsi="Roboto" w:cs="Arial"/>
          <w:sz w:val="22"/>
          <w:szCs w:val="22"/>
        </w:rPr>
        <w:t>", hacer que esta lista</w:t>
      </w:r>
    </w:p>
    <w:p w14:paraId="316B352E" w14:textId="77777777" w:rsidR="001C3220" w:rsidRPr="0077039B" w:rsidRDefault="001C3220" w:rsidP="002A5366">
      <w:pPr>
        <w:spacing w:after="240"/>
        <w:jc w:val="both"/>
        <w:rPr>
          <w:rFonts w:ascii="Roboto" w:hAnsi="Roboto" w:cs="Arial"/>
          <w:sz w:val="22"/>
          <w:szCs w:val="22"/>
        </w:rPr>
      </w:pPr>
      <w:r w:rsidRPr="0077039B">
        <w:rPr>
          <w:rFonts w:ascii="Roboto" w:hAnsi="Roboto" w:cs="Arial"/>
          <w:sz w:val="22"/>
          <w:szCs w:val="22"/>
        </w:rPr>
        <w:t>se ordene por mayor altura y en caso de igualdad, por menor peso.</w:t>
      </w:r>
    </w:p>
    <w:p w14:paraId="023CD369" w14:textId="77777777" w:rsidR="005235CC" w:rsidRPr="0077039B" w:rsidRDefault="005235CC" w:rsidP="005235CC">
      <w:pPr>
        <w:pBdr>
          <w:bottom w:val="single" w:sz="6" w:space="1" w:color="auto"/>
        </w:pBdr>
        <w:spacing w:after="240"/>
        <w:jc w:val="both"/>
        <w:rPr>
          <w:rFonts w:ascii="Roboto" w:hAnsi="Roboto" w:cs="Arial"/>
          <w:sz w:val="22"/>
          <w:szCs w:val="22"/>
        </w:rPr>
      </w:pPr>
    </w:p>
    <w:p w14:paraId="3530EDBC" w14:textId="77777777" w:rsidR="005235CC" w:rsidRPr="0077039B" w:rsidRDefault="005235CC" w:rsidP="005235CC">
      <w:pPr>
        <w:spacing w:after="240"/>
        <w:jc w:val="both"/>
        <w:rPr>
          <w:rFonts w:ascii="Roboto" w:hAnsi="Roboto" w:cs="Arial"/>
          <w:sz w:val="22"/>
          <w:szCs w:val="22"/>
        </w:rPr>
      </w:pPr>
    </w:p>
    <w:p w14:paraId="3CEA778C" w14:textId="77777777" w:rsidR="005235CC" w:rsidRPr="0077039B" w:rsidRDefault="005235CC" w:rsidP="00C018B2">
      <w:pPr>
        <w:spacing w:after="240"/>
        <w:jc w:val="both"/>
        <w:rPr>
          <w:rFonts w:ascii="Roboto" w:hAnsi="Roboto" w:cs="Arial"/>
          <w:sz w:val="22"/>
          <w:szCs w:val="22"/>
        </w:rPr>
      </w:pPr>
    </w:p>
    <w:p w14:paraId="5CE5BEBE" w14:textId="77777777" w:rsidR="00043608" w:rsidRPr="0077039B" w:rsidRDefault="00043608" w:rsidP="00043608">
      <w:pPr>
        <w:rPr>
          <w:rFonts w:ascii="Roboto" w:hAnsi="Roboto"/>
        </w:rPr>
      </w:pPr>
    </w:p>
    <w:p w14:paraId="74D36260" w14:textId="77777777" w:rsidR="00DA650D" w:rsidRPr="0077039B" w:rsidRDefault="00DA650D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6C71F788" w14:textId="77777777" w:rsidR="00C018B2" w:rsidRPr="0077039B" w:rsidRDefault="00C018B2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6B320395" w14:textId="77777777" w:rsidR="006971EF" w:rsidRPr="0077039B" w:rsidRDefault="006971EF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78C0499C" w14:textId="77777777" w:rsidR="006971EF" w:rsidRPr="0077039B" w:rsidRDefault="006971EF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03D4E7D4" w14:textId="77777777" w:rsidR="006971EF" w:rsidRPr="0077039B" w:rsidRDefault="006971EF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19CE50C3" w14:textId="77777777" w:rsidR="006971EF" w:rsidRPr="0077039B" w:rsidRDefault="006971EF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1AFD0AC8" w14:textId="77777777" w:rsidR="006971EF" w:rsidRPr="0077039B" w:rsidRDefault="006971EF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78934822" w14:textId="77777777" w:rsidR="006971EF" w:rsidRPr="0077039B" w:rsidRDefault="006971EF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45434A5F" w14:textId="77777777" w:rsidR="00E315A5" w:rsidRPr="0077039B" w:rsidRDefault="00E315A5" w:rsidP="00C018B2">
      <w:pPr>
        <w:spacing w:after="240"/>
        <w:rPr>
          <w:rFonts w:ascii="Roboto" w:hAnsi="Roboto"/>
        </w:rPr>
      </w:pPr>
    </w:p>
    <w:p w14:paraId="4188E877" w14:textId="77777777" w:rsidR="00E315A5" w:rsidRPr="0077039B" w:rsidRDefault="00E315A5" w:rsidP="00C018B2">
      <w:pPr>
        <w:spacing w:after="240"/>
        <w:rPr>
          <w:rFonts w:ascii="Roboto" w:hAnsi="Roboto"/>
        </w:rPr>
      </w:pPr>
    </w:p>
    <w:p w14:paraId="3C4B01C9" w14:textId="77777777" w:rsidR="00C018B2" w:rsidRPr="0077039B" w:rsidRDefault="00C018B2" w:rsidP="00C018B2">
      <w:pPr>
        <w:spacing w:after="240"/>
        <w:rPr>
          <w:rFonts w:ascii="Roboto" w:hAnsi="Roboto"/>
        </w:rPr>
      </w:pPr>
    </w:p>
    <w:p w14:paraId="24904CB8" w14:textId="77777777" w:rsidR="00C018B2" w:rsidRPr="0077039B" w:rsidRDefault="00C018B2" w:rsidP="00C018B2">
      <w:pPr>
        <w:spacing w:after="240"/>
        <w:rPr>
          <w:rFonts w:ascii="Roboto" w:hAnsi="Roboto"/>
        </w:rPr>
      </w:pPr>
    </w:p>
    <w:p w14:paraId="4EDBFA5F" w14:textId="77777777" w:rsidR="00C018B2" w:rsidRPr="0077039B" w:rsidRDefault="00C018B2" w:rsidP="00C018B2">
      <w:pPr>
        <w:spacing w:after="240"/>
        <w:rPr>
          <w:rFonts w:ascii="Roboto" w:hAnsi="Roboto"/>
        </w:rPr>
      </w:pPr>
    </w:p>
    <w:p w14:paraId="6820EBF2" w14:textId="77777777" w:rsidR="00C018B2" w:rsidRPr="0077039B" w:rsidRDefault="00C018B2" w:rsidP="00C018B2">
      <w:pPr>
        <w:spacing w:after="240"/>
        <w:rPr>
          <w:rFonts w:ascii="Roboto" w:hAnsi="Roboto"/>
        </w:rPr>
      </w:pPr>
    </w:p>
    <w:p w14:paraId="52089029" w14:textId="77777777" w:rsidR="00C12A90" w:rsidRPr="0077039B" w:rsidRDefault="00C12A90" w:rsidP="00C018B2">
      <w:pPr>
        <w:spacing w:after="240"/>
        <w:rPr>
          <w:rFonts w:ascii="Roboto" w:hAnsi="Roboto"/>
        </w:rPr>
      </w:pPr>
    </w:p>
    <w:p w14:paraId="2D8F484B" w14:textId="77777777" w:rsidR="00C12A90" w:rsidRPr="0077039B" w:rsidRDefault="00C12A90" w:rsidP="00C018B2">
      <w:pPr>
        <w:spacing w:after="240"/>
        <w:rPr>
          <w:rFonts w:ascii="Roboto" w:hAnsi="Roboto"/>
        </w:rPr>
      </w:pPr>
    </w:p>
    <w:p w14:paraId="6CD51F17" w14:textId="77777777" w:rsidR="007F1D5C" w:rsidRPr="0077039B" w:rsidRDefault="007F1D5C" w:rsidP="00C018B2">
      <w:pPr>
        <w:spacing w:after="240"/>
        <w:rPr>
          <w:rFonts w:ascii="Roboto" w:hAnsi="Roboto"/>
        </w:rPr>
      </w:pPr>
    </w:p>
    <w:p w14:paraId="471697E3" w14:textId="77777777" w:rsidR="007F1D5C" w:rsidRPr="0077039B" w:rsidRDefault="007F1D5C" w:rsidP="00C018B2">
      <w:pPr>
        <w:spacing w:after="240"/>
        <w:rPr>
          <w:rFonts w:ascii="Roboto" w:hAnsi="Roboto"/>
        </w:rPr>
      </w:pPr>
    </w:p>
    <w:p w14:paraId="48CDB3E9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167BC052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248DD8FE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70CA3B86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195A66D0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3C26F907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3E2C559D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45DD3A3B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530FCD3D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204174E7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0A2E904C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376266F0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5513C8EC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730FE75D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442BCEA0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5FA2A312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7D56C64C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05024CDF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444BB2D8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2718EC46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022D112D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15F8935D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7C3A0A1C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59A2D546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56DCB712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0F86CB94" w14:textId="77777777" w:rsidR="003C2640" w:rsidRPr="0077039B" w:rsidRDefault="003C2640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4EF5EF85" w14:textId="77777777" w:rsidR="003C2640" w:rsidRPr="0077039B" w:rsidRDefault="003C2640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37DD80AF" w14:textId="77777777" w:rsidR="003C2640" w:rsidRPr="0077039B" w:rsidRDefault="003C2640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2773733C" w14:textId="77777777" w:rsidR="003C2640" w:rsidRPr="0077039B" w:rsidRDefault="003C2640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6C6802CE" w14:textId="77777777" w:rsidR="00BF3D95" w:rsidRPr="0077039B" w:rsidRDefault="00BF3D95" w:rsidP="00C018B2">
      <w:pPr>
        <w:spacing w:after="240"/>
        <w:rPr>
          <w:rFonts w:ascii="Roboto" w:hAnsi="Roboto" w:cs="Arial"/>
          <w:sz w:val="22"/>
          <w:szCs w:val="22"/>
        </w:rPr>
      </w:pPr>
    </w:p>
    <w:p w14:paraId="6D408DCC" w14:textId="77777777" w:rsidR="00BF3D95" w:rsidRPr="0077039B" w:rsidRDefault="00BF3D95" w:rsidP="00C018B2">
      <w:pPr>
        <w:spacing w:after="240"/>
        <w:rPr>
          <w:rFonts w:ascii="Roboto" w:hAnsi="Roboto"/>
        </w:rPr>
      </w:pPr>
    </w:p>
    <w:p w14:paraId="608CB9C7" w14:textId="49DDF0C2" w:rsidR="00F92BC8" w:rsidRPr="00B12B40" w:rsidRDefault="00D317CB" w:rsidP="009E2D30">
      <w:pPr>
        <w:pStyle w:val="Ttulo1"/>
        <w:rPr>
          <w:rFonts w:ascii="Roboto" w:hAnsi="Roboto"/>
          <w:color w:val="auto"/>
        </w:rPr>
      </w:pPr>
      <w:bookmarkStart w:id="9" w:name="_Toc210728096"/>
      <w:r w:rsidRPr="00B12B40">
        <w:rPr>
          <w:rFonts w:ascii="Roboto" w:hAnsi="Roboto"/>
          <w:color w:val="auto"/>
        </w:rPr>
        <w:t>BIBLIOGRAF</w:t>
      </w:r>
      <w:r w:rsidR="003C2640" w:rsidRPr="00B12B40">
        <w:rPr>
          <w:rFonts w:ascii="Roboto" w:hAnsi="Roboto"/>
          <w:color w:val="auto"/>
        </w:rPr>
        <w:t>I</w:t>
      </w:r>
      <w:r w:rsidRPr="00B12B40">
        <w:rPr>
          <w:rFonts w:ascii="Roboto" w:hAnsi="Roboto"/>
          <w:color w:val="auto"/>
        </w:rPr>
        <w:t>A</w:t>
      </w:r>
      <w:bookmarkEnd w:id="9"/>
    </w:p>
    <w:bookmarkEnd w:id="0"/>
    <w:p w14:paraId="0AD05425" w14:textId="564F2453" w:rsidR="00BF3D95" w:rsidRPr="00B12B40" w:rsidRDefault="003C2640" w:rsidP="00B12B40">
      <w:pPr>
        <w:pStyle w:val="Prrafodelista"/>
        <w:numPr>
          <w:ilvl w:val="0"/>
          <w:numId w:val="69"/>
        </w:numPr>
        <w:rPr>
          <w:rFonts w:ascii="Roboto" w:hAnsi="Roboto" w:cs="Arial"/>
          <w:sz w:val="22"/>
          <w:szCs w:val="22"/>
        </w:rPr>
      </w:pPr>
      <w:proofErr w:type="spellStart"/>
      <w:r w:rsidRPr="00B12B40">
        <w:rPr>
          <w:rFonts w:ascii="Roboto" w:hAnsi="Roboto" w:cs="Arial"/>
          <w:sz w:val="22"/>
          <w:szCs w:val="22"/>
        </w:rPr>
        <w:t>Apunts</w:t>
      </w:r>
      <w:proofErr w:type="spellEnd"/>
      <w:r w:rsidRPr="00B12B40">
        <w:rPr>
          <w:rFonts w:ascii="Roboto" w:hAnsi="Roboto" w:cs="Arial"/>
          <w:sz w:val="22"/>
          <w:szCs w:val="22"/>
        </w:rPr>
        <w:t xml:space="preserve"> del </w:t>
      </w:r>
      <w:proofErr w:type="spellStart"/>
      <w:r w:rsidRPr="00B12B40">
        <w:rPr>
          <w:rFonts w:ascii="Roboto" w:hAnsi="Roboto" w:cs="Arial"/>
          <w:sz w:val="22"/>
          <w:szCs w:val="22"/>
        </w:rPr>
        <w:t>Professor</w:t>
      </w:r>
      <w:proofErr w:type="spellEnd"/>
      <w:r w:rsidRPr="00B12B40">
        <w:rPr>
          <w:rFonts w:ascii="Roboto" w:hAnsi="Roboto" w:cs="Arial"/>
          <w:sz w:val="22"/>
          <w:szCs w:val="22"/>
        </w:rPr>
        <w:t>.</w:t>
      </w:r>
    </w:p>
    <w:p w14:paraId="5CE6C05E" w14:textId="5AFEB57C" w:rsidR="001C3220" w:rsidRPr="00B12B40" w:rsidRDefault="001C3220" w:rsidP="00B12B40">
      <w:pPr>
        <w:pStyle w:val="Prrafodelista"/>
        <w:numPr>
          <w:ilvl w:val="0"/>
          <w:numId w:val="69"/>
        </w:numPr>
        <w:rPr>
          <w:rFonts w:ascii="Roboto" w:hAnsi="Roboto" w:cs="Arial"/>
          <w:sz w:val="22"/>
          <w:szCs w:val="22"/>
        </w:rPr>
      </w:pPr>
      <w:r w:rsidRPr="00B12B40">
        <w:rPr>
          <w:rFonts w:ascii="Roboto" w:hAnsi="Roboto" w:cs="Arial"/>
          <w:sz w:val="22"/>
          <w:szCs w:val="22"/>
        </w:rPr>
        <w:t xml:space="preserve">Python para todos. Explorando la información con Python 3. Charles R. </w:t>
      </w:r>
      <w:proofErr w:type="spellStart"/>
      <w:r w:rsidRPr="00B12B40">
        <w:rPr>
          <w:rFonts w:ascii="Roboto" w:hAnsi="Roboto" w:cs="Arial"/>
          <w:sz w:val="22"/>
          <w:szCs w:val="22"/>
        </w:rPr>
        <w:t>Severance</w:t>
      </w:r>
      <w:proofErr w:type="spellEnd"/>
    </w:p>
    <w:p w14:paraId="0426A7C8" w14:textId="38C85E2E" w:rsidR="00B12B40" w:rsidRDefault="00B12B40" w:rsidP="00B12B40">
      <w:pPr>
        <w:pStyle w:val="Prrafodelista"/>
        <w:numPr>
          <w:ilvl w:val="0"/>
          <w:numId w:val="69"/>
        </w:numPr>
        <w:rPr>
          <w:rFonts w:ascii="Roboto" w:hAnsi="Roboto" w:cs="Arial"/>
          <w:sz w:val="22"/>
          <w:szCs w:val="22"/>
        </w:rPr>
      </w:pPr>
      <w:hyperlink r:id="rId13" w:history="1">
        <w:r w:rsidRPr="00B12B40">
          <w:rPr>
            <w:rStyle w:val="Hipervnculo"/>
            <w:rFonts w:ascii="Roboto" w:hAnsi="Roboto" w:cs="Arial"/>
            <w:color w:val="auto"/>
            <w:sz w:val="22"/>
            <w:szCs w:val="22"/>
            <w:u w:val="none"/>
          </w:rPr>
          <w:t>https://docs.python.org/es/3/library/copy.html</w:t>
        </w:r>
      </w:hyperlink>
    </w:p>
    <w:p w14:paraId="0FB452F4" w14:textId="77777777" w:rsidR="00B12B40" w:rsidRPr="00B12B40" w:rsidRDefault="00B12B40" w:rsidP="00B12B40">
      <w:pPr>
        <w:pStyle w:val="Prrafodelista"/>
        <w:numPr>
          <w:ilvl w:val="0"/>
          <w:numId w:val="69"/>
        </w:numPr>
        <w:rPr>
          <w:rFonts w:ascii="Roboto" w:hAnsi="Roboto" w:cs="Arial"/>
          <w:sz w:val="22"/>
          <w:szCs w:val="22"/>
        </w:rPr>
      </w:pPr>
    </w:p>
    <w:p w14:paraId="5E728B0B" w14:textId="77777777" w:rsidR="00B12B40" w:rsidRPr="0077039B" w:rsidRDefault="00B12B40" w:rsidP="001C3220">
      <w:pPr>
        <w:rPr>
          <w:rFonts w:ascii="Roboto" w:hAnsi="Roboto" w:cs="Arial"/>
          <w:sz w:val="22"/>
          <w:szCs w:val="22"/>
        </w:rPr>
      </w:pPr>
    </w:p>
    <w:p w14:paraId="7538CE9A" w14:textId="77777777" w:rsidR="00BF3D95" w:rsidRPr="0077039B" w:rsidRDefault="00BF3D95">
      <w:pPr>
        <w:rPr>
          <w:rFonts w:ascii="Roboto" w:hAnsi="Roboto" w:cs="Arial"/>
          <w:sz w:val="22"/>
          <w:szCs w:val="22"/>
        </w:rPr>
      </w:pPr>
    </w:p>
    <w:sectPr w:rsidR="00BF3D95" w:rsidRPr="0077039B" w:rsidSect="00553770">
      <w:headerReference w:type="default" r:id="rId14"/>
      <w:footerReference w:type="default" r:id="rId15"/>
      <w:pgSz w:w="11906" w:h="16838"/>
      <w:pgMar w:top="720" w:right="720" w:bottom="720" w:left="720" w:header="340" w:footer="17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4C9E7" w14:textId="77777777" w:rsidR="00E04CFE" w:rsidRDefault="00E04CFE" w:rsidP="00F92BC8">
      <w:pPr>
        <w:spacing w:after="0" w:line="240" w:lineRule="auto"/>
      </w:pPr>
      <w:r>
        <w:separator/>
      </w:r>
    </w:p>
  </w:endnote>
  <w:endnote w:type="continuationSeparator" w:id="0">
    <w:p w14:paraId="3FB5B502" w14:textId="77777777" w:rsidR="00E04CFE" w:rsidRDefault="00E04CFE" w:rsidP="00F92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BBAC6" w14:textId="73BFDA8E" w:rsidR="00692E3C" w:rsidRDefault="00692E3C" w:rsidP="00553770">
    <w:pPr>
      <w:pStyle w:val="Piedepgina"/>
      <w:ind w:firstLine="708"/>
      <w:jc w:val="right"/>
      <w:rPr>
        <w:rFonts w:ascii="Roboto" w:hAnsi="Roboto"/>
        <w:color w:val="660066"/>
        <w:sz w:val="22"/>
        <w:szCs w:val="22"/>
      </w:rPr>
    </w:pPr>
    <w:r w:rsidRPr="00692E3C">
      <w:rPr>
        <w:rFonts w:ascii="Roboto" w:hAnsi="Roboto"/>
        <w:noProof/>
      </w:rPr>
      <w:drawing>
        <wp:anchor distT="0" distB="0" distL="114300" distR="114300" simplePos="0" relativeHeight="251660288" behindDoc="0" locked="0" layoutInCell="1" allowOverlap="1" wp14:anchorId="41193D69" wp14:editId="495FEFE6">
          <wp:simplePos x="0" y="0"/>
          <wp:positionH relativeFrom="margin">
            <wp:align>center</wp:align>
          </wp:positionH>
          <wp:positionV relativeFrom="paragraph">
            <wp:posOffset>99895</wp:posOffset>
          </wp:positionV>
          <wp:extent cx="354645" cy="360000"/>
          <wp:effectExtent l="0" t="0" r="7620" b="2540"/>
          <wp:wrapNone/>
          <wp:docPr id="2033667075" name="Imagen 1" descr="Imagen que contiene 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522861" name="Imagen 1" descr="Imagen que contiene Icon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026" t="9162" r="8875" b="7395"/>
                  <a:stretch>
                    <a:fillRect/>
                  </a:stretch>
                </pic:blipFill>
                <pic:spPr bwMode="auto">
                  <a:xfrm>
                    <a:off x="0" y="0"/>
                    <a:ext cx="354645" cy="360000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5E7176BD" w14:textId="3B9C3C3E" w:rsidR="00226EE6" w:rsidRPr="00692E3C" w:rsidRDefault="00553770" w:rsidP="00553770">
    <w:pPr>
      <w:pStyle w:val="Piedepgina"/>
      <w:ind w:firstLine="708"/>
      <w:jc w:val="right"/>
      <w:rPr>
        <w:rFonts w:ascii="Roboto" w:hAnsi="Roboto"/>
        <w:color w:val="660066"/>
        <w:sz w:val="22"/>
        <w:szCs w:val="22"/>
      </w:rPr>
    </w:pPr>
    <w:r w:rsidRPr="00692E3C">
      <w:rPr>
        <w:rFonts w:ascii="Roboto" w:hAnsi="Roboto"/>
        <w:color w:val="660066"/>
        <w:sz w:val="22"/>
        <w:szCs w:val="22"/>
      </w:rPr>
      <w:t xml:space="preserve">pág. </w:t>
    </w:r>
    <w:r w:rsidRPr="00692E3C">
      <w:rPr>
        <w:rFonts w:ascii="Roboto" w:hAnsi="Roboto"/>
        <w:color w:val="660066"/>
        <w:sz w:val="22"/>
        <w:szCs w:val="22"/>
      </w:rPr>
      <w:fldChar w:fldCharType="begin"/>
    </w:r>
    <w:r w:rsidRPr="00692E3C">
      <w:rPr>
        <w:rFonts w:ascii="Roboto" w:hAnsi="Roboto"/>
        <w:color w:val="660066"/>
        <w:sz w:val="22"/>
        <w:szCs w:val="22"/>
      </w:rPr>
      <w:instrText>PAGE  \* Arabic</w:instrText>
    </w:r>
    <w:r w:rsidRPr="00692E3C">
      <w:rPr>
        <w:rFonts w:ascii="Roboto" w:hAnsi="Roboto"/>
        <w:color w:val="660066"/>
        <w:sz w:val="22"/>
        <w:szCs w:val="22"/>
      </w:rPr>
      <w:fldChar w:fldCharType="separate"/>
    </w:r>
    <w:r w:rsidRPr="00692E3C">
      <w:rPr>
        <w:rFonts w:ascii="Roboto" w:hAnsi="Roboto"/>
        <w:color w:val="660066"/>
        <w:sz w:val="22"/>
        <w:szCs w:val="22"/>
      </w:rPr>
      <w:t>1</w:t>
    </w:r>
    <w:r w:rsidRPr="00692E3C">
      <w:rPr>
        <w:rFonts w:ascii="Roboto" w:hAnsi="Roboto"/>
        <w:color w:val="660066"/>
        <w:sz w:val="22"/>
        <w:szCs w:val="22"/>
      </w:rPr>
      <w:fldChar w:fldCharType="end"/>
    </w:r>
  </w:p>
  <w:p w14:paraId="41E51C1C" w14:textId="77777777" w:rsidR="00226EE6" w:rsidRDefault="00226EE6" w:rsidP="00702350">
    <w:pPr>
      <w:pStyle w:val="Piedepgina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26D27" w14:textId="74004716" w:rsidR="00692E3C" w:rsidRDefault="00692E3C" w:rsidP="00702350">
    <w:pPr>
      <w:pStyle w:val="Piedepgina"/>
      <w:jc w:val="right"/>
      <w:rPr>
        <w:color w:val="660066"/>
        <w:sz w:val="22"/>
        <w:szCs w:val="22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278D324" wp14:editId="34453F26">
          <wp:simplePos x="0" y="0"/>
          <wp:positionH relativeFrom="margin">
            <wp:align>center</wp:align>
          </wp:positionH>
          <wp:positionV relativeFrom="paragraph">
            <wp:posOffset>115403</wp:posOffset>
          </wp:positionV>
          <wp:extent cx="354645" cy="360000"/>
          <wp:effectExtent l="0" t="0" r="7620" b="2540"/>
          <wp:wrapNone/>
          <wp:docPr id="1365522861" name="Imagen 1" descr="Imagen que contiene 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522861" name="Imagen 1" descr="Imagen que contiene Icon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026" t="9162" r="8875" b="7395"/>
                  <a:stretch>
                    <a:fillRect/>
                  </a:stretch>
                </pic:blipFill>
                <pic:spPr bwMode="auto">
                  <a:xfrm>
                    <a:off x="0" y="0"/>
                    <a:ext cx="354645" cy="360000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175B46D7" w14:textId="10F3CCB0" w:rsidR="00226EE6" w:rsidRPr="00BF3D95" w:rsidRDefault="00553770" w:rsidP="00702350">
    <w:pPr>
      <w:pStyle w:val="Piedepgina"/>
      <w:jc w:val="right"/>
      <w:rPr>
        <w:color w:val="660066"/>
        <w:sz w:val="22"/>
        <w:szCs w:val="22"/>
      </w:rPr>
    </w:pPr>
    <w:r w:rsidRPr="00BF3D95">
      <w:rPr>
        <w:color w:val="660066"/>
        <w:sz w:val="22"/>
        <w:szCs w:val="22"/>
      </w:rPr>
      <w:t xml:space="preserve">pág. </w:t>
    </w:r>
    <w:r w:rsidRPr="00BF3D95">
      <w:rPr>
        <w:color w:val="660066"/>
        <w:sz w:val="22"/>
        <w:szCs w:val="22"/>
      </w:rPr>
      <w:fldChar w:fldCharType="begin"/>
    </w:r>
    <w:r w:rsidRPr="00BF3D95">
      <w:rPr>
        <w:color w:val="660066"/>
        <w:sz w:val="22"/>
        <w:szCs w:val="22"/>
      </w:rPr>
      <w:instrText>PAGE  \* Arabic</w:instrText>
    </w:r>
    <w:r w:rsidRPr="00BF3D95">
      <w:rPr>
        <w:color w:val="660066"/>
        <w:sz w:val="22"/>
        <w:szCs w:val="22"/>
      </w:rPr>
      <w:fldChar w:fldCharType="separate"/>
    </w:r>
    <w:r w:rsidRPr="00BF3D95">
      <w:rPr>
        <w:color w:val="660066"/>
        <w:sz w:val="22"/>
        <w:szCs w:val="22"/>
      </w:rPr>
      <w:t>1</w:t>
    </w:r>
    <w:r w:rsidRPr="00BF3D95">
      <w:rPr>
        <w:color w:val="660066"/>
        <w:sz w:val="22"/>
        <w:szCs w:val="22"/>
      </w:rPr>
      <w:fldChar w:fldCharType="end"/>
    </w:r>
  </w:p>
  <w:p w14:paraId="23B9516B" w14:textId="77777777" w:rsidR="00226EE6" w:rsidRPr="00EA1FD0" w:rsidRDefault="00226EE6" w:rsidP="00EA1F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C3F75" w14:textId="77777777" w:rsidR="00E04CFE" w:rsidRDefault="00E04CFE" w:rsidP="00F92BC8">
      <w:pPr>
        <w:spacing w:after="0" w:line="240" w:lineRule="auto"/>
      </w:pPr>
      <w:r>
        <w:separator/>
      </w:r>
    </w:p>
  </w:footnote>
  <w:footnote w:type="continuationSeparator" w:id="0">
    <w:p w14:paraId="6D939465" w14:textId="77777777" w:rsidR="00E04CFE" w:rsidRDefault="00E04CFE" w:rsidP="00F92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EE875" w14:textId="025DABF7" w:rsidR="00226EE6" w:rsidRPr="00692E3C" w:rsidRDefault="00692E3C" w:rsidP="00F92BC8">
    <w:pPr>
      <w:tabs>
        <w:tab w:val="center" w:pos="4252"/>
        <w:tab w:val="right" w:pos="8504"/>
      </w:tabs>
      <w:spacing w:line="240" w:lineRule="auto"/>
      <w:jc w:val="right"/>
      <w:rPr>
        <w:rFonts w:ascii="Roboto" w:eastAsia="Calibri" w:hAnsi="Roboto" w:cs="Times New Roman"/>
        <w:caps/>
        <w:color w:val="660066"/>
        <w:sz w:val="22"/>
        <w:szCs w:val="22"/>
      </w:rPr>
    </w:pPr>
    <w:r w:rsidRPr="00692E3C">
      <w:rPr>
        <w:rFonts w:ascii="Roboto" w:eastAsia="Calibri" w:hAnsi="Roboto" w:cs="Times New Roman"/>
        <w:b/>
        <w:bCs/>
        <w:color w:val="660066"/>
        <w:sz w:val="22"/>
        <w:szCs w:val="22"/>
      </w:rPr>
      <w:t>Miriam Mendieta Racedo</w:t>
    </w:r>
    <w:r w:rsidR="00F92BC8" w:rsidRPr="00692E3C">
      <w:rPr>
        <w:rFonts w:ascii="Roboto" w:eastAsia="Calibri" w:hAnsi="Roboto" w:cs="Times New Roman"/>
        <w:b/>
        <w:bCs/>
        <w:caps/>
        <w:color w:val="660066"/>
        <w:sz w:val="22"/>
        <w:szCs w:val="22"/>
      </w:rPr>
      <w:t>.-</w:t>
    </w:r>
  </w:p>
  <w:p w14:paraId="7F089B94" w14:textId="77407463" w:rsidR="00226EE6" w:rsidRPr="00867559" w:rsidRDefault="00000000" w:rsidP="00F92BC8">
    <w:pPr>
      <w:tabs>
        <w:tab w:val="center" w:pos="4252"/>
        <w:tab w:val="right" w:pos="8504"/>
      </w:tabs>
      <w:spacing w:line="240" w:lineRule="auto"/>
      <w:jc w:val="center"/>
      <w:rPr>
        <w:rFonts w:eastAsia="Calibri" w:cs="Times New Roman"/>
        <w:b/>
        <w:bCs/>
        <w:color w:val="660066"/>
        <w:sz w:val="32"/>
        <w:szCs w:val="32"/>
      </w:rPr>
    </w:pPr>
    <w:sdt>
      <w:sdtPr>
        <w:rPr>
          <w:rFonts w:ascii="Roboto" w:eastAsia="Calibri" w:hAnsi="Roboto" w:cs="Times New Roman"/>
          <w:b/>
          <w:bCs/>
          <w:color w:val="660066"/>
          <w:sz w:val="32"/>
          <w:szCs w:val="32"/>
        </w:rPr>
        <w:alias w:val="Título"/>
        <w:tag w:val=""/>
        <w:id w:val="-48478802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67559" w:rsidRPr="00692E3C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>S</w:t>
        </w:r>
        <w:r w:rsidR="00247A35" w:rsidRPr="00692E3C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>ISTEMA DE GESTI</w:t>
        </w:r>
        <w:r w:rsidR="00565F20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>Ó</w:t>
        </w:r>
        <w:r w:rsidR="000A0D0E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>N</w:t>
        </w:r>
        <w:r w:rsidR="00247A35" w:rsidRPr="00692E3C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 xml:space="preserve"> EMPRESARIAL</w:t>
        </w:r>
      </w:sdtContent>
    </w:sdt>
  </w:p>
  <w:p w14:paraId="08457D1F" w14:textId="2541F5A3" w:rsidR="00226EE6" w:rsidRPr="000A0D0E" w:rsidRDefault="000A0D0E" w:rsidP="00565C08">
    <w:pPr>
      <w:tabs>
        <w:tab w:val="center" w:pos="4252"/>
        <w:tab w:val="right" w:pos="9638"/>
      </w:tabs>
      <w:spacing w:after="0" w:line="240" w:lineRule="auto"/>
      <w:rPr>
        <w:rFonts w:ascii="Roboto" w:eastAsia="Calibri" w:hAnsi="Roboto" w:cs="Times New Roman"/>
        <w:b/>
        <w:bCs/>
        <w:sz w:val="22"/>
        <w:szCs w:val="22"/>
      </w:rPr>
    </w:pPr>
    <w:bookmarkStart w:id="1" w:name="_Hlk210727040"/>
    <w:r w:rsidRPr="000A0D0E">
      <w:rPr>
        <w:rFonts w:ascii="Roboto" w:eastAsia="Calibri" w:hAnsi="Roboto" w:cs="Times New Roman"/>
        <w:b/>
        <w:bCs/>
        <w:sz w:val="22"/>
        <w:szCs w:val="22"/>
      </w:rPr>
      <w:t xml:space="preserve">UD 00 – Actividades Evaluables 01 - Python 3 básico                                                                                </w:t>
    </w:r>
    <w:bookmarkEnd w:id="1"/>
    <w:r w:rsidR="00867559" w:rsidRPr="000A0D0E">
      <w:rPr>
        <w:rFonts w:ascii="Roboto" w:eastAsia="Calibri" w:hAnsi="Roboto" w:cs="Times New Roman"/>
        <w:b/>
        <w:bCs/>
        <w:sz w:val="22"/>
        <w:szCs w:val="22"/>
      </w:rPr>
      <w:t>2</w:t>
    </w:r>
    <w:r w:rsidR="00F92BC8" w:rsidRPr="000A0D0E">
      <w:rPr>
        <w:rFonts w:ascii="Roboto" w:eastAsia="Calibri" w:hAnsi="Roboto" w:cs="Times New Roman"/>
        <w:b/>
        <w:bCs/>
        <w:sz w:val="22"/>
        <w:szCs w:val="22"/>
      </w:rPr>
      <w:t>DAM_S</w:t>
    </w:r>
  </w:p>
  <w:p w14:paraId="6CDDC794" w14:textId="6E792403" w:rsidR="00226EE6" w:rsidRPr="000A0D0E" w:rsidRDefault="000A0D0E" w:rsidP="00300282">
    <w:pPr>
      <w:tabs>
        <w:tab w:val="center" w:pos="4252"/>
        <w:tab w:val="right" w:pos="8504"/>
      </w:tabs>
      <w:spacing w:after="0" w:line="240" w:lineRule="auto"/>
      <w:rPr>
        <w:rFonts w:ascii="Century Gothic" w:eastAsia="Calibri" w:hAnsi="Century Gothic" w:cs="Times New Roman"/>
        <w:b/>
        <w:bCs/>
        <w:sz w:val="22"/>
        <w:szCs w:val="22"/>
      </w:rPr>
    </w:pPr>
    <w:r>
      <w:rPr>
        <w:rFonts w:ascii="Century Gothic" w:eastAsia="Calibri" w:hAnsi="Century Gothic" w:cs="Times New Roman"/>
        <w:b/>
        <w:bCs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FEB355" wp14:editId="143B7B2A">
              <wp:simplePos x="0" y="0"/>
              <wp:positionH relativeFrom="page">
                <wp:align>right</wp:align>
              </wp:positionH>
              <wp:positionV relativeFrom="paragraph">
                <wp:posOffset>166635</wp:posOffset>
              </wp:positionV>
              <wp:extent cx="7636552" cy="10049"/>
              <wp:effectExtent l="0" t="0" r="21590" b="28575"/>
              <wp:wrapNone/>
              <wp:docPr id="1032913289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636552" cy="10049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B9691CA" id="Conector recto 6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0.1pt,13.1pt" to="1151.4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" strokecolor="#a02b93 [3208]" strokeweight=".5pt">
              <v:stroke joinstyle="miter"/>
              <w10:wrap anchorx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Roboto" w:eastAsia="Calibri" w:hAnsi="Roboto" w:cs="Times New Roman"/>
        <w:b/>
        <w:bCs/>
        <w:caps/>
        <w:color w:val="660066"/>
        <w:sz w:val="22"/>
        <w:szCs w:val="22"/>
      </w:rPr>
      <w:alias w:val="Autor"/>
      <w:tag w:val=""/>
      <w:id w:val="121348826"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3B8D7FAE" w14:textId="23C66E78" w:rsidR="00226EE6" w:rsidRPr="00692E3C" w:rsidRDefault="00692E3C" w:rsidP="00BF3D95">
        <w:pPr>
          <w:tabs>
            <w:tab w:val="center" w:pos="4252"/>
            <w:tab w:val="right" w:pos="8504"/>
          </w:tabs>
          <w:spacing w:line="240" w:lineRule="auto"/>
          <w:jc w:val="right"/>
          <w:rPr>
            <w:rFonts w:ascii="Roboto" w:eastAsia="Calibri" w:hAnsi="Roboto" w:cs="Times New Roman"/>
            <w:caps/>
            <w:color w:val="CC3399"/>
            <w:sz w:val="20"/>
            <w:szCs w:val="20"/>
          </w:rPr>
        </w:pPr>
        <w:r w:rsidRPr="00692E3C">
          <w:rPr>
            <w:rFonts w:ascii="Roboto" w:eastAsia="Calibri" w:hAnsi="Roboto" w:cs="Times New Roman"/>
            <w:b/>
            <w:bCs/>
            <w:color w:val="660066"/>
            <w:sz w:val="22"/>
            <w:szCs w:val="22"/>
          </w:rPr>
          <w:t>Miriam Mendieta Racedo.-</w:t>
        </w:r>
      </w:p>
    </w:sdtContent>
  </w:sdt>
  <w:p w14:paraId="3E680FC0" w14:textId="1ECC2C96" w:rsidR="00867559" w:rsidRDefault="00000000" w:rsidP="00BF3D95">
    <w:pPr>
      <w:tabs>
        <w:tab w:val="center" w:pos="4252"/>
        <w:tab w:val="right" w:pos="8504"/>
      </w:tabs>
      <w:spacing w:line="240" w:lineRule="auto"/>
      <w:jc w:val="center"/>
      <w:rPr>
        <w:rFonts w:eastAsia="Calibri" w:cs="Times New Roman"/>
        <w:b/>
        <w:bCs/>
        <w:sz w:val="22"/>
        <w:szCs w:val="22"/>
      </w:rPr>
    </w:pPr>
    <w:sdt>
      <w:sdtPr>
        <w:rPr>
          <w:rFonts w:ascii="Roboto" w:eastAsia="Calibri" w:hAnsi="Roboto" w:cs="Times New Roman"/>
          <w:b/>
          <w:bCs/>
          <w:color w:val="660066"/>
          <w:sz w:val="32"/>
          <w:szCs w:val="32"/>
        </w:rPr>
        <w:alias w:val="Título"/>
        <w:tag w:val=""/>
        <w:id w:val="-675349092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A0D0E">
          <w:rPr>
            <w:rFonts w:ascii="Roboto" w:eastAsia="Calibri" w:hAnsi="Roboto" w:cs="Times New Roman"/>
            <w:b/>
            <w:bCs/>
            <w:color w:val="660066"/>
            <w:sz w:val="32"/>
            <w:szCs w:val="32"/>
          </w:rPr>
          <w:t>SISTEMA DE GESTIÓN EMPRESARIAL</w:t>
        </w:r>
      </w:sdtContent>
    </w:sdt>
    <w:r w:rsidR="00867559">
      <w:rPr>
        <w:rFonts w:eastAsia="Calibri" w:cs="Times New Roman"/>
        <w:b/>
        <w:bCs/>
        <w:sz w:val="22"/>
        <w:szCs w:val="22"/>
      </w:rPr>
      <w:t xml:space="preserve"> </w:t>
    </w:r>
  </w:p>
  <w:p w14:paraId="393114EA" w14:textId="3BDA4457" w:rsidR="00226EE6" w:rsidRPr="000A0D0E" w:rsidRDefault="00702350" w:rsidP="00BF3D95">
    <w:pPr>
      <w:tabs>
        <w:tab w:val="center" w:pos="4252"/>
        <w:tab w:val="right" w:pos="8504"/>
      </w:tabs>
      <w:spacing w:after="0" w:line="240" w:lineRule="auto"/>
      <w:rPr>
        <w:rFonts w:eastAsia="Calibri" w:cs="Times New Roman"/>
        <w:b/>
        <w:bCs/>
        <w:sz w:val="22"/>
        <w:szCs w:val="22"/>
      </w:rPr>
    </w:pPr>
    <w:r w:rsidRPr="000A0D0E">
      <w:rPr>
        <w:rFonts w:ascii="Roboto" w:eastAsia="Calibri" w:hAnsi="Roboto" w:cs="Times New Roman"/>
        <w:b/>
        <w:bCs/>
        <w:sz w:val="22"/>
        <w:szCs w:val="22"/>
      </w:rPr>
      <w:t>U0</w:t>
    </w:r>
    <w:r w:rsidR="000A0D0E" w:rsidRPr="000A0D0E">
      <w:rPr>
        <w:rFonts w:ascii="Roboto" w:eastAsia="Calibri" w:hAnsi="Roboto" w:cs="Times New Roman"/>
        <w:b/>
        <w:bCs/>
        <w:sz w:val="22"/>
        <w:szCs w:val="22"/>
      </w:rPr>
      <w:t xml:space="preserve"> UD 00 – Actividades Evaluables 01 - Python 3 básico                                                                     2DAM_S                                                                   </w:t>
    </w:r>
    <w:r w:rsidR="00565C08" w:rsidRPr="000A0D0E">
      <w:rPr>
        <w:rFonts w:eastAsia="Calibri" w:cs="Times New Roman"/>
        <w:b/>
        <w:bCs/>
        <w:sz w:val="22"/>
        <w:szCs w:val="22"/>
      </w:rPr>
      <w:tab/>
    </w:r>
    <w:r w:rsidR="00BF3D95" w:rsidRPr="000A0D0E">
      <w:rPr>
        <w:rFonts w:eastAsia="Calibri" w:cs="Times New Roman"/>
        <w:b/>
        <w:bCs/>
        <w:sz w:val="22"/>
        <w:szCs w:val="22"/>
      </w:rPr>
      <w:t xml:space="preserve"> </w:t>
    </w:r>
    <w:r w:rsidR="000A0D0E">
      <w:rPr>
        <w:rFonts w:ascii="Century Gothic" w:eastAsia="Calibri" w:hAnsi="Century Gothic" w:cs="Times New Roman"/>
        <w:b/>
        <w:bCs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F7C8FF4" wp14:editId="28AB4F05">
              <wp:simplePos x="0" y="0"/>
              <wp:positionH relativeFrom="page">
                <wp:posOffset>-100484</wp:posOffset>
              </wp:positionH>
              <wp:positionV relativeFrom="paragraph">
                <wp:posOffset>335029</wp:posOffset>
              </wp:positionV>
              <wp:extent cx="7636552" cy="10049"/>
              <wp:effectExtent l="0" t="0" r="21590" b="28575"/>
              <wp:wrapNone/>
              <wp:docPr id="1167320622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636552" cy="10049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4B0840" id="Conector recto 6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7.9pt,26.4pt" to="593.4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" strokecolor="#a02b93 [3208]" strokeweight=".5pt">
              <v:stroke joinstyle="miter"/>
              <w10:wrap anchorx="page"/>
            </v:line>
          </w:pict>
        </mc:Fallback>
      </mc:AlternateContent>
    </w:r>
    <w:r w:rsidR="00BF3D95" w:rsidRPr="000A0D0E">
      <w:rPr>
        <w:rFonts w:eastAsia="Calibri" w:cs="Times New Roman"/>
        <w:b/>
        <w:bCs/>
        <w:sz w:val="22"/>
        <w:szCs w:val="22"/>
      </w:rPr>
      <w:tab/>
    </w:r>
    <w:r w:rsidR="00BF3D95" w:rsidRPr="000A0D0E">
      <w:rPr>
        <w:rFonts w:eastAsia="Calibri" w:cs="Times New Roman"/>
        <w:b/>
        <w:bCs/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428"/>
    <w:multiLevelType w:val="hybridMultilevel"/>
    <w:tmpl w:val="486E336C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94024"/>
    <w:multiLevelType w:val="hybridMultilevel"/>
    <w:tmpl w:val="AADE7826"/>
    <w:lvl w:ilvl="0" w:tplc="4AC62580">
      <w:start w:val="3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F1595"/>
    <w:multiLevelType w:val="hybridMultilevel"/>
    <w:tmpl w:val="720E06E8"/>
    <w:lvl w:ilvl="0" w:tplc="BBEE1DEA">
      <w:start w:val="4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43" w:hanging="360"/>
      </w:pPr>
    </w:lvl>
    <w:lvl w:ilvl="2" w:tplc="0C0A001B" w:tentative="1">
      <w:start w:val="1"/>
      <w:numFmt w:val="lowerRoman"/>
      <w:lvlText w:val="%3."/>
      <w:lvlJc w:val="right"/>
      <w:pPr>
        <w:ind w:left="2463" w:hanging="180"/>
      </w:pPr>
    </w:lvl>
    <w:lvl w:ilvl="3" w:tplc="0C0A000F" w:tentative="1">
      <w:start w:val="1"/>
      <w:numFmt w:val="decimal"/>
      <w:lvlText w:val="%4."/>
      <w:lvlJc w:val="left"/>
      <w:pPr>
        <w:ind w:left="3183" w:hanging="360"/>
      </w:pPr>
    </w:lvl>
    <w:lvl w:ilvl="4" w:tplc="0C0A0019" w:tentative="1">
      <w:start w:val="1"/>
      <w:numFmt w:val="lowerLetter"/>
      <w:lvlText w:val="%5."/>
      <w:lvlJc w:val="left"/>
      <w:pPr>
        <w:ind w:left="3903" w:hanging="360"/>
      </w:pPr>
    </w:lvl>
    <w:lvl w:ilvl="5" w:tplc="0C0A001B" w:tentative="1">
      <w:start w:val="1"/>
      <w:numFmt w:val="lowerRoman"/>
      <w:lvlText w:val="%6."/>
      <w:lvlJc w:val="right"/>
      <w:pPr>
        <w:ind w:left="4623" w:hanging="180"/>
      </w:pPr>
    </w:lvl>
    <w:lvl w:ilvl="6" w:tplc="0C0A000F" w:tentative="1">
      <w:start w:val="1"/>
      <w:numFmt w:val="decimal"/>
      <w:lvlText w:val="%7."/>
      <w:lvlJc w:val="left"/>
      <w:pPr>
        <w:ind w:left="5343" w:hanging="360"/>
      </w:pPr>
    </w:lvl>
    <w:lvl w:ilvl="7" w:tplc="0C0A0019" w:tentative="1">
      <w:start w:val="1"/>
      <w:numFmt w:val="lowerLetter"/>
      <w:lvlText w:val="%8."/>
      <w:lvlJc w:val="left"/>
      <w:pPr>
        <w:ind w:left="6063" w:hanging="360"/>
      </w:pPr>
    </w:lvl>
    <w:lvl w:ilvl="8" w:tplc="0C0A001B" w:tentative="1">
      <w:start w:val="1"/>
      <w:numFmt w:val="lowerRoman"/>
      <w:lvlText w:val="%9."/>
      <w:lvlJc w:val="right"/>
      <w:pPr>
        <w:ind w:left="6783" w:hanging="180"/>
      </w:pPr>
    </w:lvl>
  </w:abstractNum>
  <w:abstractNum w:abstractNumId="3" w15:restartNumberingAfterBreak="0">
    <w:nsid w:val="052E6D9F"/>
    <w:multiLevelType w:val="hybridMultilevel"/>
    <w:tmpl w:val="6D783222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4273F"/>
    <w:multiLevelType w:val="hybridMultilevel"/>
    <w:tmpl w:val="9C7004E6"/>
    <w:lvl w:ilvl="0" w:tplc="0C0A0005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5" w15:restartNumberingAfterBreak="0">
    <w:nsid w:val="0ADE177E"/>
    <w:multiLevelType w:val="hybridMultilevel"/>
    <w:tmpl w:val="C1AEBCF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0B835D3D"/>
    <w:multiLevelType w:val="hybridMultilevel"/>
    <w:tmpl w:val="461C2FF2"/>
    <w:lvl w:ilvl="0" w:tplc="0C0A0005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7" w15:restartNumberingAfterBreak="0">
    <w:nsid w:val="0D1D53FF"/>
    <w:multiLevelType w:val="hybridMultilevel"/>
    <w:tmpl w:val="6F207892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6B5BE4"/>
    <w:multiLevelType w:val="hybridMultilevel"/>
    <w:tmpl w:val="388845FA"/>
    <w:lvl w:ilvl="0" w:tplc="ED3A7B7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3A7C22" w:themeColor="accent6" w:themeShade="BF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932DCD"/>
    <w:multiLevelType w:val="hybridMultilevel"/>
    <w:tmpl w:val="87E61330"/>
    <w:lvl w:ilvl="0" w:tplc="0C0A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1200461D"/>
    <w:multiLevelType w:val="hybridMultilevel"/>
    <w:tmpl w:val="18B099F6"/>
    <w:lvl w:ilvl="0" w:tplc="DADE1518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4680B0A"/>
    <w:multiLevelType w:val="hybridMultilevel"/>
    <w:tmpl w:val="A62C854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14CE60A9"/>
    <w:multiLevelType w:val="hybridMultilevel"/>
    <w:tmpl w:val="01D20DDA"/>
    <w:lvl w:ilvl="0" w:tplc="7682D1EE">
      <w:start w:val="2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0067BF"/>
    <w:multiLevelType w:val="hybridMultilevel"/>
    <w:tmpl w:val="B07C3564"/>
    <w:lvl w:ilvl="0" w:tplc="EF9247C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4A75B3"/>
    <w:multiLevelType w:val="hybridMultilevel"/>
    <w:tmpl w:val="4D3693EA"/>
    <w:lvl w:ilvl="0" w:tplc="E110AFBA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231B13"/>
    <w:multiLevelType w:val="hybridMultilevel"/>
    <w:tmpl w:val="F1BAFCB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223748D3"/>
    <w:multiLevelType w:val="hybridMultilevel"/>
    <w:tmpl w:val="FCEA4582"/>
    <w:lvl w:ilvl="0" w:tplc="7666BF4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2E0B74"/>
    <w:multiLevelType w:val="hybridMultilevel"/>
    <w:tmpl w:val="CE80C43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25515BEA"/>
    <w:multiLevelType w:val="hybridMultilevel"/>
    <w:tmpl w:val="E962DEDE"/>
    <w:lvl w:ilvl="0" w:tplc="AAC4C0A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26F95E0E"/>
    <w:multiLevelType w:val="hybridMultilevel"/>
    <w:tmpl w:val="F92238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AC2D70"/>
    <w:multiLevelType w:val="hybridMultilevel"/>
    <w:tmpl w:val="D5DC0D7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2954256B"/>
    <w:multiLevelType w:val="hybridMultilevel"/>
    <w:tmpl w:val="65D2BE26"/>
    <w:lvl w:ilvl="0" w:tplc="5986DFA2">
      <w:start w:val="6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63345C"/>
    <w:multiLevelType w:val="hybridMultilevel"/>
    <w:tmpl w:val="EC3C73C2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DD09BD"/>
    <w:multiLevelType w:val="hybridMultilevel"/>
    <w:tmpl w:val="5454ADA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2C033318"/>
    <w:multiLevelType w:val="hybridMultilevel"/>
    <w:tmpl w:val="32C4F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EE6EAC"/>
    <w:multiLevelType w:val="hybridMultilevel"/>
    <w:tmpl w:val="656EAA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341623"/>
    <w:multiLevelType w:val="hybridMultilevel"/>
    <w:tmpl w:val="E4226742"/>
    <w:lvl w:ilvl="0" w:tplc="0C0A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2F7E2BC9"/>
    <w:multiLevelType w:val="hybridMultilevel"/>
    <w:tmpl w:val="01BCD454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5A726E"/>
    <w:multiLevelType w:val="hybridMultilevel"/>
    <w:tmpl w:val="CE80C43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377C45D4"/>
    <w:multiLevelType w:val="hybridMultilevel"/>
    <w:tmpl w:val="2008427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3AEE7B52"/>
    <w:multiLevelType w:val="hybridMultilevel"/>
    <w:tmpl w:val="9FE480D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3D5368E5"/>
    <w:multiLevelType w:val="hybridMultilevel"/>
    <w:tmpl w:val="E91A3124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400C5788"/>
    <w:multiLevelType w:val="hybridMultilevel"/>
    <w:tmpl w:val="80A6EBC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6360F7"/>
    <w:multiLevelType w:val="hybridMultilevel"/>
    <w:tmpl w:val="3EBE52CA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432B0997"/>
    <w:multiLevelType w:val="hybridMultilevel"/>
    <w:tmpl w:val="A52047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597E27"/>
    <w:multiLevelType w:val="hybridMultilevel"/>
    <w:tmpl w:val="FD86963E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450D05"/>
    <w:multiLevelType w:val="hybridMultilevel"/>
    <w:tmpl w:val="C3CE6356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48385294"/>
    <w:multiLevelType w:val="hybridMultilevel"/>
    <w:tmpl w:val="5ED8F014"/>
    <w:lvl w:ilvl="0" w:tplc="0C0A000F">
      <w:start w:val="1"/>
      <w:numFmt w:val="decimal"/>
      <w:lvlText w:val="%1."/>
      <w:lvlJc w:val="left"/>
      <w:pPr>
        <w:ind w:left="862" w:hanging="360"/>
      </w:pPr>
    </w:lvl>
    <w:lvl w:ilvl="1" w:tplc="0C0A0019" w:tentative="1">
      <w:start w:val="1"/>
      <w:numFmt w:val="lowerLetter"/>
      <w:lvlText w:val="%2."/>
      <w:lvlJc w:val="left"/>
      <w:pPr>
        <w:ind w:left="1582" w:hanging="360"/>
      </w:pPr>
    </w:lvl>
    <w:lvl w:ilvl="2" w:tplc="0C0A001B" w:tentative="1">
      <w:start w:val="1"/>
      <w:numFmt w:val="lowerRoman"/>
      <w:lvlText w:val="%3."/>
      <w:lvlJc w:val="right"/>
      <w:pPr>
        <w:ind w:left="2302" w:hanging="180"/>
      </w:pPr>
    </w:lvl>
    <w:lvl w:ilvl="3" w:tplc="0C0A000F" w:tentative="1">
      <w:start w:val="1"/>
      <w:numFmt w:val="decimal"/>
      <w:lvlText w:val="%4."/>
      <w:lvlJc w:val="left"/>
      <w:pPr>
        <w:ind w:left="3022" w:hanging="360"/>
      </w:pPr>
    </w:lvl>
    <w:lvl w:ilvl="4" w:tplc="0C0A0019" w:tentative="1">
      <w:start w:val="1"/>
      <w:numFmt w:val="lowerLetter"/>
      <w:lvlText w:val="%5."/>
      <w:lvlJc w:val="left"/>
      <w:pPr>
        <w:ind w:left="3742" w:hanging="360"/>
      </w:pPr>
    </w:lvl>
    <w:lvl w:ilvl="5" w:tplc="0C0A001B" w:tentative="1">
      <w:start w:val="1"/>
      <w:numFmt w:val="lowerRoman"/>
      <w:lvlText w:val="%6."/>
      <w:lvlJc w:val="right"/>
      <w:pPr>
        <w:ind w:left="4462" w:hanging="180"/>
      </w:pPr>
    </w:lvl>
    <w:lvl w:ilvl="6" w:tplc="0C0A000F" w:tentative="1">
      <w:start w:val="1"/>
      <w:numFmt w:val="decimal"/>
      <w:lvlText w:val="%7."/>
      <w:lvlJc w:val="left"/>
      <w:pPr>
        <w:ind w:left="5182" w:hanging="360"/>
      </w:pPr>
    </w:lvl>
    <w:lvl w:ilvl="7" w:tplc="0C0A0019" w:tentative="1">
      <w:start w:val="1"/>
      <w:numFmt w:val="lowerLetter"/>
      <w:lvlText w:val="%8."/>
      <w:lvlJc w:val="left"/>
      <w:pPr>
        <w:ind w:left="5902" w:hanging="360"/>
      </w:pPr>
    </w:lvl>
    <w:lvl w:ilvl="8" w:tplc="0C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48897D70"/>
    <w:multiLevelType w:val="hybridMultilevel"/>
    <w:tmpl w:val="A3B61B9E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4A2828F7"/>
    <w:multiLevelType w:val="hybridMultilevel"/>
    <w:tmpl w:val="2A544194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4AD103E8"/>
    <w:multiLevelType w:val="hybridMultilevel"/>
    <w:tmpl w:val="FE48AE32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4D516131"/>
    <w:multiLevelType w:val="hybridMultilevel"/>
    <w:tmpl w:val="96CA2936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2" w15:restartNumberingAfterBreak="0">
    <w:nsid w:val="4DA44F4A"/>
    <w:multiLevelType w:val="hybridMultilevel"/>
    <w:tmpl w:val="9C3876C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3" w15:restartNumberingAfterBreak="0">
    <w:nsid w:val="57C97CBA"/>
    <w:multiLevelType w:val="hybridMultilevel"/>
    <w:tmpl w:val="8FC634B2"/>
    <w:lvl w:ilvl="0" w:tplc="C8F4EC5A">
      <w:start w:val="3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8556E23"/>
    <w:multiLevelType w:val="hybridMultilevel"/>
    <w:tmpl w:val="125A78DE"/>
    <w:lvl w:ilvl="0" w:tplc="DADE1518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5BB15395"/>
    <w:multiLevelType w:val="hybridMultilevel"/>
    <w:tmpl w:val="A446A0CA"/>
    <w:lvl w:ilvl="0" w:tplc="AA784F18">
      <w:start w:val="4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F93003"/>
    <w:multiLevelType w:val="hybridMultilevel"/>
    <w:tmpl w:val="234C9F84"/>
    <w:lvl w:ilvl="0" w:tplc="89CE1B8A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C8C355A"/>
    <w:multiLevelType w:val="hybridMultilevel"/>
    <w:tmpl w:val="B0067A92"/>
    <w:lvl w:ilvl="0" w:tplc="DADE1518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  <w:spacing w:val="20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8" w15:restartNumberingAfterBreak="0">
    <w:nsid w:val="5CD649DE"/>
    <w:multiLevelType w:val="hybridMultilevel"/>
    <w:tmpl w:val="2DFEB610"/>
    <w:lvl w:ilvl="0" w:tplc="0C0A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9" w15:restartNumberingAfterBreak="0">
    <w:nsid w:val="5D415AED"/>
    <w:multiLevelType w:val="hybridMultilevel"/>
    <w:tmpl w:val="A926C2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FF516D9"/>
    <w:multiLevelType w:val="hybridMultilevel"/>
    <w:tmpl w:val="4D5E7752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42A6690"/>
    <w:multiLevelType w:val="hybridMultilevel"/>
    <w:tmpl w:val="D9FC4518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2" w15:restartNumberingAfterBreak="0">
    <w:nsid w:val="64A43687"/>
    <w:multiLevelType w:val="hybridMultilevel"/>
    <w:tmpl w:val="99B0841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3" w15:restartNumberingAfterBreak="0">
    <w:nsid w:val="65095AA6"/>
    <w:multiLevelType w:val="hybridMultilevel"/>
    <w:tmpl w:val="666CBE3E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4" w15:restartNumberingAfterBreak="0">
    <w:nsid w:val="65F2341D"/>
    <w:multiLevelType w:val="hybridMultilevel"/>
    <w:tmpl w:val="11CC3AE8"/>
    <w:lvl w:ilvl="0" w:tplc="4DB8244C">
      <w:start w:val="7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A323E35"/>
    <w:multiLevelType w:val="hybridMultilevel"/>
    <w:tmpl w:val="02583A5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6" w15:restartNumberingAfterBreak="0">
    <w:nsid w:val="6A493798"/>
    <w:multiLevelType w:val="hybridMultilevel"/>
    <w:tmpl w:val="288E2C74"/>
    <w:lvl w:ilvl="0" w:tplc="A182A374">
      <w:start w:val="2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A72639A"/>
    <w:multiLevelType w:val="hybridMultilevel"/>
    <w:tmpl w:val="C6985962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F21F9F"/>
    <w:multiLevelType w:val="hybridMultilevel"/>
    <w:tmpl w:val="6FA6B78C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9" w15:restartNumberingAfterBreak="0">
    <w:nsid w:val="70A83860"/>
    <w:multiLevelType w:val="hybridMultilevel"/>
    <w:tmpl w:val="E8CEA690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0" w15:restartNumberingAfterBreak="0">
    <w:nsid w:val="71337E8B"/>
    <w:multiLevelType w:val="hybridMultilevel"/>
    <w:tmpl w:val="EA1244DA"/>
    <w:lvl w:ilvl="0" w:tplc="DADE15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pacing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2E87D55"/>
    <w:multiLevelType w:val="hybridMultilevel"/>
    <w:tmpl w:val="F2321BCE"/>
    <w:lvl w:ilvl="0" w:tplc="7964673E">
      <w:start w:val="4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54B20C7"/>
    <w:multiLevelType w:val="hybridMultilevel"/>
    <w:tmpl w:val="B3347C3A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3" w15:restartNumberingAfterBreak="0">
    <w:nsid w:val="76B72549"/>
    <w:multiLevelType w:val="hybridMultilevel"/>
    <w:tmpl w:val="3B3025C0"/>
    <w:lvl w:ilvl="0" w:tplc="0C0A000F">
      <w:start w:val="1"/>
      <w:numFmt w:val="decimal"/>
      <w:lvlText w:val="%1.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64" w15:restartNumberingAfterBreak="0">
    <w:nsid w:val="792D0091"/>
    <w:multiLevelType w:val="hybridMultilevel"/>
    <w:tmpl w:val="BD1452A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5" w15:restartNumberingAfterBreak="0">
    <w:nsid w:val="7A1128A6"/>
    <w:multiLevelType w:val="hybridMultilevel"/>
    <w:tmpl w:val="2DF208FA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6" w15:restartNumberingAfterBreak="0">
    <w:nsid w:val="7CBD2520"/>
    <w:multiLevelType w:val="hybridMultilevel"/>
    <w:tmpl w:val="5D98E51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7" w15:restartNumberingAfterBreak="0">
    <w:nsid w:val="7E4438E1"/>
    <w:multiLevelType w:val="multilevel"/>
    <w:tmpl w:val="85FA5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8" w15:restartNumberingAfterBreak="0">
    <w:nsid w:val="7F4667DD"/>
    <w:multiLevelType w:val="hybridMultilevel"/>
    <w:tmpl w:val="91CCB53C"/>
    <w:lvl w:ilvl="0" w:tplc="AAC4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720961">
    <w:abstractNumId w:val="18"/>
  </w:num>
  <w:num w:numId="2" w16cid:durableId="2094429804">
    <w:abstractNumId w:val="47"/>
  </w:num>
  <w:num w:numId="3" w16cid:durableId="842089417">
    <w:abstractNumId w:val="34"/>
  </w:num>
  <w:num w:numId="4" w16cid:durableId="106971669">
    <w:abstractNumId w:val="50"/>
  </w:num>
  <w:num w:numId="5" w16cid:durableId="1478841946">
    <w:abstractNumId w:val="24"/>
  </w:num>
  <w:num w:numId="6" w16cid:durableId="340939672">
    <w:abstractNumId w:val="32"/>
  </w:num>
  <w:num w:numId="7" w16cid:durableId="2046901654">
    <w:abstractNumId w:val="48"/>
  </w:num>
  <w:num w:numId="8" w16cid:durableId="853878858">
    <w:abstractNumId w:val="40"/>
  </w:num>
  <w:num w:numId="9" w16cid:durableId="559249024">
    <w:abstractNumId w:val="49"/>
  </w:num>
  <w:num w:numId="10" w16cid:durableId="2097363632">
    <w:abstractNumId w:val="19"/>
  </w:num>
  <w:num w:numId="11" w16cid:durableId="1910459481">
    <w:abstractNumId w:val="17"/>
  </w:num>
  <w:num w:numId="12" w16cid:durableId="1669208761">
    <w:abstractNumId w:val="53"/>
  </w:num>
  <w:num w:numId="13" w16cid:durableId="1555461891">
    <w:abstractNumId w:val="64"/>
  </w:num>
  <w:num w:numId="14" w16cid:durableId="1873614314">
    <w:abstractNumId w:val="15"/>
  </w:num>
  <w:num w:numId="15" w16cid:durableId="1460143017">
    <w:abstractNumId w:val="41"/>
  </w:num>
  <w:num w:numId="16" w16cid:durableId="664941696">
    <w:abstractNumId w:val="36"/>
  </w:num>
  <w:num w:numId="17" w16cid:durableId="1181965217">
    <w:abstractNumId w:val="58"/>
  </w:num>
  <w:num w:numId="18" w16cid:durableId="1113864104">
    <w:abstractNumId w:val="11"/>
  </w:num>
  <w:num w:numId="19" w16cid:durableId="588151676">
    <w:abstractNumId w:val="52"/>
  </w:num>
  <w:num w:numId="20" w16cid:durableId="1171021422">
    <w:abstractNumId w:val="23"/>
  </w:num>
  <w:num w:numId="21" w16cid:durableId="1873692446">
    <w:abstractNumId w:val="66"/>
  </w:num>
  <w:num w:numId="22" w16cid:durableId="1280575041">
    <w:abstractNumId w:val="20"/>
  </w:num>
  <w:num w:numId="23" w16cid:durableId="209078959">
    <w:abstractNumId w:val="56"/>
  </w:num>
  <w:num w:numId="24" w16cid:durableId="1149249848">
    <w:abstractNumId w:val="55"/>
  </w:num>
  <w:num w:numId="25" w16cid:durableId="601499189">
    <w:abstractNumId w:val="65"/>
  </w:num>
  <w:num w:numId="26" w16cid:durableId="349376292">
    <w:abstractNumId w:val="1"/>
  </w:num>
  <w:num w:numId="27" w16cid:durableId="785658259">
    <w:abstractNumId w:val="8"/>
  </w:num>
  <w:num w:numId="28" w16cid:durableId="1880165773">
    <w:abstractNumId w:val="4"/>
  </w:num>
  <w:num w:numId="29" w16cid:durableId="614093828">
    <w:abstractNumId w:val="33"/>
  </w:num>
  <w:num w:numId="30" w16cid:durableId="1358695021">
    <w:abstractNumId w:val="39"/>
  </w:num>
  <w:num w:numId="31" w16cid:durableId="303587507">
    <w:abstractNumId w:val="61"/>
  </w:num>
  <w:num w:numId="32" w16cid:durableId="914557201">
    <w:abstractNumId w:val="6"/>
  </w:num>
  <w:num w:numId="33" w16cid:durableId="342825942">
    <w:abstractNumId w:val="38"/>
  </w:num>
  <w:num w:numId="34" w16cid:durableId="1730153981">
    <w:abstractNumId w:val="46"/>
  </w:num>
  <w:num w:numId="35" w16cid:durableId="466312810">
    <w:abstractNumId w:val="62"/>
  </w:num>
  <w:num w:numId="36" w16cid:durableId="1476526146">
    <w:abstractNumId w:val="30"/>
  </w:num>
  <w:num w:numId="37" w16cid:durableId="699547170">
    <w:abstractNumId w:val="29"/>
  </w:num>
  <w:num w:numId="38" w16cid:durableId="122165244">
    <w:abstractNumId w:val="42"/>
  </w:num>
  <w:num w:numId="39" w16cid:durableId="457845933">
    <w:abstractNumId w:val="12"/>
  </w:num>
  <w:num w:numId="40" w16cid:durableId="1228492543">
    <w:abstractNumId w:val="28"/>
  </w:num>
  <w:num w:numId="41" w16cid:durableId="2069718291">
    <w:abstractNumId w:val="43"/>
  </w:num>
  <w:num w:numId="42" w16cid:durableId="433673067">
    <w:abstractNumId w:val="63"/>
  </w:num>
  <w:num w:numId="43" w16cid:durableId="1398896119">
    <w:abstractNumId w:val="45"/>
  </w:num>
  <w:num w:numId="44" w16cid:durableId="1686245443">
    <w:abstractNumId w:val="5"/>
  </w:num>
  <w:num w:numId="45" w16cid:durableId="1624845303">
    <w:abstractNumId w:val="51"/>
  </w:num>
  <w:num w:numId="46" w16cid:durableId="196242586">
    <w:abstractNumId w:val="14"/>
  </w:num>
  <w:num w:numId="47" w16cid:durableId="1218399353">
    <w:abstractNumId w:val="59"/>
  </w:num>
  <w:num w:numId="48" w16cid:durableId="1786148789">
    <w:abstractNumId w:val="21"/>
  </w:num>
  <w:num w:numId="49" w16cid:durableId="1929733772">
    <w:abstractNumId w:val="54"/>
  </w:num>
  <w:num w:numId="50" w16cid:durableId="508570908">
    <w:abstractNumId w:val="31"/>
  </w:num>
  <w:num w:numId="51" w16cid:durableId="348873079">
    <w:abstractNumId w:val="44"/>
  </w:num>
  <w:num w:numId="52" w16cid:durableId="2051413350">
    <w:abstractNumId w:val="10"/>
  </w:num>
  <w:num w:numId="53" w16cid:durableId="1978870769">
    <w:abstractNumId w:val="2"/>
  </w:num>
  <w:num w:numId="54" w16cid:durableId="1472943776">
    <w:abstractNumId w:val="3"/>
  </w:num>
  <w:num w:numId="55" w16cid:durableId="1886866236">
    <w:abstractNumId w:val="60"/>
  </w:num>
  <w:num w:numId="56" w16cid:durableId="198203639">
    <w:abstractNumId w:val="35"/>
  </w:num>
  <w:num w:numId="57" w16cid:durableId="1365331720">
    <w:abstractNumId w:val="25"/>
  </w:num>
  <w:num w:numId="58" w16cid:durableId="1148285216">
    <w:abstractNumId w:val="16"/>
  </w:num>
  <w:num w:numId="59" w16cid:durableId="542407838">
    <w:abstractNumId w:val="13"/>
  </w:num>
  <w:num w:numId="60" w16cid:durableId="704450937">
    <w:abstractNumId w:val="0"/>
  </w:num>
  <w:num w:numId="61" w16cid:durableId="807355970">
    <w:abstractNumId w:val="7"/>
  </w:num>
  <w:num w:numId="62" w16cid:durableId="1749962485">
    <w:abstractNumId w:val="67"/>
  </w:num>
  <w:num w:numId="63" w16cid:durableId="1992902149">
    <w:abstractNumId w:val="68"/>
  </w:num>
  <w:num w:numId="64" w16cid:durableId="1978021772">
    <w:abstractNumId w:val="27"/>
  </w:num>
  <w:num w:numId="65" w16cid:durableId="196237138">
    <w:abstractNumId w:val="22"/>
  </w:num>
  <w:num w:numId="66" w16cid:durableId="1318073751">
    <w:abstractNumId w:val="9"/>
  </w:num>
  <w:num w:numId="67" w16cid:durableId="698358043">
    <w:abstractNumId w:val="37"/>
  </w:num>
  <w:num w:numId="68" w16cid:durableId="1002588732">
    <w:abstractNumId w:val="26"/>
  </w:num>
  <w:num w:numId="69" w16cid:durableId="182939814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attachedTemplate r:id="rId1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CC"/>
    <w:rsid w:val="00003E48"/>
    <w:rsid w:val="00023480"/>
    <w:rsid w:val="00043608"/>
    <w:rsid w:val="00043E5E"/>
    <w:rsid w:val="000A0D0E"/>
    <w:rsid w:val="000D16E4"/>
    <w:rsid w:val="000E1EEF"/>
    <w:rsid w:val="000E2E2C"/>
    <w:rsid w:val="00130882"/>
    <w:rsid w:val="00172A7D"/>
    <w:rsid w:val="001B1A33"/>
    <w:rsid w:val="001C3220"/>
    <w:rsid w:val="001F0D3F"/>
    <w:rsid w:val="00226EE6"/>
    <w:rsid w:val="00247A35"/>
    <w:rsid w:val="00265641"/>
    <w:rsid w:val="00270E65"/>
    <w:rsid w:val="00276A03"/>
    <w:rsid w:val="002816B8"/>
    <w:rsid w:val="002C219D"/>
    <w:rsid w:val="002D019E"/>
    <w:rsid w:val="003036F4"/>
    <w:rsid w:val="00375F47"/>
    <w:rsid w:val="0038158C"/>
    <w:rsid w:val="003A0884"/>
    <w:rsid w:val="003A2E88"/>
    <w:rsid w:val="003B6BA6"/>
    <w:rsid w:val="003C2640"/>
    <w:rsid w:val="003C2FBE"/>
    <w:rsid w:val="00400C4C"/>
    <w:rsid w:val="00403423"/>
    <w:rsid w:val="00415789"/>
    <w:rsid w:val="00450DCF"/>
    <w:rsid w:val="004C65B3"/>
    <w:rsid w:val="004F249D"/>
    <w:rsid w:val="004F3884"/>
    <w:rsid w:val="0051427D"/>
    <w:rsid w:val="005235CC"/>
    <w:rsid w:val="00536267"/>
    <w:rsid w:val="00553770"/>
    <w:rsid w:val="00565C08"/>
    <w:rsid w:val="00565F20"/>
    <w:rsid w:val="00567CCC"/>
    <w:rsid w:val="00571825"/>
    <w:rsid w:val="0059517E"/>
    <w:rsid w:val="005B015E"/>
    <w:rsid w:val="00626815"/>
    <w:rsid w:val="0063120B"/>
    <w:rsid w:val="00692E3C"/>
    <w:rsid w:val="006971EF"/>
    <w:rsid w:val="006C7617"/>
    <w:rsid w:val="006D74ED"/>
    <w:rsid w:val="00702350"/>
    <w:rsid w:val="00723C73"/>
    <w:rsid w:val="00732155"/>
    <w:rsid w:val="0073530C"/>
    <w:rsid w:val="00746170"/>
    <w:rsid w:val="00750ED7"/>
    <w:rsid w:val="007568B2"/>
    <w:rsid w:val="0076333F"/>
    <w:rsid w:val="00766166"/>
    <w:rsid w:val="0077039B"/>
    <w:rsid w:val="007944A9"/>
    <w:rsid w:val="007C1D76"/>
    <w:rsid w:val="007F1D5C"/>
    <w:rsid w:val="00821F7A"/>
    <w:rsid w:val="008374F1"/>
    <w:rsid w:val="00867559"/>
    <w:rsid w:val="008A0A19"/>
    <w:rsid w:val="008E50EF"/>
    <w:rsid w:val="00926150"/>
    <w:rsid w:val="00937E3F"/>
    <w:rsid w:val="009E260E"/>
    <w:rsid w:val="009E2D30"/>
    <w:rsid w:val="00A4689B"/>
    <w:rsid w:val="00A71912"/>
    <w:rsid w:val="00A90747"/>
    <w:rsid w:val="00AC0014"/>
    <w:rsid w:val="00AC152E"/>
    <w:rsid w:val="00AC55EF"/>
    <w:rsid w:val="00AE2ED7"/>
    <w:rsid w:val="00B04356"/>
    <w:rsid w:val="00B12B40"/>
    <w:rsid w:val="00B637AE"/>
    <w:rsid w:val="00B72120"/>
    <w:rsid w:val="00BA1626"/>
    <w:rsid w:val="00BA5BD3"/>
    <w:rsid w:val="00BF3D95"/>
    <w:rsid w:val="00C018B2"/>
    <w:rsid w:val="00C12A90"/>
    <w:rsid w:val="00C14A30"/>
    <w:rsid w:val="00CE5D42"/>
    <w:rsid w:val="00CF213B"/>
    <w:rsid w:val="00CF334B"/>
    <w:rsid w:val="00D0688E"/>
    <w:rsid w:val="00D317CB"/>
    <w:rsid w:val="00D46D59"/>
    <w:rsid w:val="00D5545F"/>
    <w:rsid w:val="00DA650D"/>
    <w:rsid w:val="00DB48FD"/>
    <w:rsid w:val="00DC108F"/>
    <w:rsid w:val="00DE28D5"/>
    <w:rsid w:val="00E041FD"/>
    <w:rsid w:val="00E04CFE"/>
    <w:rsid w:val="00E315A5"/>
    <w:rsid w:val="00E33B34"/>
    <w:rsid w:val="00E86B95"/>
    <w:rsid w:val="00EC07AE"/>
    <w:rsid w:val="00F06A31"/>
    <w:rsid w:val="00F21E07"/>
    <w:rsid w:val="00F27EF6"/>
    <w:rsid w:val="00F40EC7"/>
    <w:rsid w:val="00F55B83"/>
    <w:rsid w:val="00F8079D"/>
    <w:rsid w:val="00F92BC8"/>
    <w:rsid w:val="00F9524E"/>
    <w:rsid w:val="00FB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F151B9"/>
  <w15:chartTrackingRefBased/>
  <w15:docId w15:val="{A6069261-EC95-4646-BFC6-2AEBED70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559"/>
    <w:rPr>
      <w:rFonts w:ascii="Palatino Linotype" w:hAnsi="Palatino Linotype"/>
    </w:rPr>
  </w:style>
  <w:style w:type="paragraph" w:styleId="Ttulo1">
    <w:name w:val="heading 1"/>
    <w:basedOn w:val="Normal"/>
    <w:next w:val="Normal"/>
    <w:link w:val="Ttulo1Car"/>
    <w:uiPriority w:val="9"/>
    <w:qFormat/>
    <w:rsid w:val="00F92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2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2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92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B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B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B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B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B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B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2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2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2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2B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2B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2B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B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2BC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92BC8"/>
    <w:pPr>
      <w:spacing w:after="0" w:line="240" w:lineRule="auto"/>
    </w:pPr>
    <w:rPr>
      <w:rFonts w:ascii="Palatino Linotype" w:eastAsiaTheme="minorEastAsia" w:hAnsi="Palatino Linotype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92BC8"/>
    <w:rPr>
      <w:rFonts w:ascii="Palatino Linotype" w:eastAsiaTheme="minorEastAsia" w:hAnsi="Palatino Linotype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92B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2BC8"/>
    <w:rPr>
      <w:rFonts w:ascii="Palatino Linotype" w:hAnsi="Palatino Linotype"/>
    </w:rPr>
  </w:style>
  <w:style w:type="paragraph" w:styleId="Piedepgina">
    <w:name w:val="footer"/>
    <w:basedOn w:val="Normal"/>
    <w:link w:val="PiedepginaCar"/>
    <w:uiPriority w:val="99"/>
    <w:unhideWhenUsed/>
    <w:rsid w:val="00F92B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BC8"/>
    <w:rPr>
      <w:rFonts w:ascii="Palatino Linotype" w:hAnsi="Palatino Linotype"/>
    </w:rPr>
  </w:style>
  <w:style w:type="paragraph" w:styleId="TDC1">
    <w:name w:val="toc 1"/>
    <w:basedOn w:val="Normal"/>
    <w:next w:val="Normal"/>
    <w:autoRedefine/>
    <w:uiPriority w:val="39"/>
    <w:unhideWhenUsed/>
    <w:rsid w:val="00F92BC8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92BC8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F92BC8"/>
    <w:pPr>
      <w:spacing w:after="0" w:line="240" w:lineRule="auto"/>
    </w:pPr>
    <w:rPr>
      <w:rFonts w:ascii="Palatino Linotype" w:hAnsi="Palatino Linoty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92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F92BC8"/>
    <w:pPr>
      <w:spacing w:after="0"/>
      <w:ind w:left="240"/>
    </w:pPr>
    <w:rPr>
      <w:rFonts w:asciiTheme="minorHAnsi" w:hAnsiTheme="minorHAnsi"/>
      <w:smallCap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32155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F40E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8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9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8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python.org/es/3/library/copy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ria\Documents\2DAM-SEMI\2-%20SISTEMA%20DE%20GESTI&#211;N%20EMPRESARIAL%20(SGE)\z-plantilla%20portada\PLANTILLA%20-%20SG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BA597-13DD-4A72-B626-CAC8A7A60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- SGE.dotx</Template>
  <TotalTime>238</TotalTime>
  <Pages>14</Pages>
  <Words>2004</Words>
  <Characters>11023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GESTIÓN EMPRESARIAL</vt:lpstr>
    </vt:vector>
  </TitlesOfParts>
  <Company/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EMPRESARIAL</dc:title>
  <dc:subject/>
  <dc:creator>Miriam Mendieta Racedo.-</dc:creator>
  <cp:keywords/>
  <dc:description/>
  <cp:lastModifiedBy>Maite  Agostina Delgado Mendieta</cp:lastModifiedBy>
  <cp:revision>7</cp:revision>
  <cp:lastPrinted>2024-02-18T17:48:00Z</cp:lastPrinted>
  <dcterms:created xsi:type="dcterms:W3CDTF">2025-09-27T18:35:00Z</dcterms:created>
  <dcterms:modified xsi:type="dcterms:W3CDTF">2025-10-07T12:21:00Z</dcterms:modified>
</cp:coreProperties>
</file>
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59524448" w:displacedByCustomXml="next"/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167095730"/>
        <w:docPartObj>
          <w:docPartGallery w:val="Cover Pages"/>
          <w:docPartUnique/>
        </w:docPartObj>
      </w:sdtPr>
      <w:sdtEndPr>
        <w:rPr>
          <w:b/>
          <w:bCs/>
          <w:caps/>
          <w:color w:val="FFFFFF" w:themeColor="background1"/>
          <w:sz w:val="48"/>
          <w:szCs w:val="48"/>
        </w:rPr>
      </w:sdtEndPr>
      <w:sdtContent>
        <w:p w14:paraId="14D26A44" w14:textId="77777777" w:rsidR="0063120B" w:rsidRDefault="008E50EF" w:rsidP="0063120B">
          <w:pPr>
            <w:pStyle w:val="Sinespaciado"/>
            <w:spacing w:before="1540"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CFADDA" wp14:editId="394D2A09">
                    <wp:simplePos x="0" y="0"/>
                    <wp:positionH relativeFrom="margin">
                      <wp:posOffset>-418639</wp:posOffset>
                    </wp:positionH>
                    <wp:positionV relativeFrom="paragraph">
                      <wp:posOffset>-428688</wp:posOffset>
                    </wp:positionV>
                    <wp:extent cx="6810716" cy="733425"/>
                    <wp:effectExtent l="0" t="0" r="0" b="0"/>
                    <wp:wrapNone/>
                    <wp:docPr id="1604959082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10716" cy="733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B2414" w14:textId="77777777" w:rsidR="00043E5E" w:rsidRPr="00C14A30" w:rsidRDefault="008E50EF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8E50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SISTEMA DE GESTIÓ</w:t>
                                </w:r>
                                <w:r w:rsidR="000A0D0E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N</w:t>
                                </w:r>
                                <w:r w:rsidRPr="008E50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EMPRESARIAL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CFADD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6" type="#_x0000_t202" style="position:absolute;left:0;text-align:left;margin-left:-32.95pt;margin-top:-33.75pt;width:536.3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" filled="f" stroked="f" strokeweight=".5pt">
                    <v:textbox>
                      <w:txbxContent>
                        <w:p w14:paraId="2F4B2414" w14:textId="77777777" w:rsidR="00043E5E" w:rsidRPr="00C14A30" w:rsidRDefault="008E50EF">
                          <w:pP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8E50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SISTEMA DE GESTIÓ</w:t>
                          </w:r>
                          <w:r w:rsidR="000A0D0E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N</w:t>
                          </w:r>
                          <w:r w:rsidRPr="008E50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EMPRESARIAL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47A35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0526AB1" wp14:editId="54D3F6D2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-701040</wp:posOffset>
                    </wp:positionV>
                    <wp:extent cx="7524750" cy="10660714"/>
                    <wp:effectExtent l="19050" t="19050" r="19050" b="26670"/>
                    <wp:wrapNone/>
                    <wp:docPr id="30938769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24750" cy="1066071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665313" id="Rectángulo 8" o:spid="_x0000_s1026" style="position:absolute;margin-left:541.3pt;margin-top:-55.2pt;width:592.5pt;height:839.4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" filled="f" strokecolor="#606" strokeweight="2.25pt">
                    <w10:wrap anchorx="page"/>
                  </v:rect>
                </w:pict>
              </mc:Fallback>
            </mc:AlternateContent>
          </w:r>
          <w:r w:rsidR="00247A35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B0AD0E" wp14:editId="2EEBD8F7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-840406</wp:posOffset>
                    </wp:positionV>
                    <wp:extent cx="7561547" cy="10804191"/>
                    <wp:effectExtent l="0" t="0" r="20955" b="16510"/>
                    <wp:wrapNone/>
                    <wp:docPr id="1284392836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1547" cy="10804191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8B6A8FC" id="Rectángulo 3" o:spid="_x0000_s1026" style="position:absolute;margin-left:0;margin-top:-66.15pt;width:595.4pt;height:850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" strokecolor="#606" strokeweight=".5pt">
                    <v:fill r:id="rId9" o:title="" recolor="t" rotate="t" type="frame"/>
                    <w10:wrap anchorx="page"/>
                  </v:rect>
                </w:pict>
              </mc:Fallback>
            </mc:AlternateContent>
          </w:r>
        </w:p>
        <w:p w14:paraId="67435EC2" w14:textId="77777777" w:rsidR="0063120B" w:rsidRDefault="00C14A30">
          <w:pPr>
            <w:rPr>
              <w:rFonts w:eastAsiaTheme="minorEastAsia"/>
              <w:color w:val="FFFFFF" w:themeColor="background1"/>
              <w:kern w:val="0"/>
              <w:sz w:val="48"/>
              <w:szCs w:val="48"/>
              <w:lang w:eastAsia="es-ES"/>
              <w14:ligatures w14:val="none"/>
            </w:rPr>
          </w:pPr>
          <w:r>
            <w:rPr>
              <w:rFonts w:eastAsiaTheme="minorEastAsia"/>
              <w:b/>
              <w:bCs/>
              <w:caps/>
              <w:noProof/>
              <w:color w:val="FFFFFF" w:themeColor="background1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8EF3E45" wp14:editId="7CE0BDC3">
                    <wp:simplePos x="0" y="0"/>
                    <wp:positionH relativeFrom="page">
                      <wp:posOffset>390525</wp:posOffset>
                    </wp:positionH>
                    <wp:positionV relativeFrom="paragraph">
                      <wp:posOffset>3656330</wp:posOffset>
                    </wp:positionV>
                    <wp:extent cx="4857750" cy="1010285"/>
                    <wp:effectExtent l="0" t="0" r="0" b="0"/>
                    <wp:wrapNone/>
                    <wp:docPr id="666489301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57750" cy="1010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003DF0" w14:textId="4AC7FD3F" w:rsidR="00B04356" w:rsidRDefault="00F55DEF" w:rsidP="00F55DEF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F55D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UD01.  INTRODUCCIÓN A DOCKER</w:t>
                                </w:r>
                              </w:p>
                              <w:p w14:paraId="3283A1B0" w14:textId="5F7CCFDB" w:rsidR="00F55DEF" w:rsidRPr="00F55DEF" w:rsidRDefault="00F55DEF" w:rsidP="00F55DEF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F55D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A</w:t>
                                </w:r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ctividades</w:t>
                                </w:r>
                                <w:r w:rsidRPr="00F55D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 E</w:t>
                                </w:r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valuables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EF3E45" id="Cuadro de texto 5" o:spid="_x0000_s1027" type="#_x0000_t202" style="position:absolute;margin-left:30.75pt;margin-top:287.9pt;width:382.5pt;height:79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" filled="f" stroked="f" strokeweight=".5pt">
                    <v:textbox>
                      <w:txbxContent>
                        <w:p w14:paraId="42003DF0" w14:textId="4AC7FD3F" w:rsidR="00B04356" w:rsidRDefault="00F55DEF" w:rsidP="00F55DEF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F55D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UD01.  INTRODUCCIÓN A DOCKER</w:t>
                          </w:r>
                        </w:p>
                        <w:p w14:paraId="3283A1B0" w14:textId="5F7CCFDB" w:rsidR="00F55DEF" w:rsidRPr="00F55DEF" w:rsidRDefault="00F55DEF" w:rsidP="00F55DEF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F55D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A</w:t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ctividades</w:t>
                          </w:r>
                          <w:r w:rsidRPr="00F55D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 E</w:t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valuables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DE28D5">
            <w:rPr>
              <w:rFonts w:eastAsiaTheme="minorEastAsia"/>
              <w:b/>
              <w:bCs/>
              <w:caps/>
              <w:noProof/>
              <w:color w:val="FFFFFF" w:themeColor="background1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4EE282" wp14:editId="7B54888A">
                    <wp:simplePos x="0" y="0"/>
                    <wp:positionH relativeFrom="column">
                      <wp:posOffset>4386881</wp:posOffset>
                    </wp:positionH>
                    <wp:positionV relativeFrom="paragraph">
                      <wp:posOffset>6769367</wp:posOffset>
                    </wp:positionV>
                    <wp:extent cx="2051685" cy="727911"/>
                    <wp:effectExtent l="0" t="0" r="0" b="0"/>
                    <wp:wrapNone/>
                    <wp:docPr id="1902219482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51685" cy="7279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A3E93B" w14:textId="77777777" w:rsidR="00043E5E" w:rsidRPr="00C14A30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Miriam Mendieta Racedo.-</w:t>
                                </w:r>
                              </w:p>
                              <w:p w14:paraId="54375D77" w14:textId="77777777" w:rsidR="00B72120" w:rsidRPr="00C14A30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2DAMS</w:t>
                                </w:r>
                              </w:p>
                              <w:p w14:paraId="6B0980AF" w14:textId="2A365C7B" w:rsidR="00B72120" w:rsidRPr="00DE28D5" w:rsidRDefault="00F55DEF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38100" w14:h="38100" w14:prst="angle"/>
                                    </w14:props3d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20/</w:t>
                                </w:r>
                                <w:r w:rsidR="00B72120"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10/2025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4EE282" id="Cuadro de texto 6" o:spid="_x0000_s1028" type="#_x0000_t202" style="position:absolute;margin-left:345.4pt;margin-top:533pt;width:161.55pt;height:5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" filled="f" stroked="f" strokeweight=".5pt">
                    <v:textbox>
                      <w:txbxContent>
                        <w:p w14:paraId="3DA3E93B" w14:textId="77777777" w:rsidR="00043E5E" w:rsidRPr="00C14A30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Miriam Mendieta Racedo.-</w:t>
                          </w:r>
                        </w:p>
                        <w:p w14:paraId="54375D77" w14:textId="77777777" w:rsidR="00B72120" w:rsidRPr="00C14A30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2DAMS</w:t>
                          </w:r>
                        </w:p>
                        <w:p w14:paraId="6B0980AF" w14:textId="2A365C7B" w:rsidR="00B72120" w:rsidRPr="00DE28D5" w:rsidRDefault="00F55DEF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38100" w14:h="38100" w14:prst="angle"/>
                              </w14:props3d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20/</w:t>
                          </w:r>
                          <w:r w:rsidR="00B72120"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10/2025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53770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750704E0" wp14:editId="2952F133">
                <wp:simplePos x="0" y="0"/>
                <wp:positionH relativeFrom="margin">
                  <wp:align>center</wp:align>
                </wp:positionH>
                <wp:positionV relativeFrom="paragraph">
                  <wp:posOffset>7712610</wp:posOffset>
                </wp:positionV>
                <wp:extent cx="354645" cy="360000"/>
                <wp:effectExtent l="0" t="0" r="7620" b="2540"/>
                <wp:wrapNone/>
                <wp:docPr id="1633512977" name="Imagen 1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522861" name="Imagen 1" descr="Imagen que contiene Icono&#10;&#10;El contenido generado por IA puede ser incorrecto.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26" t="9162" r="8875" b="739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4645" cy="36000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63120B">
            <w:rPr>
              <w:rFonts w:eastAsiaTheme="minorEastAsia"/>
              <w:b/>
              <w:bCs/>
              <w:caps/>
              <w:color w:val="FFFFFF" w:themeColor="background1"/>
              <w:kern w:val="0"/>
              <w:sz w:val="48"/>
              <w:szCs w:val="48"/>
              <w:lang w:eastAsia="es-ES"/>
              <w14:ligatures w14:val="none"/>
            </w:rPr>
            <w:br w:type="page"/>
          </w:r>
        </w:p>
      </w:sdtContent>
    </w:sdt>
    <w:p w14:paraId="1E973130" w14:textId="77777777" w:rsidR="00F92BC8" w:rsidRDefault="00F92BC8" w:rsidP="00F92BC8">
      <w:pPr>
        <w:pStyle w:val="TDC1"/>
      </w:pPr>
    </w:p>
    <w:p w14:paraId="2946C9D1" w14:textId="77777777" w:rsidR="00702350" w:rsidRDefault="00702350" w:rsidP="00702350"/>
    <w:p w14:paraId="1BB9266D" w14:textId="77777777" w:rsidR="00702350" w:rsidRDefault="00702350" w:rsidP="00702350"/>
    <w:p w14:paraId="2903F2B9" w14:textId="77777777" w:rsidR="00702350" w:rsidRPr="00702350" w:rsidRDefault="00702350" w:rsidP="00702350"/>
    <w:p w14:paraId="178375DB" w14:textId="77777777" w:rsidR="00F92BC8" w:rsidRPr="001A4C00" w:rsidRDefault="000A0D0E" w:rsidP="00F92BC8">
      <w:pPr>
        <w:pStyle w:val="TDC1"/>
        <w:jc w:val="center"/>
        <w:rPr>
          <w:rFonts w:ascii="Palatino Linotype" w:hAnsi="Palatino Linotype"/>
          <w:sz w:val="44"/>
          <w:szCs w:val="44"/>
        </w:rPr>
      </w:pPr>
      <w:r>
        <w:rPr>
          <w:rFonts w:ascii="Roboto" w:hAnsi="Roboto"/>
          <w:sz w:val="56"/>
          <w:szCs w:val="56"/>
        </w:rPr>
        <w:t>Í</w:t>
      </w:r>
      <w:r w:rsidR="00F92BC8" w:rsidRPr="00702350">
        <w:rPr>
          <w:rFonts w:ascii="Roboto" w:hAnsi="Roboto"/>
          <w:sz w:val="56"/>
          <w:szCs w:val="56"/>
        </w:rPr>
        <w:t>ND</w:t>
      </w:r>
      <w:r>
        <w:rPr>
          <w:rFonts w:ascii="Roboto" w:hAnsi="Roboto"/>
          <w:sz w:val="56"/>
          <w:szCs w:val="56"/>
        </w:rPr>
        <w:t>ICE</w:t>
      </w:r>
    </w:p>
    <w:p w14:paraId="294D1373" w14:textId="77777777" w:rsidR="00F92BC8" w:rsidRDefault="00F92BC8" w:rsidP="00F92BC8">
      <w:r>
        <w:tab/>
      </w:r>
    </w:p>
    <w:p w14:paraId="0CEFE1CC" w14:textId="77777777" w:rsidR="00567CCC" w:rsidRDefault="00567CCC" w:rsidP="00F92BC8"/>
    <w:p w14:paraId="69B5F95E" w14:textId="77777777" w:rsidR="00567CCC" w:rsidRDefault="00567CCC" w:rsidP="00F92BC8"/>
    <w:p w14:paraId="052C7613" w14:textId="77777777" w:rsidR="00F92BC8" w:rsidRDefault="00F92BC8" w:rsidP="00F92BC8">
      <w:pPr>
        <w:jc w:val="both"/>
      </w:pPr>
      <w:r>
        <w:tab/>
      </w:r>
    </w:p>
    <w:p w14:paraId="15BA7219" w14:textId="77777777" w:rsidR="00F92BC8" w:rsidRDefault="00F92BC8" w:rsidP="00F92BC8">
      <w:pPr>
        <w:jc w:val="both"/>
      </w:pPr>
    </w:p>
    <w:p w14:paraId="0E6778AF" w14:textId="157E0541" w:rsidR="00483520" w:rsidRDefault="00F92BC8">
      <w:pPr>
        <w:pStyle w:val="TD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r>
        <w:rPr>
          <w:rFonts w:ascii="Roboto" w:hAnsi="Roboto"/>
          <w:sz w:val="22"/>
          <w:szCs w:val="22"/>
        </w:rPr>
        <w:fldChar w:fldCharType="begin"/>
      </w:r>
      <w:r w:rsidRPr="00702350">
        <w:rPr>
          <w:rFonts w:ascii="Roboto" w:hAnsi="Roboto"/>
          <w:sz w:val="22"/>
          <w:szCs w:val="22"/>
        </w:rPr>
        <w:instrText xml:space="preserve"> TOC \o "1-2" \h \z \u </w:instrText>
      </w:r>
      <w:r>
        <w:rPr>
          <w:rFonts w:ascii="Roboto" w:hAnsi="Roboto"/>
          <w:sz w:val="22"/>
          <w:szCs w:val="22"/>
        </w:rPr>
        <w:fldChar w:fldCharType="separate"/>
      </w:r>
      <w:hyperlink w:anchor="_Toc211427314" w:history="1">
        <w:r w:rsidR="00483520" w:rsidRPr="00113BA7">
          <w:rPr>
            <w:rStyle w:val="Hipervnculo"/>
            <w:rFonts w:ascii="Roboto" w:hAnsi="Roboto"/>
            <w:noProof/>
          </w:rPr>
          <w:t>INTRODUCCIÓN</w:t>
        </w:r>
        <w:r w:rsidR="00483520">
          <w:rPr>
            <w:noProof/>
            <w:webHidden/>
          </w:rPr>
          <w:tab/>
        </w:r>
        <w:r w:rsidR="00483520">
          <w:rPr>
            <w:noProof/>
            <w:webHidden/>
          </w:rPr>
          <w:fldChar w:fldCharType="begin"/>
        </w:r>
        <w:r w:rsidR="00483520">
          <w:rPr>
            <w:noProof/>
            <w:webHidden/>
          </w:rPr>
          <w:instrText xml:space="preserve"> PAGEREF _Toc211427314 \h </w:instrText>
        </w:r>
        <w:r w:rsidR="00483520">
          <w:rPr>
            <w:noProof/>
            <w:webHidden/>
          </w:rPr>
        </w:r>
        <w:r w:rsidR="00483520">
          <w:rPr>
            <w:noProof/>
            <w:webHidden/>
          </w:rPr>
          <w:fldChar w:fldCharType="separate"/>
        </w:r>
        <w:r w:rsidR="00D95CED">
          <w:rPr>
            <w:noProof/>
            <w:webHidden/>
          </w:rPr>
          <w:t>1</w:t>
        </w:r>
        <w:r w:rsidR="00483520">
          <w:rPr>
            <w:noProof/>
            <w:webHidden/>
          </w:rPr>
          <w:fldChar w:fldCharType="end"/>
        </w:r>
      </w:hyperlink>
    </w:p>
    <w:p w14:paraId="328D8640" w14:textId="43DAB7D4" w:rsidR="00483520" w:rsidRDefault="0048352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427315" w:history="1">
        <w:r w:rsidRPr="00113BA7">
          <w:rPr>
            <w:rStyle w:val="Hipervnculo"/>
            <w:rFonts w:ascii="Roboto" w:hAnsi="Roboto"/>
            <w:noProof/>
          </w:rPr>
          <w:t>ACTIVIDAD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_Toc211427315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5CE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641352" w14:textId="62979922" w:rsidR="00483520" w:rsidRDefault="0048352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427316" w:history="1">
        <w:r w:rsidRPr="00113BA7">
          <w:rPr>
            <w:rStyle w:val="Hipervnculo"/>
            <w:rFonts w:ascii="Roboto" w:hAnsi="Roboto"/>
            <w:noProof/>
          </w:rPr>
          <w:t>ACTIVIDAD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_Toc211427316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5CE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463B54" w14:textId="1AC2A376" w:rsidR="00483520" w:rsidRDefault="0048352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427317" w:history="1">
        <w:r w:rsidRPr="00113BA7">
          <w:rPr>
            <w:rStyle w:val="Hipervnculo"/>
            <w:rFonts w:ascii="Roboto" w:hAnsi="Roboto"/>
            <w:noProof/>
          </w:rPr>
          <w:t>ACTIVIDAD 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_Toc211427317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5CE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5F002C" w14:textId="4B70C447" w:rsidR="00483520" w:rsidRDefault="0048352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427318" w:history="1">
        <w:r w:rsidRPr="00113BA7">
          <w:rPr>
            <w:rStyle w:val="Hipervnculo"/>
            <w:noProof/>
          </w:rPr>
          <w:t>ACTIVIDAD 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_Toc211427318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5CE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967F2A" w14:textId="25F2771D" w:rsidR="00483520" w:rsidRDefault="0048352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427319" w:history="1">
        <w:r w:rsidRPr="00113BA7">
          <w:rPr>
            <w:rStyle w:val="Hipervnculo"/>
            <w:noProof/>
          </w:rPr>
          <w:t>ACTIVIDAD 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_Toc211427319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5CED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99264E" w14:textId="11B0A831" w:rsidR="00483520" w:rsidRDefault="00483520">
      <w:pPr>
        <w:pStyle w:val="TD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11427320" w:history="1">
        <w:r w:rsidRPr="00113BA7">
          <w:rPr>
            <w:rStyle w:val="Hipervnculo"/>
            <w:rFonts w:ascii="Roboto" w:hAnsi="Robot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_Toc211427320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5CE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76A5AD" w14:textId="365F5315" w:rsidR="00F92BC8" w:rsidRPr="00A05329" w:rsidRDefault="00F92BC8" w:rsidP="00F92BC8">
      <w:pPr>
        <w:jc w:val="both"/>
      </w:pPr>
      <w:r>
        <w:fldChar w:fldCharType="end"/>
      </w:r>
    </w:p>
    <w:p w14:paraId="16BEB54B" w14:textId="77777777" w:rsidR="00F92BC8" w:rsidRDefault="00F92BC8" w:rsidP="00F92BC8"/>
    <w:p w14:paraId="2D3DB0C0" w14:textId="77777777" w:rsidR="00F92BC8" w:rsidRDefault="00F92BC8" w:rsidP="00F92BC8"/>
    <w:p w14:paraId="32B27990" w14:textId="77777777" w:rsidR="00F92BC8" w:rsidRDefault="00F92BC8" w:rsidP="00F92BC8"/>
    <w:p w14:paraId="03EE4B8E" w14:textId="77777777" w:rsidR="00F92BC8" w:rsidRDefault="00F92BC8" w:rsidP="00F92BC8"/>
    <w:p w14:paraId="67D52993" w14:textId="77777777" w:rsidR="00F92BC8" w:rsidRDefault="00F92BC8" w:rsidP="00F92BC8"/>
    <w:p w14:paraId="77A8E5EF" w14:textId="77777777" w:rsidR="00F92BC8" w:rsidRDefault="00F92BC8" w:rsidP="00F92BC8"/>
    <w:p w14:paraId="2589F37E" w14:textId="77777777" w:rsidR="00F92BC8" w:rsidRDefault="00F92BC8" w:rsidP="00F92BC8">
      <w:pPr>
        <w:sectPr w:rsidR="00F92BC8" w:rsidSect="007568B2">
          <w:headerReference w:type="first" r:id="rId11"/>
          <w:footerReference w:type="first" r:id="rId12"/>
          <w:pgSz w:w="11906" w:h="16838"/>
          <w:pgMar w:top="1134" w:right="1134" w:bottom="1134" w:left="1134" w:header="283" w:footer="283" w:gutter="0"/>
          <w:pgNumType w:start="1"/>
          <w:cols w:space="708"/>
          <w:docGrid w:linePitch="360"/>
        </w:sectPr>
      </w:pPr>
    </w:p>
    <w:p w14:paraId="384EF161" w14:textId="77777777" w:rsidR="00E041FD" w:rsidRDefault="009E2D30" w:rsidP="00E041FD">
      <w:pPr>
        <w:pStyle w:val="Ttulo1"/>
        <w:jc w:val="center"/>
        <w:rPr>
          <w:rFonts w:ascii="Roboto" w:hAnsi="Roboto"/>
          <w:color w:val="auto"/>
          <w:sz w:val="56"/>
          <w:szCs w:val="56"/>
        </w:rPr>
      </w:pPr>
      <w:bookmarkStart w:id="2" w:name="_Toc211427314"/>
      <w:r w:rsidRPr="00C14A30">
        <w:rPr>
          <w:rFonts w:ascii="Roboto" w:hAnsi="Roboto"/>
          <w:color w:val="auto"/>
          <w:sz w:val="56"/>
          <w:szCs w:val="56"/>
        </w:rPr>
        <w:lastRenderedPageBreak/>
        <w:t>INTRODUCCI</w:t>
      </w:r>
      <w:r w:rsidR="000A0D0E">
        <w:rPr>
          <w:rFonts w:ascii="Roboto" w:hAnsi="Roboto"/>
          <w:color w:val="auto"/>
          <w:sz w:val="56"/>
          <w:szCs w:val="56"/>
        </w:rPr>
        <w:t>ÓN</w:t>
      </w:r>
      <w:bookmarkEnd w:id="2"/>
    </w:p>
    <w:p w14:paraId="478EF074" w14:textId="77777777" w:rsidR="00E041FD" w:rsidRDefault="00E041FD" w:rsidP="00E041FD"/>
    <w:p w14:paraId="55FA1D1A" w14:textId="77777777" w:rsidR="008873C8" w:rsidRDefault="008873C8" w:rsidP="00E041FD"/>
    <w:p w14:paraId="51AB604A" w14:textId="0183B02B" w:rsidR="008E50EF" w:rsidRPr="00782AE5" w:rsidRDefault="006753A8" w:rsidP="00E041FD">
      <w:pPr>
        <w:rPr>
          <w:rFonts w:ascii="Roboto" w:hAnsi="Roboto"/>
        </w:rPr>
      </w:pPr>
      <w:r w:rsidRPr="00782AE5">
        <w:rPr>
          <w:rFonts w:ascii="Roboto" w:hAnsi="Roboto"/>
        </w:rPr>
        <w:t xml:space="preserve">En el mundo del desarrollo de software, existe un desafío constante y frustrante: la inconsistencia del entorno. La </w:t>
      </w:r>
      <w:r w:rsidR="008873C8" w:rsidRPr="00782AE5">
        <w:rPr>
          <w:rFonts w:ascii="Roboto" w:hAnsi="Roboto"/>
        </w:rPr>
        <w:t>típica</w:t>
      </w:r>
      <w:r w:rsidRPr="00782AE5">
        <w:rPr>
          <w:rFonts w:ascii="Roboto" w:hAnsi="Roboto"/>
        </w:rPr>
        <w:t xml:space="preserve"> frase " en mi máquina funciona " ha atormentado a </w:t>
      </w:r>
      <w:r w:rsidR="00782AE5">
        <w:rPr>
          <w:rFonts w:ascii="Roboto" w:hAnsi="Roboto"/>
        </w:rPr>
        <w:t>todo</w:t>
      </w:r>
      <w:r w:rsidRPr="00782AE5">
        <w:rPr>
          <w:rFonts w:ascii="Roboto" w:hAnsi="Roboto"/>
        </w:rPr>
        <w:t xml:space="preserve"> equipos de desarrollo</w:t>
      </w:r>
      <w:r w:rsidR="00782AE5">
        <w:rPr>
          <w:rFonts w:ascii="Roboto" w:hAnsi="Roboto"/>
        </w:rPr>
        <w:t xml:space="preserve"> que se precie…</w:t>
      </w:r>
      <w:r w:rsidRPr="00782AE5">
        <w:rPr>
          <w:rFonts w:ascii="Roboto" w:hAnsi="Roboto"/>
        </w:rPr>
        <w:t xml:space="preserve"> donde una aplicación perfecta se desmorona al moverse del ordenador del desarrollador al servidor de pruebas o a producción.</w:t>
      </w:r>
    </w:p>
    <w:p w14:paraId="4F402A86" w14:textId="7F80E0A5" w:rsidR="006753A8" w:rsidRPr="00782AE5" w:rsidRDefault="006C014B" w:rsidP="006C014B">
      <w:pPr>
        <w:spacing w:after="240"/>
        <w:jc w:val="both"/>
        <w:rPr>
          <w:rFonts w:ascii="Roboto" w:hAnsi="Roboto" w:cs="Arial"/>
        </w:rPr>
      </w:pPr>
      <w:r w:rsidRPr="00782AE5">
        <w:rPr>
          <w:rFonts w:ascii="Roboto" w:hAnsi="Roboto" w:cs="Arial"/>
        </w:rPr>
        <w:t xml:space="preserve">En </w:t>
      </w:r>
      <w:r w:rsidR="006753A8" w:rsidRPr="00782AE5">
        <w:rPr>
          <w:rFonts w:ascii="Roboto" w:hAnsi="Roboto" w:cs="Arial"/>
        </w:rPr>
        <w:t>este</w:t>
      </w:r>
      <w:r w:rsidRPr="00782AE5">
        <w:rPr>
          <w:rFonts w:ascii="Roboto" w:hAnsi="Roboto" w:cs="Arial"/>
        </w:rPr>
        <w:t xml:space="preserve"> contexto la necesidad de entornos consistentes, portables y fácilmente replicables ha impulsado el uso de tecnologías como </w:t>
      </w:r>
      <w:r w:rsidRPr="008E41DC">
        <w:rPr>
          <w:rFonts w:ascii="Roboto" w:hAnsi="Roboto" w:cs="Arial"/>
          <w:b/>
          <w:bCs/>
        </w:rPr>
        <w:t>Docker</w:t>
      </w:r>
      <w:r w:rsidRPr="00782AE5">
        <w:rPr>
          <w:rFonts w:ascii="Roboto" w:hAnsi="Roboto" w:cs="Arial"/>
        </w:rPr>
        <w:t xml:space="preserve">. Esta herramienta </w:t>
      </w:r>
      <w:r w:rsidR="006753A8" w:rsidRPr="00782AE5">
        <w:rPr>
          <w:rFonts w:ascii="Roboto" w:hAnsi="Roboto" w:cs="Arial"/>
        </w:rPr>
        <w:t xml:space="preserve"> ofrece un enfoque simple pero poderoso para empaquetar una aplicación y todas sus dependencias —bibliotecas, archivos de configuración e incluso el entorno operativo— en una unidad estandarizada llamada </w:t>
      </w:r>
      <w:r w:rsidR="006753A8" w:rsidRPr="008E41DC">
        <w:rPr>
          <w:rFonts w:ascii="Roboto" w:hAnsi="Roboto" w:cs="Arial"/>
        </w:rPr>
        <w:t>Imagen.</w:t>
      </w:r>
      <w:r w:rsidR="006753A8" w:rsidRPr="00782AE5">
        <w:rPr>
          <w:rFonts w:ascii="Roboto" w:hAnsi="Roboto" w:cs="Arial"/>
        </w:rPr>
        <w:t xml:space="preserve"> Esta Imagen actúa como un plano inmutable</w:t>
      </w:r>
      <w:r w:rsidR="00782AE5">
        <w:rPr>
          <w:rFonts w:ascii="Roboto" w:hAnsi="Roboto" w:cs="Arial"/>
        </w:rPr>
        <w:t xml:space="preserve"> y el </w:t>
      </w:r>
      <w:r w:rsidR="006753A8" w:rsidRPr="00782AE5">
        <w:rPr>
          <w:rFonts w:ascii="Roboto" w:hAnsi="Roboto" w:cs="Arial"/>
        </w:rPr>
        <w:t xml:space="preserve"> </w:t>
      </w:r>
      <w:r w:rsidR="006753A8" w:rsidRPr="00782AE5">
        <w:rPr>
          <w:rFonts w:ascii="Roboto" w:hAnsi="Roboto" w:cs="Arial"/>
          <w:b/>
          <w:bCs/>
        </w:rPr>
        <w:t>Contenedor</w:t>
      </w:r>
      <w:r w:rsidR="00782AE5">
        <w:rPr>
          <w:rFonts w:ascii="Roboto" w:hAnsi="Roboto" w:cs="Arial"/>
        </w:rPr>
        <w:t>,</w:t>
      </w:r>
      <w:r w:rsidR="006753A8" w:rsidRPr="00782AE5">
        <w:rPr>
          <w:rFonts w:ascii="Roboto" w:hAnsi="Roboto" w:cs="Arial"/>
        </w:rPr>
        <w:t xml:space="preserve"> instancia viva, ligera y aislada, que garantiza que el entorno de ejecución sea </w:t>
      </w:r>
      <w:r w:rsidR="006753A8" w:rsidRPr="008E41DC">
        <w:rPr>
          <w:rFonts w:ascii="Roboto" w:hAnsi="Roboto" w:cs="Arial"/>
        </w:rPr>
        <w:t xml:space="preserve">idéntico </w:t>
      </w:r>
      <w:r w:rsidR="006753A8" w:rsidRPr="00782AE5">
        <w:rPr>
          <w:rFonts w:ascii="Roboto" w:hAnsi="Roboto" w:cs="Arial"/>
        </w:rPr>
        <w:t>en cualquier lugar.</w:t>
      </w:r>
    </w:p>
    <w:p w14:paraId="3699E208" w14:textId="5ECC36FB" w:rsidR="005235CC" w:rsidRPr="00782AE5" w:rsidRDefault="006C014B" w:rsidP="006C014B">
      <w:pPr>
        <w:spacing w:after="240"/>
        <w:jc w:val="both"/>
        <w:rPr>
          <w:rFonts w:ascii="Roboto" w:hAnsi="Roboto" w:cs="Arial"/>
        </w:rPr>
      </w:pPr>
      <w:r w:rsidRPr="00782AE5">
        <w:rPr>
          <w:rFonts w:ascii="Roboto" w:hAnsi="Roboto" w:cs="Arial"/>
        </w:rPr>
        <w:t xml:space="preserve">A lo largo de esta serie de ejercicios, </w:t>
      </w:r>
      <w:r w:rsidR="006753A8" w:rsidRPr="00782AE5">
        <w:rPr>
          <w:rFonts w:ascii="Roboto" w:hAnsi="Roboto" w:cs="Arial"/>
        </w:rPr>
        <w:t>se explora</w:t>
      </w:r>
      <w:r w:rsidRPr="00782AE5">
        <w:rPr>
          <w:rFonts w:ascii="Roboto" w:hAnsi="Roboto" w:cs="Arial"/>
        </w:rPr>
        <w:t xml:space="preserve"> los fundamentos de Docker y su aplicación práctica en distintos </w:t>
      </w:r>
      <w:r w:rsidR="006753A8" w:rsidRPr="00782AE5">
        <w:rPr>
          <w:rFonts w:ascii="Roboto" w:hAnsi="Roboto" w:cs="Arial"/>
        </w:rPr>
        <w:t xml:space="preserve">tipos de </w:t>
      </w:r>
      <w:r w:rsidRPr="00782AE5">
        <w:rPr>
          <w:rFonts w:ascii="Roboto" w:hAnsi="Roboto" w:cs="Arial"/>
        </w:rPr>
        <w:t>escenarios.</w:t>
      </w:r>
    </w:p>
    <w:p w14:paraId="48811D01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1C428FE0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4096360E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5DA47AF8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7FB504CE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5F8BED91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439A57C8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44E74B70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2B2372A4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1A725D1F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182B2AA5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37F0FDB1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6C042BB6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693AA285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00077C13" w14:textId="1420B971" w:rsidR="005235CC" w:rsidRPr="00A32867" w:rsidRDefault="000A0D0E" w:rsidP="003C2640">
      <w:pPr>
        <w:pStyle w:val="Ttulo2"/>
        <w:rPr>
          <w:rFonts w:ascii="Roboto" w:hAnsi="Roboto"/>
          <w:color w:val="000000" w:themeColor="text1"/>
        </w:rPr>
      </w:pPr>
      <w:bookmarkStart w:id="3" w:name="_Toc211427315"/>
      <w:r w:rsidRPr="00A32867">
        <w:rPr>
          <w:rFonts w:ascii="Roboto" w:hAnsi="Roboto"/>
          <w:color w:val="000000" w:themeColor="text1"/>
        </w:rPr>
        <w:lastRenderedPageBreak/>
        <w:t>ACTIVIDAD</w:t>
      </w:r>
      <w:r w:rsidR="005235CC" w:rsidRPr="00A32867">
        <w:rPr>
          <w:rFonts w:ascii="Roboto" w:hAnsi="Roboto"/>
          <w:color w:val="000000" w:themeColor="text1"/>
        </w:rPr>
        <w:t xml:space="preserve"> 0</w:t>
      </w:r>
      <w:r w:rsidR="00F55DEF" w:rsidRPr="00A32867">
        <w:rPr>
          <w:rFonts w:ascii="Roboto" w:hAnsi="Roboto"/>
          <w:color w:val="000000" w:themeColor="text1"/>
        </w:rPr>
        <w:t>1</w:t>
      </w:r>
      <w:bookmarkEnd w:id="3"/>
    </w:p>
    <w:p w14:paraId="358FCCEE" w14:textId="77777777" w:rsidR="00630624" w:rsidRDefault="00630624" w:rsidP="007F0E8B">
      <w:pPr>
        <w:jc w:val="both"/>
      </w:pPr>
    </w:p>
    <w:p w14:paraId="44251C95" w14:textId="77777777" w:rsidR="006C014B" w:rsidRDefault="006C014B" w:rsidP="007F0E8B">
      <w:pPr>
        <w:jc w:val="both"/>
      </w:pPr>
    </w:p>
    <w:p w14:paraId="7C64BA85" w14:textId="77777777" w:rsidR="006C014B" w:rsidRDefault="006C014B" w:rsidP="007F0E8B">
      <w:pPr>
        <w:jc w:val="both"/>
      </w:pPr>
    </w:p>
    <w:p w14:paraId="58BD010C" w14:textId="64EC49ED" w:rsidR="001968D2" w:rsidRPr="00B30F6E" w:rsidRDefault="001968D2" w:rsidP="001968D2">
      <w:pPr>
        <w:jc w:val="center"/>
        <w:rPr>
          <w:rFonts w:ascii="Roboto" w:hAnsi="Roboto"/>
          <w:b/>
          <w:bCs/>
        </w:rPr>
      </w:pPr>
      <w:r w:rsidRPr="00B30F6E">
        <w:rPr>
          <w:rFonts w:ascii="Roboto" w:hAnsi="Roboto"/>
          <w:b/>
          <w:bCs/>
        </w:rPr>
        <w:t xml:space="preserve">Caso práctico 02 - Instalando LAMP + </w:t>
      </w:r>
      <w:proofErr w:type="spellStart"/>
      <w:r w:rsidRPr="00B30F6E">
        <w:rPr>
          <w:rFonts w:ascii="Roboto" w:hAnsi="Roboto"/>
          <w:b/>
          <w:bCs/>
        </w:rPr>
        <w:t>Wordpress</w:t>
      </w:r>
      <w:proofErr w:type="spellEnd"/>
      <w:r w:rsidRPr="00B30F6E">
        <w:rPr>
          <w:rFonts w:ascii="Roboto" w:hAnsi="Roboto"/>
          <w:b/>
          <w:bCs/>
        </w:rPr>
        <w:t xml:space="preserve"> en contenedor</w:t>
      </w:r>
    </w:p>
    <w:p w14:paraId="1C700697" w14:textId="43BB4596" w:rsidR="005B7CC4" w:rsidRPr="00B30F6E" w:rsidRDefault="005B7CC4" w:rsidP="005B7CC4">
      <w:pPr>
        <w:pStyle w:val="Prrafodelista"/>
        <w:numPr>
          <w:ilvl w:val="0"/>
          <w:numId w:val="70"/>
        </w:numPr>
        <w:rPr>
          <w:rFonts w:ascii="Roboto" w:hAnsi="Roboto"/>
          <w:b/>
          <w:bCs/>
        </w:rPr>
      </w:pPr>
      <w:r w:rsidRPr="00B30F6E">
        <w:rPr>
          <w:rFonts w:ascii="Roboto" w:hAnsi="Roboto"/>
          <w:b/>
          <w:bCs/>
        </w:rPr>
        <w:t>Inicio de contenedor Docker para entorno LAMP</w:t>
      </w:r>
    </w:p>
    <w:p w14:paraId="1ED1C888" w14:textId="77777777" w:rsidR="005B7CC4" w:rsidRPr="00B30F6E" w:rsidRDefault="005B7CC4" w:rsidP="005B7CC4">
      <w:pPr>
        <w:pStyle w:val="Prrafodelista"/>
        <w:rPr>
          <w:rFonts w:ascii="Roboto" w:hAnsi="Roboto"/>
          <w:b/>
          <w:bCs/>
        </w:rPr>
      </w:pPr>
    </w:p>
    <w:p w14:paraId="2E772584" w14:textId="2DE02979" w:rsidR="005B7CC4" w:rsidRPr="00782AE5" w:rsidRDefault="005B7CC4" w:rsidP="005B7CC4">
      <w:pPr>
        <w:pStyle w:val="Prrafodelista"/>
        <w:rPr>
          <w:rFonts w:ascii="Roboto" w:hAnsi="Roboto"/>
        </w:rPr>
      </w:pPr>
      <w:r w:rsidRPr="00782AE5">
        <w:rPr>
          <w:rFonts w:ascii="Roboto" w:hAnsi="Roboto"/>
        </w:rPr>
        <w:t>Se trabaja desde una terminal Ubuntu, donde se ejecuta el comando para iniciar un co</w:t>
      </w:r>
      <w:r w:rsidR="00B30F6E" w:rsidRPr="00782AE5">
        <w:rPr>
          <w:rFonts w:ascii="Roboto" w:hAnsi="Roboto"/>
        </w:rPr>
        <w:t>nte</w:t>
      </w:r>
      <w:r w:rsidRPr="00782AE5">
        <w:rPr>
          <w:rFonts w:ascii="Roboto" w:hAnsi="Roboto"/>
        </w:rPr>
        <w:t>nedor Docker con Ubuntu 22.04, destinado a configurar un entorno LAMP (Linux, Apache, MySQL/</w:t>
      </w:r>
      <w:proofErr w:type="spellStart"/>
      <w:r w:rsidRPr="00782AE5">
        <w:rPr>
          <w:rFonts w:ascii="Roboto" w:hAnsi="Roboto"/>
        </w:rPr>
        <w:t>MariaDB</w:t>
      </w:r>
      <w:proofErr w:type="spellEnd"/>
      <w:r w:rsidRPr="00782AE5">
        <w:rPr>
          <w:rFonts w:ascii="Roboto" w:hAnsi="Roboto"/>
        </w:rPr>
        <w:t>, PHP).</w:t>
      </w:r>
    </w:p>
    <w:p w14:paraId="3962731D" w14:textId="77777777" w:rsidR="00B30F6E" w:rsidRPr="00B30F6E" w:rsidRDefault="00B30F6E" w:rsidP="005B7CC4">
      <w:pPr>
        <w:pStyle w:val="Prrafodelista"/>
        <w:rPr>
          <w:rFonts w:ascii="Roboto" w:hAnsi="Roboto"/>
          <w:b/>
          <w:bCs/>
        </w:rPr>
      </w:pPr>
    </w:p>
    <w:p w14:paraId="5E3E6747" w14:textId="77777777" w:rsidR="00B30F6E" w:rsidRPr="00B30F6E" w:rsidRDefault="00B30F6E" w:rsidP="005B7CC4">
      <w:pPr>
        <w:pStyle w:val="Prrafodelista"/>
        <w:rPr>
          <w:rFonts w:ascii="Roboto" w:hAnsi="Roboto"/>
          <w:b/>
          <w:bCs/>
          <w:sz w:val="10"/>
          <w:szCs w:val="10"/>
        </w:rPr>
      </w:pPr>
    </w:p>
    <w:p w14:paraId="5023E092" w14:textId="59C8EBD9" w:rsidR="005B7CC4" w:rsidRPr="00B30F6E" w:rsidRDefault="005B7CC4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 w:rsidRPr="00B30F6E">
        <w:rPr>
          <w:rFonts w:ascii="Roboto" w:hAnsi="Roboto"/>
        </w:rPr>
        <w:t>-</w:t>
      </w:r>
      <w:proofErr w:type="spellStart"/>
      <w:r w:rsidRPr="00B30F6E">
        <w:rPr>
          <w:rFonts w:ascii="Roboto" w:hAnsi="Roboto"/>
        </w:rPr>
        <w:t>it</w:t>
      </w:r>
      <w:proofErr w:type="spellEnd"/>
      <w:r w:rsidRPr="00B30F6E">
        <w:rPr>
          <w:rFonts w:ascii="Roboto" w:hAnsi="Roboto"/>
        </w:rPr>
        <w:t>: Modo interactivo con terminal</w:t>
      </w:r>
    </w:p>
    <w:p w14:paraId="2A3A55A6" w14:textId="30064D4D" w:rsidR="005B7CC4" w:rsidRPr="00B30F6E" w:rsidRDefault="005B7CC4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 w:rsidRPr="00B30F6E">
        <w:rPr>
          <w:rFonts w:ascii="Roboto" w:hAnsi="Roboto"/>
        </w:rPr>
        <w:t>-p 8080:80: Redirige el puerto 8080 del host al 80 del contenedor</w:t>
      </w:r>
    </w:p>
    <w:p w14:paraId="32C30534" w14:textId="4DC85037" w:rsidR="005B7CC4" w:rsidRPr="00B30F6E" w:rsidRDefault="005B7CC4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 w:rsidRPr="00B30F6E">
        <w:rPr>
          <w:rFonts w:ascii="Roboto" w:hAnsi="Roboto"/>
        </w:rPr>
        <w:t>--</w:t>
      </w:r>
      <w:proofErr w:type="spellStart"/>
      <w:r w:rsidRPr="00B30F6E">
        <w:rPr>
          <w:rFonts w:ascii="Roboto" w:hAnsi="Roboto"/>
        </w:rPr>
        <w:t>name</w:t>
      </w:r>
      <w:proofErr w:type="spellEnd"/>
      <w:r w:rsidRPr="00B30F6E">
        <w:rPr>
          <w:rFonts w:ascii="Roboto" w:hAnsi="Roboto"/>
        </w:rPr>
        <w:t xml:space="preserve"> LAMP: Asigna el nombre "LAMP" al contenedor</w:t>
      </w:r>
    </w:p>
    <w:p w14:paraId="11D363FD" w14:textId="5574342D" w:rsidR="005B7CC4" w:rsidRPr="00B30F6E" w:rsidRDefault="005B7CC4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 w:rsidRPr="00B30F6E">
        <w:rPr>
          <w:rFonts w:ascii="Roboto" w:hAnsi="Roboto"/>
        </w:rPr>
        <w:t>ubuntu:22.04: Imagen base utilizada</w:t>
      </w:r>
    </w:p>
    <w:p w14:paraId="06049D5C" w14:textId="75B4CEB2" w:rsidR="005B7CC4" w:rsidRPr="00B30F6E" w:rsidRDefault="00B30F6E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70FA58" wp14:editId="14C81D5B">
                <wp:simplePos x="0" y="0"/>
                <wp:positionH relativeFrom="column">
                  <wp:posOffset>3241298</wp:posOffset>
                </wp:positionH>
                <wp:positionV relativeFrom="paragraph">
                  <wp:posOffset>181438</wp:posOffset>
                </wp:positionV>
                <wp:extent cx="36162" cy="656095"/>
                <wp:effectExtent l="38100" t="0" r="78740" b="48895"/>
                <wp:wrapNone/>
                <wp:docPr id="122217951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62" cy="656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6C03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255.2pt;margin-top:14.3pt;width:2.85pt;height:5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" strokecolor="#a02b93 [3208]" strokeweight=".5pt">
                <v:stroke endarrow="block" joinstyle="miter"/>
              </v:shape>
            </w:pict>
          </mc:Fallback>
        </mc:AlternateContent>
      </w:r>
      <w:r w:rsidR="005B7CC4" w:rsidRPr="00B30F6E">
        <w:rPr>
          <w:rFonts w:ascii="Roboto" w:hAnsi="Roboto"/>
        </w:rPr>
        <w:t>/</w:t>
      </w:r>
      <w:proofErr w:type="spellStart"/>
      <w:r w:rsidR="005B7CC4" w:rsidRPr="00B30F6E">
        <w:rPr>
          <w:rFonts w:ascii="Roboto" w:hAnsi="Roboto"/>
        </w:rPr>
        <w:t>bin</w:t>
      </w:r>
      <w:proofErr w:type="spellEnd"/>
      <w:r w:rsidR="005B7CC4" w:rsidRPr="00B30F6E">
        <w:rPr>
          <w:rFonts w:ascii="Roboto" w:hAnsi="Roboto"/>
        </w:rPr>
        <w:t>/</w:t>
      </w:r>
      <w:proofErr w:type="spellStart"/>
      <w:r w:rsidR="005B7CC4" w:rsidRPr="00B30F6E">
        <w:rPr>
          <w:rFonts w:ascii="Roboto" w:hAnsi="Roboto"/>
        </w:rPr>
        <w:t>bash</w:t>
      </w:r>
      <w:proofErr w:type="spellEnd"/>
      <w:r w:rsidR="005B7CC4" w:rsidRPr="00B30F6E">
        <w:rPr>
          <w:rFonts w:ascii="Roboto" w:hAnsi="Roboto"/>
        </w:rPr>
        <w:t>: Shell que se ejecuta al iniciar</w:t>
      </w:r>
    </w:p>
    <w:p w14:paraId="1AF96BD2" w14:textId="55C73EEE" w:rsidR="005B7CC4" w:rsidRDefault="005B7CC4" w:rsidP="005B7CC4">
      <w:pPr>
        <w:jc w:val="both"/>
        <w:rPr>
          <w:rFonts w:ascii="Roboto" w:hAnsi="Roboto"/>
        </w:rPr>
      </w:pPr>
    </w:p>
    <w:p w14:paraId="140AB3E8" w14:textId="72535BFE" w:rsidR="00B30F6E" w:rsidRDefault="00633B07" w:rsidP="005B7CC4">
      <w:pPr>
        <w:jc w:val="both"/>
        <w:rPr>
          <w:rFonts w:ascii="Roboto" w:hAnsi="Roboto"/>
        </w:rPr>
      </w:pPr>
      <w:r w:rsidRPr="00B30F6E">
        <w:rPr>
          <w:rFonts w:ascii="Roboto" w:hAnsi="Roboto"/>
          <w:noProof/>
        </w:rPr>
        <w:drawing>
          <wp:anchor distT="0" distB="0" distL="114300" distR="114300" simplePos="0" relativeHeight="251667456" behindDoc="0" locked="0" layoutInCell="1" allowOverlap="1" wp14:anchorId="0A875CED" wp14:editId="62CC602D">
            <wp:simplePos x="0" y="0"/>
            <wp:positionH relativeFrom="margin">
              <wp:align>center</wp:align>
            </wp:positionH>
            <wp:positionV relativeFrom="paragraph">
              <wp:posOffset>305338</wp:posOffset>
            </wp:positionV>
            <wp:extent cx="4320000" cy="861663"/>
            <wp:effectExtent l="190500" t="190500" r="194945" b="186690"/>
            <wp:wrapNone/>
            <wp:docPr id="15092877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77" name="Imagen 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8616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5BAC2" w14:textId="4B899A62" w:rsidR="00B30F6E" w:rsidRDefault="00633B07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4BC8C4" wp14:editId="4AEE963F">
                <wp:simplePos x="0" y="0"/>
                <wp:positionH relativeFrom="column">
                  <wp:posOffset>5705615</wp:posOffset>
                </wp:positionH>
                <wp:positionV relativeFrom="paragraph">
                  <wp:posOffset>220463</wp:posOffset>
                </wp:positionV>
                <wp:extent cx="759417" cy="423620"/>
                <wp:effectExtent l="0" t="0" r="22225" b="14605"/>
                <wp:wrapNone/>
                <wp:docPr id="70791219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17" cy="42362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4328C" w14:textId="02800EEF" w:rsidR="00633B07" w:rsidRPr="00B30F6E" w:rsidRDefault="00633B07" w:rsidP="00633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633B07">
                              <w:rPr>
                                <w:sz w:val="10"/>
                                <w:szCs w:val="10"/>
                              </w:rPr>
                              <w:t>Se muestra el ID de la imagen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633B07">
                              <w:rPr>
                                <w:sz w:val="10"/>
                                <w:szCs w:val="10"/>
                              </w:rPr>
                              <w:t>y su hash SHA256.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BC8C4" id="Cuadro de texto 11" o:spid="_x0000_s1029" type="#_x0000_t202" style="position:absolute;left:0;text-align:left;margin-left:449.25pt;margin-top:17.35pt;width:59.8pt;height:33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" fillcolor="white [3201]" strokecolor="#a02b93 [3208]" strokeweight="1pt">
                <v:textbox>
                  <w:txbxContent>
                    <w:p w14:paraId="6CF4328C" w14:textId="02800EEF" w:rsidR="00633B07" w:rsidRPr="00B30F6E" w:rsidRDefault="00633B07" w:rsidP="00633B07">
                      <w:pPr>
                        <w:rPr>
                          <w:sz w:val="10"/>
                          <w:szCs w:val="10"/>
                        </w:rPr>
                      </w:pPr>
                      <w:r w:rsidRPr="00633B07">
                        <w:rPr>
                          <w:sz w:val="10"/>
                          <w:szCs w:val="10"/>
                        </w:rPr>
                        <w:t>Se muestra el ID de la imagen</w:t>
                      </w:r>
                      <w:r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633B07">
                        <w:rPr>
                          <w:sz w:val="10"/>
                          <w:szCs w:val="10"/>
                        </w:rPr>
                        <w:t>y su hash SHA256.</w:t>
                      </w:r>
                      <w:r>
                        <w:rPr>
                          <w:sz w:val="10"/>
                          <w:szCs w:val="1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F08891" wp14:editId="1A070283">
                <wp:simplePos x="0" y="0"/>
                <wp:positionH relativeFrom="column">
                  <wp:posOffset>266054</wp:posOffset>
                </wp:positionH>
                <wp:positionV relativeFrom="paragraph">
                  <wp:posOffset>200176</wp:posOffset>
                </wp:positionV>
                <wp:extent cx="904068" cy="296114"/>
                <wp:effectExtent l="0" t="38100" r="48895" b="27940"/>
                <wp:wrapNone/>
                <wp:docPr id="83034158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068" cy="296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1567" id="Conector recto de flecha 12" o:spid="_x0000_s1026" type="#_x0000_t32" style="position:absolute;margin-left:20.95pt;margin-top:15.75pt;width:71.2pt;height:23.3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" strokecolor="#a02b93 [3208]" strokeweight=".5pt">
                <v:stroke endarrow="block" joinstyle="miter"/>
              </v:shape>
            </w:pict>
          </mc:Fallback>
        </mc:AlternateContent>
      </w:r>
    </w:p>
    <w:p w14:paraId="53CD6D63" w14:textId="6A334276" w:rsidR="00B30F6E" w:rsidRDefault="00633B07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CBAE29" wp14:editId="46D404CD">
                <wp:simplePos x="0" y="0"/>
                <wp:positionH relativeFrom="column">
                  <wp:posOffset>4476426</wp:posOffset>
                </wp:positionH>
                <wp:positionV relativeFrom="paragraph">
                  <wp:posOffset>93452</wp:posOffset>
                </wp:positionV>
                <wp:extent cx="1219200" cy="45719"/>
                <wp:effectExtent l="19050" t="76200" r="19050" b="50165"/>
                <wp:wrapNone/>
                <wp:docPr id="111534454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7F46" id="Conector recto de flecha 12" o:spid="_x0000_s1026" type="#_x0000_t32" style="position:absolute;margin-left:352.45pt;margin-top:7.35pt;width:96pt;height:3.6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6AE1EB" wp14:editId="7C3F4A59">
                <wp:simplePos x="0" y="0"/>
                <wp:positionH relativeFrom="column">
                  <wp:posOffset>2270503</wp:posOffset>
                </wp:positionH>
                <wp:positionV relativeFrom="paragraph">
                  <wp:posOffset>304939</wp:posOffset>
                </wp:positionV>
                <wp:extent cx="909234" cy="702148"/>
                <wp:effectExtent l="38100" t="38100" r="24765" b="22225"/>
                <wp:wrapNone/>
                <wp:docPr id="323570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9234" cy="702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1B10E" id="Conector recto de flecha 12" o:spid="_x0000_s1026" type="#_x0000_t32" style="position:absolute;margin-left:178.8pt;margin-top:24pt;width:71.6pt;height:55.3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79845F" wp14:editId="21DE5DAD">
                <wp:simplePos x="0" y="0"/>
                <wp:positionH relativeFrom="column">
                  <wp:posOffset>-172258</wp:posOffset>
                </wp:positionH>
                <wp:positionV relativeFrom="paragraph">
                  <wp:posOffset>195214</wp:posOffset>
                </wp:positionV>
                <wp:extent cx="914400" cy="692258"/>
                <wp:effectExtent l="0" t="0" r="19050" b="12700"/>
                <wp:wrapNone/>
                <wp:docPr id="93432865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92258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1D92D" w14:textId="08F15865" w:rsidR="00B30F6E" w:rsidRPr="00B30F6E" w:rsidRDefault="00B30F6E" w:rsidP="00B30F6E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B30F6E">
                              <w:rPr>
                                <w:sz w:val="10"/>
                                <w:szCs w:val="10"/>
                              </w:rPr>
                              <w:t>Docker detecta que la imagen ubuntu:22.04 no está disponible localmente y procede a descargarla desde el repositorio oficial.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(Docker Hub)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9845F" id="_x0000_s1030" type="#_x0000_t202" style="position:absolute;left:0;text-align:left;margin-left:-13.55pt;margin-top:15.35pt;width:1in;height:5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" fillcolor="white [3201]" strokecolor="#a02b93 [3208]" strokeweight="1pt">
                <v:textbox>
                  <w:txbxContent>
                    <w:p w14:paraId="4621D92D" w14:textId="08F15865" w:rsidR="00B30F6E" w:rsidRPr="00B30F6E" w:rsidRDefault="00B30F6E" w:rsidP="00B30F6E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  <w:r w:rsidRPr="00B30F6E">
                        <w:rPr>
                          <w:sz w:val="10"/>
                          <w:szCs w:val="10"/>
                        </w:rPr>
                        <w:t>Docker detecta que la imagen ubuntu:22.04 no está disponible localmente y procede a descargarla desde el repositorio oficial.</w:t>
                      </w:r>
                      <w:r>
                        <w:rPr>
                          <w:sz w:val="10"/>
                          <w:szCs w:val="10"/>
                        </w:rPr>
                        <w:t>(Docker Hub)</w:t>
                      </w:r>
                    </w:p>
                  </w:txbxContent>
                </v:textbox>
              </v:shape>
            </w:pict>
          </mc:Fallback>
        </mc:AlternateContent>
      </w:r>
    </w:p>
    <w:p w14:paraId="5C6D30AD" w14:textId="316C4DC7" w:rsidR="00B30F6E" w:rsidRDefault="00B30F6E" w:rsidP="005B7CC4">
      <w:pPr>
        <w:jc w:val="both"/>
        <w:rPr>
          <w:rFonts w:ascii="Roboto" w:hAnsi="Roboto"/>
        </w:rPr>
      </w:pPr>
    </w:p>
    <w:p w14:paraId="373C1614" w14:textId="30D8F904" w:rsidR="00B30F6E" w:rsidRDefault="00B30F6E" w:rsidP="005B7CC4">
      <w:pPr>
        <w:jc w:val="both"/>
        <w:rPr>
          <w:rFonts w:ascii="Roboto" w:hAnsi="Roboto"/>
        </w:rPr>
      </w:pPr>
    </w:p>
    <w:p w14:paraId="6AC522E6" w14:textId="0ED5E081" w:rsidR="00B30F6E" w:rsidRDefault="00633B07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E2F9B6" wp14:editId="10EB7D70">
                <wp:simplePos x="0" y="0"/>
                <wp:positionH relativeFrom="column">
                  <wp:posOffset>2766350</wp:posOffset>
                </wp:positionH>
                <wp:positionV relativeFrom="paragraph">
                  <wp:posOffset>66503</wp:posOffset>
                </wp:positionV>
                <wp:extent cx="1193369" cy="656020"/>
                <wp:effectExtent l="0" t="0" r="26035" b="10795"/>
                <wp:wrapNone/>
                <wp:docPr id="120134999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369" cy="65602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B0C0E" w14:textId="77777777" w:rsidR="00633B07" w:rsidRPr="00633B07" w:rsidRDefault="00633B07" w:rsidP="00633B07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633B07">
                              <w:rPr>
                                <w:sz w:val="10"/>
                                <w:szCs w:val="10"/>
                              </w:rPr>
                              <w:t>Una vez descargada, el contenedor se inicia correctamente.</w:t>
                            </w:r>
                          </w:p>
                          <w:p w14:paraId="221D2B23" w14:textId="13EA49AE" w:rsidR="00633B07" w:rsidRPr="00B30F6E" w:rsidRDefault="00633B07" w:rsidP="00633B07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633B07">
                              <w:rPr>
                                <w:sz w:val="10"/>
                                <w:szCs w:val="10"/>
                              </w:rPr>
                              <w:t xml:space="preserve">El </w:t>
                            </w:r>
                            <w:proofErr w:type="spellStart"/>
                            <w:r w:rsidRPr="00633B07">
                              <w:rPr>
                                <w:sz w:val="10"/>
                                <w:szCs w:val="10"/>
                              </w:rPr>
                              <w:t>prompt</w:t>
                            </w:r>
                            <w:proofErr w:type="spellEnd"/>
                            <w:r w:rsidRPr="00633B07">
                              <w:rPr>
                                <w:sz w:val="10"/>
                                <w:szCs w:val="10"/>
                              </w:rPr>
                              <w:t xml:space="preserve"> cambia a </w:t>
                            </w:r>
                            <w:proofErr w:type="spellStart"/>
                            <w:r w:rsidRPr="00633B07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  <w:r w:rsidRPr="00633B07">
                              <w:rPr>
                                <w:sz w:val="10"/>
                                <w:szCs w:val="10"/>
                              </w:rPr>
                              <w:t xml:space="preserve">@:/#, indicando que el usuario ha accedido como </w:t>
                            </w:r>
                            <w:proofErr w:type="spellStart"/>
                            <w:r w:rsidRPr="00633B07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  <w:r w:rsidRPr="00633B07">
                              <w:rPr>
                                <w:sz w:val="10"/>
                                <w:szCs w:val="10"/>
                              </w:rPr>
                              <w:t xml:space="preserve"> dentro del contenedor.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2F9B6" id="_x0000_s1031" type="#_x0000_t202" style="position:absolute;left:0;text-align:left;margin-left:217.8pt;margin-top:5.25pt;width:93.95pt;height:51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" fillcolor="white [3201]" strokecolor="#a02b93 [3208]" strokeweight="1pt">
                <v:textbox>
                  <w:txbxContent>
                    <w:p w14:paraId="509B0C0E" w14:textId="77777777" w:rsidR="00633B07" w:rsidRPr="00633B07" w:rsidRDefault="00633B07" w:rsidP="00633B07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633B07">
                        <w:rPr>
                          <w:sz w:val="10"/>
                          <w:szCs w:val="10"/>
                        </w:rPr>
                        <w:t>Una vez descargada, el contenedor se inicia correctamente.</w:t>
                      </w:r>
                    </w:p>
                    <w:p w14:paraId="221D2B23" w14:textId="13EA49AE" w:rsidR="00633B07" w:rsidRPr="00B30F6E" w:rsidRDefault="00633B07" w:rsidP="00633B07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633B07">
                        <w:rPr>
                          <w:sz w:val="10"/>
                          <w:szCs w:val="10"/>
                        </w:rPr>
                        <w:t xml:space="preserve">El </w:t>
                      </w:r>
                      <w:proofErr w:type="spellStart"/>
                      <w:r w:rsidRPr="00633B07">
                        <w:rPr>
                          <w:sz w:val="10"/>
                          <w:szCs w:val="10"/>
                        </w:rPr>
                        <w:t>prompt</w:t>
                      </w:r>
                      <w:proofErr w:type="spellEnd"/>
                      <w:r w:rsidRPr="00633B07">
                        <w:rPr>
                          <w:sz w:val="10"/>
                          <w:szCs w:val="10"/>
                        </w:rPr>
                        <w:t xml:space="preserve"> cambia a </w:t>
                      </w:r>
                      <w:proofErr w:type="spellStart"/>
                      <w:r w:rsidRPr="00633B07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  <w:r w:rsidRPr="00633B07">
                        <w:rPr>
                          <w:sz w:val="10"/>
                          <w:szCs w:val="10"/>
                        </w:rPr>
                        <w:t xml:space="preserve">@:/#, indicando que el usuario ha accedido como </w:t>
                      </w:r>
                      <w:proofErr w:type="spellStart"/>
                      <w:r w:rsidRPr="00633B07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  <w:r w:rsidRPr="00633B07">
                        <w:rPr>
                          <w:sz w:val="10"/>
                          <w:szCs w:val="10"/>
                        </w:rPr>
                        <w:t xml:space="preserve"> dentro del contenedor.</w:t>
                      </w:r>
                    </w:p>
                  </w:txbxContent>
                </v:textbox>
              </v:shape>
            </w:pict>
          </mc:Fallback>
        </mc:AlternateContent>
      </w:r>
    </w:p>
    <w:p w14:paraId="3F7BC4B2" w14:textId="7EFAA0FA" w:rsidR="00B30F6E" w:rsidRDefault="00B30F6E" w:rsidP="005B7CC4">
      <w:pPr>
        <w:jc w:val="both"/>
        <w:rPr>
          <w:rFonts w:ascii="Roboto" w:hAnsi="Roboto"/>
        </w:rPr>
      </w:pPr>
    </w:p>
    <w:p w14:paraId="04076F1B" w14:textId="77777777" w:rsidR="00B30F6E" w:rsidRDefault="00B30F6E" w:rsidP="005B7CC4">
      <w:pPr>
        <w:jc w:val="both"/>
        <w:rPr>
          <w:rFonts w:ascii="Roboto" w:hAnsi="Roboto"/>
        </w:rPr>
      </w:pPr>
    </w:p>
    <w:p w14:paraId="0FFBADF4" w14:textId="77777777" w:rsidR="00B30F6E" w:rsidRDefault="00B30F6E" w:rsidP="005B7CC4">
      <w:pPr>
        <w:jc w:val="both"/>
        <w:rPr>
          <w:rFonts w:ascii="Roboto" w:hAnsi="Roboto"/>
        </w:rPr>
      </w:pPr>
    </w:p>
    <w:p w14:paraId="3E314DBB" w14:textId="77777777" w:rsidR="00B30F6E" w:rsidRDefault="00B30F6E" w:rsidP="005B7CC4">
      <w:pPr>
        <w:jc w:val="both"/>
        <w:rPr>
          <w:rFonts w:ascii="Roboto" w:hAnsi="Roboto"/>
        </w:rPr>
      </w:pPr>
    </w:p>
    <w:p w14:paraId="16BA4ADA" w14:textId="77777777" w:rsidR="00630624" w:rsidRDefault="00630624" w:rsidP="005B7CC4">
      <w:pPr>
        <w:jc w:val="both"/>
        <w:rPr>
          <w:rFonts w:ascii="Roboto" w:hAnsi="Roboto"/>
        </w:rPr>
      </w:pPr>
    </w:p>
    <w:p w14:paraId="4E9E2B18" w14:textId="77777777" w:rsidR="00630624" w:rsidRDefault="00630624" w:rsidP="005B7CC4">
      <w:pPr>
        <w:jc w:val="both"/>
        <w:rPr>
          <w:rFonts w:ascii="Roboto" w:hAnsi="Roboto"/>
        </w:rPr>
      </w:pPr>
    </w:p>
    <w:p w14:paraId="76C28370" w14:textId="77777777" w:rsidR="00630624" w:rsidRDefault="00630624" w:rsidP="005B7CC4">
      <w:pPr>
        <w:jc w:val="both"/>
        <w:rPr>
          <w:rFonts w:ascii="Roboto" w:hAnsi="Roboto"/>
        </w:rPr>
      </w:pPr>
    </w:p>
    <w:p w14:paraId="5B1A7A94" w14:textId="77777777" w:rsidR="006C014B" w:rsidRDefault="006C014B" w:rsidP="005B7CC4">
      <w:pPr>
        <w:jc w:val="both"/>
        <w:rPr>
          <w:rFonts w:ascii="Roboto" w:hAnsi="Roboto"/>
        </w:rPr>
      </w:pPr>
    </w:p>
    <w:p w14:paraId="353671ED" w14:textId="2C4B347B" w:rsidR="00B30F6E" w:rsidRPr="00CA05A6" w:rsidRDefault="00630624" w:rsidP="00CA05A6">
      <w:pPr>
        <w:pStyle w:val="Prrafodelista"/>
        <w:numPr>
          <w:ilvl w:val="0"/>
          <w:numId w:val="70"/>
        </w:numPr>
        <w:rPr>
          <w:rFonts w:ascii="Roboto" w:hAnsi="Roboto"/>
        </w:rPr>
      </w:pPr>
      <w:r w:rsidRPr="00630624">
        <w:rPr>
          <w:rFonts w:ascii="Roboto" w:hAnsi="Roboto"/>
          <w:b/>
          <w:bCs/>
        </w:rPr>
        <w:lastRenderedPageBreak/>
        <w:t xml:space="preserve">Instalando LAMP Y </w:t>
      </w:r>
      <w:proofErr w:type="spellStart"/>
      <w:r w:rsidRPr="00630624">
        <w:rPr>
          <w:rFonts w:ascii="Roboto" w:hAnsi="Roboto"/>
          <w:b/>
          <w:bCs/>
        </w:rPr>
        <w:t>W</w:t>
      </w:r>
      <w:r>
        <w:rPr>
          <w:rFonts w:ascii="Roboto" w:hAnsi="Roboto"/>
          <w:b/>
          <w:bCs/>
        </w:rPr>
        <w:t>ordpress</w:t>
      </w:r>
      <w:proofErr w:type="spellEnd"/>
      <w:r w:rsidR="00633B07" w:rsidRPr="00630624">
        <w:rPr>
          <w:rFonts w:ascii="Roboto" w:hAnsi="Roboto"/>
        </w:rPr>
        <w:cr/>
      </w:r>
      <w:r w:rsidR="00CA05A6">
        <w:rPr>
          <w:rFonts w:ascii="Roboto" w:hAnsi="Roboto"/>
        </w:rPr>
        <w:t>Se pre</w:t>
      </w:r>
      <w:r w:rsidRPr="00630624">
        <w:rPr>
          <w:rFonts w:ascii="Roboto" w:hAnsi="Roboto"/>
        </w:rPr>
        <w:t>parar el entorno de ejecución de WordPress dentro del contenedor</w:t>
      </w:r>
      <w:r w:rsidR="00CA05A6">
        <w:rPr>
          <w:rFonts w:ascii="Roboto" w:hAnsi="Roboto"/>
        </w:rPr>
        <w:t xml:space="preserve"> para g</w:t>
      </w:r>
      <w:r w:rsidRPr="00CA05A6">
        <w:rPr>
          <w:rFonts w:ascii="Roboto" w:hAnsi="Roboto"/>
        </w:rPr>
        <w:t>arantizar que Apache pueda servir contenido dinámico</w:t>
      </w:r>
      <w:r w:rsidR="00CA05A6">
        <w:rPr>
          <w:rFonts w:ascii="Roboto" w:hAnsi="Roboto"/>
        </w:rPr>
        <w:t xml:space="preserve"> y se </w:t>
      </w:r>
      <w:r w:rsidR="00CA05A6" w:rsidRPr="00CA05A6">
        <w:rPr>
          <w:rFonts w:ascii="Roboto" w:hAnsi="Roboto"/>
        </w:rPr>
        <w:t>e</w:t>
      </w:r>
      <w:r w:rsidRPr="00CA05A6">
        <w:rPr>
          <w:rFonts w:ascii="Roboto" w:hAnsi="Roboto"/>
        </w:rPr>
        <w:t xml:space="preserve">stablece la conexión entre WordPress y la base de datos </w:t>
      </w:r>
      <w:proofErr w:type="spellStart"/>
      <w:r w:rsidRPr="00CA05A6">
        <w:rPr>
          <w:rFonts w:ascii="Roboto" w:hAnsi="Roboto"/>
        </w:rPr>
        <w:t>MariaDB</w:t>
      </w:r>
      <w:proofErr w:type="spellEnd"/>
      <w:r w:rsidRPr="00CA05A6">
        <w:rPr>
          <w:rFonts w:ascii="Roboto" w:hAnsi="Roboto"/>
        </w:rPr>
        <w:t>.</w:t>
      </w:r>
    </w:p>
    <w:p w14:paraId="4E543231" w14:textId="27614848" w:rsidR="00630624" w:rsidRPr="00630624" w:rsidRDefault="00630624" w:rsidP="00630624">
      <w:pPr>
        <w:pStyle w:val="Prrafodelista"/>
        <w:rPr>
          <w:rFonts w:ascii="Roboto" w:hAnsi="Roboto"/>
        </w:rPr>
      </w:pPr>
    </w:p>
    <w:p w14:paraId="6EF08B0F" w14:textId="2C04D369" w:rsidR="00B30F6E" w:rsidRDefault="00CA05A6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32EE9C" wp14:editId="014AC503">
                <wp:simplePos x="0" y="0"/>
                <wp:positionH relativeFrom="column">
                  <wp:posOffset>834325</wp:posOffset>
                </wp:positionH>
                <wp:positionV relativeFrom="paragraph">
                  <wp:posOffset>132456</wp:posOffset>
                </wp:positionV>
                <wp:extent cx="996800" cy="201155"/>
                <wp:effectExtent l="0" t="57150" r="0" b="27940"/>
                <wp:wrapNone/>
                <wp:docPr id="84970390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6800" cy="201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81D01" id="Conector recto de flecha 12" o:spid="_x0000_s1026" type="#_x0000_t32" style="position:absolute;margin-left:65.7pt;margin-top:10.45pt;width:78.5pt;height:15.8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71C3E5" wp14:editId="2ACF839D">
                <wp:simplePos x="0" y="0"/>
                <wp:positionH relativeFrom="margin">
                  <wp:posOffset>-255550</wp:posOffset>
                </wp:positionH>
                <wp:positionV relativeFrom="paragraph">
                  <wp:posOffset>235585</wp:posOffset>
                </wp:positionV>
                <wp:extent cx="1079715" cy="232474"/>
                <wp:effectExtent l="0" t="0" r="25400" b="15240"/>
                <wp:wrapNone/>
                <wp:docPr id="88143275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715" cy="23247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4C260" w14:textId="061AC6D2" w:rsidR="00630624" w:rsidRPr="00B30F6E" w:rsidRDefault="00630624" w:rsidP="00630624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30624">
                              <w:rPr>
                                <w:sz w:val="10"/>
                                <w:szCs w:val="10"/>
                              </w:rPr>
                              <w:t>Actualización de repositorios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1C3E5" id="_x0000_s1032" type="#_x0000_t202" style="position:absolute;left:0;text-align:left;margin-left:-20.1pt;margin-top:18.55pt;width:85pt;height:18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" fillcolor="white [3201]" strokecolor="#a02b93 [3208]" strokeweight="1pt">
                <v:textbox>
                  <w:txbxContent>
                    <w:p w14:paraId="4D24C260" w14:textId="061AC6D2" w:rsidR="00630624" w:rsidRPr="00B30F6E" w:rsidRDefault="00630624" w:rsidP="00630624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  <w:r w:rsidRPr="00630624">
                        <w:rPr>
                          <w:sz w:val="10"/>
                          <w:szCs w:val="10"/>
                        </w:rPr>
                        <w:t>Actualización de repositorios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DB81FF2" wp14:editId="2B5B25F8">
            <wp:simplePos x="0" y="0"/>
            <wp:positionH relativeFrom="margin">
              <wp:align>center</wp:align>
            </wp:positionH>
            <wp:positionV relativeFrom="paragraph">
              <wp:posOffset>89750</wp:posOffset>
            </wp:positionV>
            <wp:extent cx="4320000" cy="1859507"/>
            <wp:effectExtent l="190500" t="190500" r="194945" b="198120"/>
            <wp:wrapNone/>
            <wp:docPr id="1366849963" name="Imagen 1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49963" name="Imagen 1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595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FF86A6D" w14:textId="18612116" w:rsidR="00630624" w:rsidRDefault="00630624" w:rsidP="005B7CC4">
      <w:pPr>
        <w:jc w:val="both"/>
        <w:rPr>
          <w:rFonts w:ascii="Roboto" w:hAnsi="Roboto"/>
        </w:rPr>
      </w:pPr>
    </w:p>
    <w:p w14:paraId="01355965" w14:textId="0A149B7A" w:rsidR="00630624" w:rsidRDefault="00630624" w:rsidP="005B7CC4">
      <w:pPr>
        <w:jc w:val="both"/>
        <w:rPr>
          <w:rFonts w:ascii="Roboto" w:hAnsi="Roboto"/>
        </w:rPr>
      </w:pPr>
    </w:p>
    <w:p w14:paraId="54C508B0" w14:textId="31DA69B1" w:rsidR="00630624" w:rsidRDefault="00630624" w:rsidP="005B7CC4">
      <w:pPr>
        <w:jc w:val="both"/>
        <w:rPr>
          <w:rFonts w:ascii="Roboto" w:hAnsi="Roboto"/>
        </w:rPr>
      </w:pPr>
    </w:p>
    <w:p w14:paraId="152EA1CA" w14:textId="77777777" w:rsidR="00CA05A6" w:rsidRDefault="00CA05A6" w:rsidP="005B7CC4">
      <w:pPr>
        <w:jc w:val="both"/>
        <w:rPr>
          <w:rFonts w:ascii="Roboto" w:hAnsi="Roboto"/>
        </w:rPr>
      </w:pPr>
    </w:p>
    <w:p w14:paraId="7D582CFC" w14:textId="77777777" w:rsidR="00CA05A6" w:rsidRDefault="00CA05A6" w:rsidP="005B7CC4">
      <w:pPr>
        <w:jc w:val="both"/>
        <w:rPr>
          <w:rFonts w:ascii="Roboto" w:hAnsi="Roboto"/>
        </w:rPr>
      </w:pPr>
    </w:p>
    <w:p w14:paraId="59351DAC" w14:textId="3165FCDE" w:rsidR="00CA05A6" w:rsidRDefault="00CA05A6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FDB503" wp14:editId="18783815">
                <wp:simplePos x="0" y="0"/>
                <wp:positionH relativeFrom="column">
                  <wp:posOffset>2591122</wp:posOffset>
                </wp:positionH>
                <wp:positionV relativeFrom="paragraph">
                  <wp:posOffset>87167</wp:posOffset>
                </wp:positionV>
                <wp:extent cx="195989" cy="457846"/>
                <wp:effectExtent l="38100" t="38100" r="33020" b="18415"/>
                <wp:wrapNone/>
                <wp:docPr id="98934306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989" cy="457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FE3FA" id="Conector recto de flecha 12" o:spid="_x0000_s1026" type="#_x0000_t32" style="position:absolute;margin-left:204.05pt;margin-top:6.85pt;width:15.45pt;height:36.0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" strokecolor="#a02b93 [3208]" strokeweight=".5pt">
                <v:stroke endarrow="block" joinstyle="miter"/>
              </v:shape>
            </w:pict>
          </mc:Fallback>
        </mc:AlternateContent>
      </w:r>
    </w:p>
    <w:p w14:paraId="1A3A2D17" w14:textId="55C5D515" w:rsidR="00CA05A6" w:rsidRPr="00844E17" w:rsidRDefault="00CA05A6" w:rsidP="005B7CC4">
      <w:pPr>
        <w:jc w:val="both"/>
        <w:rPr>
          <w:rFonts w:ascii="Roboto" w:hAnsi="Roboto"/>
          <w:sz w:val="10"/>
          <w:szCs w:val="10"/>
        </w:rPr>
      </w:pPr>
    </w:p>
    <w:p w14:paraId="76F23A92" w14:textId="4507C11E" w:rsid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apt</w:t>
      </w:r>
      <w:proofErr w:type="spellEnd"/>
      <w:r w:rsidRPr="00CA05A6">
        <w:rPr>
          <w:rFonts w:ascii="Roboto" w:hAnsi="Roboto"/>
        </w:rPr>
        <w:t xml:space="preserve"> </w:t>
      </w:r>
      <w:proofErr w:type="spellStart"/>
      <w:r w:rsidRPr="00CA05A6">
        <w:rPr>
          <w:rFonts w:ascii="Roboto" w:hAnsi="Roboto"/>
        </w:rPr>
        <w:t>install</w:t>
      </w:r>
      <w:proofErr w:type="spellEnd"/>
      <w:r>
        <w:rPr>
          <w:rFonts w:ascii="Roboto" w:hAnsi="Roboto"/>
        </w:rPr>
        <w:t>: gestor de paquete que permite la instalación.</w:t>
      </w:r>
    </w:p>
    <w:p w14:paraId="169D63F1" w14:textId="12833BF6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wordpress</w:t>
      </w:r>
      <w:proofErr w:type="spellEnd"/>
      <w:r w:rsidRPr="00CA05A6">
        <w:rPr>
          <w:rFonts w:ascii="Roboto" w:hAnsi="Roboto"/>
        </w:rPr>
        <w:t>: CMS que se instalará en /</w:t>
      </w:r>
      <w:proofErr w:type="spellStart"/>
      <w:r w:rsidRPr="00CA05A6">
        <w:rPr>
          <w:rFonts w:ascii="Roboto" w:hAnsi="Roboto"/>
        </w:rPr>
        <w:t>usr</w:t>
      </w:r>
      <w:proofErr w:type="spellEnd"/>
      <w:r w:rsidRPr="00CA05A6">
        <w:rPr>
          <w:rFonts w:ascii="Roboto" w:hAnsi="Roboto"/>
        </w:rPr>
        <w:t>/share/</w:t>
      </w:r>
      <w:proofErr w:type="spellStart"/>
      <w:r w:rsidRPr="00CA05A6">
        <w:rPr>
          <w:rFonts w:ascii="Roboto" w:hAnsi="Roboto"/>
        </w:rPr>
        <w:t>wordpress</w:t>
      </w:r>
      <w:proofErr w:type="spellEnd"/>
      <w:r w:rsidRPr="00CA05A6">
        <w:rPr>
          <w:rFonts w:ascii="Roboto" w:hAnsi="Roboto"/>
        </w:rPr>
        <w:t>.</w:t>
      </w:r>
    </w:p>
    <w:p w14:paraId="0ABEAEA0" w14:textId="77777777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php</w:t>
      </w:r>
      <w:proofErr w:type="spellEnd"/>
      <w:r w:rsidRPr="00CA05A6">
        <w:rPr>
          <w:rFonts w:ascii="Roboto" w:hAnsi="Roboto"/>
        </w:rPr>
        <w:t xml:space="preserve">: Lenguaje de programación para el </w:t>
      </w:r>
      <w:proofErr w:type="spellStart"/>
      <w:r w:rsidRPr="00CA05A6">
        <w:rPr>
          <w:rFonts w:ascii="Roboto" w:hAnsi="Roboto"/>
        </w:rPr>
        <w:t>backend</w:t>
      </w:r>
      <w:proofErr w:type="spellEnd"/>
      <w:r w:rsidRPr="00CA05A6">
        <w:rPr>
          <w:rFonts w:ascii="Roboto" w:hAnsi="Roboto"/>
        </w:rPr>
        <w:t>.</w:t>
      </w:r>
    </w:p>
    <w:p w14:paraId="71263E8E" w14:textId="5AAD4E79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r w:rsidRPr="00CA05A6">
        <w:rPr>
          <w:rFonts w:ascii="Roboto" w:hAnsi="Roboto"/>
        </w:rPr>
        <w:t>libapache2-mod-php: Módulo que permite a Apache interpretar PHP.</w:t>
      </w:r>
    </w:p>
    <w:p w14:paraId="5FA84AB7" w14:textId="3B8FB674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mariadb</w:t>
      </w:r>
      <w:proofErr w:type="spellEnd"/>
      <w:r w:rsidRPr="00CA05A6">
        <w:rPr>
          <w:rFonts w:ascii="Roboto" w:hAnsi="Roboto"/>
        </w:rPr>
        <w:t>-server: Motor de base de datos compatible con MySQL.</w:t>
      </w:r>
    </w:p>
    <w:p w14:paraId="50FFB75C" w14:textId="05281272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php-mysql</w:t>
      </w:r>
      <w:proofErr w:type="spellEnd"/>
      <w:r w:rsidRPr="00CA05A6">
        <w:rPr>
          <w:rFonts w:ascii="Roboto" w:hAnsi="Roboto"/>
        </w:rPr>
        <w:t xml:space="preserve">: Extensión que permite a PHP interactuar con </w:t>
      </w:r>
      <w:proofErr w:type="spellStart"/>
      <w:r w:rsidRPr="00CA05A6">
        <w:rPr>
          <w:rFonts w:ascii="Roboto" w:hAnsi="Roboto"/>
        </w:rPr>
        <w:t>MariaDB</w:t>
      </w:r>
      <w:proofErr w:type="spellEnd"/>
      <w:r w:rsidRPr="00CA05A6">
        <w:rPr>
          <w:rFonts w:ascii="Roboto" w:hAnsi="Roboto"/>
        </w:rPr>
        <w:t>.</w:t>
      </w:r>
    </w:p>
    <w:p w14:paraId="12287E85" w14:textId="2CD92867" w:rsidR="00630624" w:rsidRDefault="00CA05A6" w:rsidP="005B7CC4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A4D4F12" wp14:editId="3B223BC1">
            <wp:simplePos x="0" y="0"/>
            <wp:positionH relativeFrom="margin">
              <wp:align>center</wp:align>
            </wp:positionH>
            <wp:positionV relativeFrom="paragraph">
              <wp:posOffset>154811</wp:posOffset>
            </wp:positionV>
            <wp:extent cx="4320000" cy="2284655"/>
            <wp:effectExtent l="190500" t="190500" r="194945" b="192405"/>
            <wp:wrapNone/>
            <wp:docPr id="91394362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362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84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518FB4C" w14:textId="7DC5EB19" w:rsidR="00630624" w:rsidRDefault="00630624" w:rsidP="005B7CC4">
      <w:pPr>
        <w:jc w:val="both"/>
        <w:rPr>
          <w:rFonts w:ascii="Roboto" w:hAnsi="Roboto"/>
        </w:rPr>
      </w:pPr>
    </w:p>
    <w:p w14:paraId="36C31D09" w14:textId="5C90930B" w:rsidR="00630624" w:rsidRDefault="00630624" w:rsidP="005B7CC4">
      <w:pPr>
        <w:jc w:val="both"/>
        <w:rPr>
          <w:rFonts w:ascii="Roboto" w:hAnsi="Roboto"/>
        </w:rPr>
      </w:pPr>
    </w:p>
    <w:p w14:paraId="3AA5617D" w14:textId="479E8F27" w:rsidR="00630624" w:rsidRDefault="00630624" w:rsidP="005B7CC4">
      <w:pPr>
        <w:jc w:val="both"/>
        <w:rPr>
          <w:rFonts w:ascii="Roboto" w:hAnsi="Roboto"/>
        </w:rPr>
      </w:pPr>
    </w:p>
    <w:p w14:paraId="5209FA2E" w14:textId="37016964" w:rsidR="00CA05A6" w:rsidRDefault="00CA05A6" w:rsidP="005B7CC4">
      <w:pPr>
        <w:jc w:val="both"/>
        <w:rPr>
          <w:rFonts w:ascii="Roboto" w:hAnsi="Roboto"/>
        </w:rPr>
      </w:pPr>
    </w:p>
    <w:p w14:paraId="51D40849" w14:textId="4E011649" w:rsidR="00CA05A6" w:rsidRDefault="00CA05A6" w:rsidP="005B7CC4">
      <w:pPr>
        <w:jc w:val="both"/>
        <w:rPr>
          <w:rFonts w:ascii="Roboto" w:hAnsi="Roboto"/>
        </w:rPr>
      </w:pPr>
    </w:p>
    <w:p w14:paraId="3DA9F33F" w14:textId="2D8ADA2E" w:rsidR="00CA05A6" w:rsidRDefault="00CA05A6" w:rsidP="005B7CC4">
      <w:pPr>
        <w:jc w:val="both"/>
        <w:rPr>
          <w:rFonts w:ascii="Roboto" w:hAnsi="Roboto"/>
        </w:rPr>
      </w:pPr>
    </w:p>
    <w:p w14:paraId="7205D360" w14:textId="05E26A49" w:rsidR="00CA05A6" w:rsidRDefault="00844E17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C868FC" wp14:editId="756D5B2A">
                <wp:simplePos x="0" y="0"/>
                <wp:positionH relativeFrom="column">
                  <wp:posOffset>2825211</wp:posOffset>
                </wp:positionH>
                <wp:positionV relativeFrom="paragraph">
                  <wp:posOffset>140226</wp:posOffset>
                </wp:positionV>
                <wp:extent cx="240869" cy="494009"/>
                <wp:effectExtent l="38100" t="38100" r="26035" b="20955"/>
                <wp:wrapNone/>
                <wp:docPr id="1990362184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0869" cy="494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4523" id="Conector recto de flecha 12" o:spid="_x0000_s1026" type="#_x0000_t32" style="position:absolute;margin-left:222.45pt;margin-top:11.05pt;width:18.95pt;height:38.9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" strokecolor="#a02b93 [3208]" strokeweight=".5pt">
                <v:stroke endarrow="block" joinstyle="miter"/>
              </v:shape>
            </w:pict>
          </mc:Fallback>
        </mc:AlternateContent>
      </w:r>
    </w:p>
    <w:p w14:paraId="44DAB557" w14:textId="22B84E4F" w:rsidR="00CA05A6" w:rsidRDefault="00CA05A6" w:rsidP="005B7CC4">
      <w:pPr>
        <w:jc w:val="both"/>
        <w:rPr>
          <w:rFonts w:ascii="Roboto" w:hAnsi="Roboto"/>
        </w:rPr>
      </w:pPr>
    </w:p>
    <w:p w14:paraId="7BE9E840" w14:textId="77777777" w:rsidR="00F1728C" w:rsidRDefault="00844E17" w:rsidP="00F1728C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3ABFEC" wp14:editId="7C4DD656">
                <wp:simplePos x="0" y="0"/>
                <wp:positionH relativeFrom="margin">
                  <wp:align>center</wp:align>
                </wp:positionH>
                <wp:positionV relativeFrom="paragraph">
                  <wp:posOffset>9094</wp:posOffset>
                </wp:positionV>
                <wp:extent cx="1580827" cy="904068"/>
                <wp:effectExtent l="0" t="0" r="19685" b="10795"/>
                <wp:wrapNone/>
                <wp:docPr id="52922685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827" cy="904068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58191" w14:textId="77777777" w:rsidR="00844E17" w:rsidRDefault="00844E17" w:rsidP="00844E17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844E17">
                              <w:rPr>
                                <w:sz w:val="10"/>
                                <w:szCs w:val="10"/>
                              </w:rPr>
                              <w:t>El sistema solicita al usuario seleccionar una zona geográfica. En este caso, se elige la opción 8, correspondiente a Europa.</w:t>
                            </w:r>
                          </w:p>
                          <w:p w14:paraId="34C33094" w14:textId="0D3FE33A" w:rsidR="00844E17" w:rsidRDefault="00844E17" w:rsidP="00844E17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844E17">
                              <w:rPr>
                                <w:sz w:val="10"/>
                                <w:szCs w:val="10"/>
                              </w:rPr>
                              <w:t>Luego se presenta una lista de ciudades europeas. El usuario selecciona la opción 29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(Madrid).</w:t>
                            </w:r>
                          </w:p>
                          <w:p w14:paraId="0FD260C4" w14:textId="370F31EF" w:rsidR="00844E17" w:rsidRPr="00844E17" w:rsidRDefault="00844E17" w:rsidP="00844E17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844E17">
                              <w:rPr>
                                <w:sz w:val="10"/>
                                <w:szCs w:val="10"/>
                              </w:rPr>
                              <w:t xml:space="preserve">Asegura que los registros de Apache, </w:t>
                            </w:r>
                            <w:proofErr w:type="spellStart"/>
                            <w:r w:rsidRPr="00844E17">
                              <w:rPr>
                                <w:sz w:val="10"/>
                                <w:szCs w:val="10"/>
                              </w:rPr>
                              <w:t>MariaDB</w:t>
                            </w:r>
                            <w:proofErr w:type="spellEnd"/>
                            <w:r w:rsidRPr="00844E17">
                              <w:rPr>
                                <w:sz w:val="10"/>
                                <w:szCs w:val="10"/>
                              </w:rPr>
                              <w:t xml:space="preserve"> y WordPress tengan la hora correcta.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ABFEC" id="_x0000_s1033" type="#_x0000_t202" style="position:absolute;left:0;text-align:left;margin-left:0;margin-top:.7pt;width:124.45pt;height:71.2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" fillcolor="white [3201]" strokecolor="#a02b93 [3208]" strokeweight="1pt">
                <v:textbox>
                  <w:txbxContent>
                    <w:p w14:paraId="49D58191" w14:textId="77777777" w:rsidR="00844E17" w:rsidRDefault="00844E17" w:rsidP="00844E17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844E17">
                        <w:rPr>
                          <w:sz w:val="10"/>
                          <w:szCs w:val="10"/>
                        </w:rPr>
                        <w:t>El sistema solicita al usuario seleccionar una zona geográfica. En este caso, se elige la opción 8, correspondiente a Europa.</w:t>
                      </w:r>
                    </w:p>
                    <w:p w14:paraId="34C33094" w14:textId="0D3FE33A" w:rsidR="00844E17" w:rsidRDefault="00844E17" w:rsidP="00844E17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844E17">
                        <w:rPr>
                          <w:sz w:val="10"/>
                          <w:szCs w:val="10"/>
                        </w:rPr>
                        <w:t>Luego se presenta una lista de ciudades europeas. El usuario selecciona la opción 29</w:t>
                      </w:r>
                      <w:r>
                        <w:rPr>
                          <w:sz w:val="10"/>
                          <w:szCs w:val="10"/>
                        </w:rPr>
                        <w:t xml:space="preserve"> (Madrid).</w:t>
                      </w:r>
                    </w:p>
                    <w:p w14:paraId="0FD260C4" w14:textId="370F31EF" w:rsidR="00844E17" w:rsidRPr="00844E17" w:rsidRDefault="00844E17" w:rsidP="00844E17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844E17">
                        <w:rPr>
                          <w:sz w:val="10"/>
                          <w:szCs w:val="10"/>
                        </w:rPr>
                        <w:t xml:space="preserve">Asegura que los registros de Apache, </w:t>
                      </w:r>
                      <w:proofErr w:type="spellStart"/>
                      <w:r w:rsidRPr="00844E17">
                        <w:rPr>
                          <w:sz w:val="10"/>
                          <w:szCs w:val="10"/>
                        </w:rPr>
                        <w:t>MariaDB</w:t>
                      </w:r>
                      <w:proofErr w:type="spellEnd"/>
                      <w:r w:rsidRPr="00844E17">
                        <w:rPr>
                          <w:sz w:val="10"/>
                          <w:szCs w:val="10"/>
                        </w:rPr>
                        <w:t xml:space="preserve"> y WordPress tengan la hora correcta.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2DE829" w14:textId="77777777" w:rsidR="00F1728C" w:rsidRDefault="00F1728C" w:rsidP="00F1728C">
      <w:pPr>
        <w:jc w:val="both"/>
        <w:rPr>
          <w:rFonts w:ascii="Roboto" w:hAnsi="Roboto"/>
        </w:rPr>
      </w:pPr>
    </w:p>
    <w:p w14:paraId="34C261AE" w14:textId="77777777" w:rsidR="00F1728C" w:rsidRDefault="00F1728C" w:rsidP="00F1728C">
      <w:pPr>
        <w:jc w:val="both"/>
        <w:rPr>
          <w:rFonts w:ascii="Roboto" w:hAnsi="Roboto"/>
        </w:rPr>
      </w:pPr>
    </w:p>
    <w:p w14:paraId="70E0C21B" w14:textId="4D63A8D7" w:rsidR="00BD4A60" w:rsidRPr="00F1728C" w:rsidRDefault="00844E17" w:rsidP="00F1728C">
      <w:pPr>
        <w:pStyle w:val="Prrafodelista"/>
        <w:numPr>
          <w:ilvl w:val="0"/>
          <w:numId w:val="74"/>
        </w:numPr>
        <w:jc w:val="both"/>
        <w:rPr>
          <w:rFonts w:ascii="Roboto" w:hAnsi="Roboto"/>
        </w:rPr>
      </w:pPr>
      <w:r w:rsidRPr="00F1728C">
        <w:rPr>
          <w:rFonts w:ascii="Roboto" w:hAnsi="Roboto"/>
        </w:rPr>
        <w:lastRenderedPageBreak/>
        <w:t>Se lanza el servicio Apache</w:t>
      </w:r>
      <w:r w:rsidR="00BD4A60" w:rsidRPr="00F1728C">
        <w:rPr>
          <w:rFonts w:ascii="Roboto" w:hAnsi="Roboto"/>
        </w:rPr>
        <w:t xml:space="preserve"> con el comando: </w:t>
      </w:r>
      <w:proofErr w:type="spellStart"/>
      <w:r w:rsidR="00BD4A60" w:rsidRPr="00F1728C">
        <w:rPr>
          <w:rFonts w:ascii="Roboto" w:hAnsi="Roboto"/>
          <w:b/>
          <w:bCs/>
          <w:i/>
          <w:iCs/>
        </w:rPr>
        <w:t>service</w:t>
      </w:r>
      <w:proofErr w:type="spellEnd"/>
      <w:r w:rsidR="00BD4A60" w:rsidRPr="00F1728C">
        <w:rPr>
          <w:rFonts w:ascii="Roboto" w:hAnsi="Roboto"/>
          <w:b/>
          <w:bCs/>
          <w:i/>
          <w:iCs/>
        </w:rPr>
        <w:t xml:space="preserve"> apache2 </w:t>
      </w:r>
      <w:proofErr w:type="spellStart"/>
      <w:r w:rsidR="00BD4A60" w:rsidRPr="00F1728C">
        <w:rPr>
          <w:rFonts w:ascii="Roboto" w:hAnsi="Roboto"/>
          <w:b/>
          <w:bCs/>
          <w:i/>
          <w:iCs/>
        </w:rPr>
        <w:t>start</w:t>
      </w:r>
      <w:proofErr w:type="spellEnd"/>
    </w:p>
    <w:p w14:paraId="0952FDBF" w14:textId="705C7FC6" w:rsidR="00630624" w:rsidRPr="00BD4A60" w:rsidRDefault="00BD4A60" w:rsidP="00BD4A60">
      <w:pPr>
        <w:rPr>
          <w:rFonts w:ascii="Roboto" w:hAnsi="Roboto"/>
        </w:rPr>
      </w:pPr>
      <w:r>
        <w:rPr>
          <w:rFonts w:ascii="Roboto" w:hAnsi="Roboto"/>
        </w:rPr>
        <w:tab/>
      </w:r>
      <w:r w:rsidR="00F1728C">
        <w:rPr>
          <w:rFonts w:ascii="Roboto" w:hAnsi="Roboto"/>
        </w:rPr>
        <w:tab/>
      </w:r>
      <w:r>
        <w:rPr>
          <w:rFonts w:ascii="Roboto" w:hAnsi="Roboto"/>
        </w:rPr>
        <w:t xml:space="preserve">Y se comprueba :  </w:t>
      </w:r>
      <w:r w:rsidRPr="00BD4A60">
        <w:rPr>
          <w:rFonts w:ascii="Roboto" w:hAnsi="Roboto"/>
          <w:b/>
          <w:bCs/>
          <w:i/>
          <w:iCs/>
        </w:rPr>
        <w:t>http://localhost:8080</w:t>
      </w:r>
      <w:r w:rsidRPr="00BD4A60">
        <w:rPr>
          <w:rFonts w:ascii="Roboto" w:hAnsi="Roboto"/>
        </w:rPr>
        <w:cr/>
      </w:r>
    </w:p>
    <w:p w14:paraId="438137A1" w14:textId="50190850" w:rsidR="00F1728C" w:rsidRDefault="00F1728C" w:rsidP="00F1728C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1585AF47" wp14:editId="6B60D48E">
            <wp:simplePos x="0" y="0"/>
            <wp:positionH relativeFrom="margin">
              <wp:align>center</wp:align>
            </wp:positionH>
            <wp:positionV relativeFrom="paragraph">
              <wp:posOffset>112502</wp:posOffset>
            </wp:positionV>
            <wp:extent cx="4320000" cy="3662052"/>
            <wp:effectExtent l="190500" t="190500" r="194945" b="186055"/>
            <wp:wrapNone/>
            <wp:docPr id="1872197855" name="Imagen 15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97855" name="Imagen 15" descr="Interfaz de usuario gráfica, Texto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620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1D91E86" w14:textId="7C95A421" w:rsidR="00F1728C" w:rsidRDefault="00F1728C" w:rsidP="00F1728C">
      <w:pPr>
        <w:jc w:val="both"/>
        <w:rPr>
          <w:rFonts w:ascii="Roboto" w:hAnsi="Roboto"/>
        </w:rPr>
      </w:pPr>
    </w:p>
    <w:p w14:paraId="5E22F4C8" w14:textId="34A41F57" w:rsidR="00F1728C" w:rsidRDefault="00F1728C" w:rsidP="00F1728C">
      <w:pPr>
        <w:jc w:val="both"/>
        <w:rPr>
          <w:rFonts w:ascii="Roboto" w:hAnsi="Roboto"/>
        </w:rPr>
      </w:pPr>
    </w:p>
    <w:p w14:paraId="009185BA" w14:textId="77777777" w:rsidR="00F1728C" w:rsidRDefault="00F1728C" w:rsidP="00F1728C">
      <w:pPr>
        <w:jc w:val="both"/>
        <w:rPr>
          <w:rFonts w:ascii="Roboto" w:hAnsi="Roboto"/>
        </w:rPr>
      </w:pPr>
    </w:p>
    <w:p w14:paraId="0F11B656" w14:textId="77777777" w:rsidR="00F1728C" w:rsidRDefault="00F1728C" w:rsidP="00F1728C">
      <w:pPr>
        <w:jc w:val="both"/>
        <w:rPr>
          <w:rFonts w:ascii="Roboto" w:hAnsi="Roboto"/>
        </w:rPr>
      </w:pPr>
    </w:p>
    <w:p w14:paraId="739BB5E4" w14:textId="77777777" w:rsidR="00F1728C" w:rsidRDefault="00F1728C" w:rsidP="00F1728C">
      <w:pPr>
        <w:jc w:val="both"/>
        <w:rPr>
          <w:rFonts w:ascii="Roboto" w:hAnsi="Roboto"/>
        </w:rPr>
      </w:pPr>
    </w:p>
    <w:p w14:paraId="3DB1A078" w14:textId="77777777" w:rsidR="00F1728C" w:rsidRDefault="00F1728C" w:rsidP="00F1728C">
      <w:pPr>
        <w:jc w:val="both"/>
        <w:rPr>
          <w:rFonts w:ascii="Roboto" w:hAnsi="Roboto"/>
        </w:rPr>
      </w:pPr>
    </w:p>
    <w:p w14:paraId="7A326FC3" w14:textId="77777777" w:rsidR="00F1728C" w:rsidRDefault="00F1728C" w:rsidP="00F1728C">
      <w:pPr>
        <w:jc w:val="both"/>
        <w:rPr>
          <w:rFonts w:ascii="Roboto" w:hAnsi="Roboto"/>
        </w:rPr>
      </w:pPr>
    </w:p>
    <w:p w14:paraId="3DB1E4F2" w14:textId="77777777" w:rsidR="00F1728C" w:rsidRDefault="00F1728C" w:rsidP="00F1728C">
      <w:pPr>
        <w:jc w:val="both"/>
        <w:rPr>
          <w:rFonts w:ascii="Roboto" w:hAnsi="Roboto"/>
        </w:rPr>
      </w:pPr>
    </w:p>
    <w:p w14:paraId="284F4AC9" w14:textId="77777777" w:rsidR="00F1728C" w:rsidRDefault="00F1728C" w:rsidP="00F1728C">
      <w:pPr>
        <w:jc w:val="both"/>
        <w:rPr>
          <w:rFonts w:ascii="Roboto" w:hAnsi="Roboto"/>
        </w:rPr>
      </w:pPr>
    </w:p>
    <w:p w14:paraId="40717C1C" w14:textId="77777777" w:rsidR="00F1728C" w:rsidRDefault="00F1728C" w:rsidP="00F1728C">
      <w:pPr>
        <w:jc w:val="both"/>
        <w:rPr>
          <w:rFonts w:ascii="Roboto" w:hAnsi="Roboto"/>
        </w:rPr>
      </w:pPr>
    </w:p>
    <w:p w14:paraId="60142116" w14:textId="77777777" w:rsidR="00F1728C" w:rsidRDefault="00F1728C" w:rsidP="00F1728C">
      <w:pPr>
        <w:jc w:val="both"/>
        <w:rPr>
          <w:rFonts w:ascii="Roboto" w:hAnsi="Roboto"/>
        </w:rPr>
      </w:pPr>
    </w:p>
    <w:p w14:paraId="40B3170D" w14:textId="77777777" w:rsidR="00F1728C" w:rsidRDefault="00F1728C" w:rsidP="00F1728C">
      <w:pPr>
        <w:jc w:val="both"/>
        <w:rPr>
          <w:rFonts w:ascii="Roboto" w:hAnsi="Roboto"/>
        </w:rPr>
      </w:pPr>
    </w:p>
    <w:p w14:paraId="1627A8D6" w14:textId="77777777" w:rsidR="00F1728C" w:rsidRDefault="00F1728C" w:rsidP="00F1728C">
      <w:pPr>
        <w:jc w:val="both"/>
        <w:rPr>
          <w:rFonts w:ascii="Roboto" w:hAnsi="Roboto"/>
        </w:rPr>
      </w:pPr>
    </w:p>
    <w:p w14:paraId="24F5412E" w14:textId="77777777" w:rsidR="00F1728C" w:rsidRDefault="00F1728C" w:rsidP="00F1728C">
      <w:pPr>
        <w:jc w:val="both"/>
        <w:rPr>
          <w:rFonts w:ascii="Roboto" w:hAnsi="Roboto"/>
        </w:rPr>
      </w:pPr>
    </w:p>
    <w:p w14:paraId="4F571180" w14:textId="77777777" w:rsidR="00F1728C" w:rsidRDefault="00F1728C" w:rsidP="00F1728C">
      <w:pPr>
        <w:jc w:val="both"/>
        <w:rPr>
          <w:rFonts w:ascii="Roboto" w:hAnsi="Roboto"/>
        </w:rPr>
      </w:pPr>
    </w:p>
    <w:p w14:paraId="555B9421" w14:textId="2774B476" w:rsidR="00AF4721" w:rsidRPr="00F1728C" w:rsidRDefault="00AF4721" w:rsidP="00F1728C">
      <w:pPr>
        <w:pStyle w:val="Prrafodelista"/>
        <w:numPr>
          <w:ilvl w:val="0"/>
          <w:numId w:val="74"/>
        </w:numPr>
        <w:jc w:val="both"/>
        <w:rPr>
          <w:rFonts w:ascii="Roboto" w:hAnsi="Robo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7BA404" wp14:editId="5C3A3BD3">
                <wp:simplePos x="0" y="0"/>
                <wp:positionH relativeFrom="margin">
                  <wp:posOffset>5091043</wp:posOffset>
                </wp:positionH>
                <wp:positionV relativeFrom="paragraph">
                  <wp:posOffset>252233</wp:posOffset>
                </wp:positionV>
                <wp:extent cx="1281044" cy="313635"/>
                <wp:effectExtent l="0" t="0" r="14605" b="10795"/>
                <wp:wrapNone/>
                <wp:docPr id="150888044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044" cy="313635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645EE" w14:textId="4EAB5A16" w:rsidR="00745DC8" w:rsidRPr="00B30F6E" w:rsidRDefault="00745DC8" w:rsidP="00745DC8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745DC8">
                              <w:rPr>
                                <w:sz w:val="10"/>
                                <w:szCs w:val="10"/>
                              </w:rPr>
                              <w:t xml:space="preserve">Permite entrar al contenedor en modo interactivo con privilegios de </w:t>
                            </w:r>
                            <w:proofErr w:type="spellStart"/>
                            <w:r w:rsidRPr="00745DC8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  <w:r w:rsidRPr="00745DC8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BA404" id="_x0000_s1034" type="#_x0000_t202" style="position:absolute;left:0;text-align:left;margin-left:400.85pt;margin-top:19.85pt;width:100.85pt;height:24.7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" fillcolor="white [3201]" strokecolor="#a02b93 [3208]" strokeweight="1pt">
                <v:textbox>
                  <w:txbxContent>
                    <w:p w14:paraId="3A1645EE" w14:textId="4EAB5A16" w:rsidR="00745DC8" w:rsidRPr="00B30F6E" w:rsidRDefault="00745DC8" w:rsidP="00745DC8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  <w:r w:rsidRPr="00745DC8">
                        <w:rPr>
                          <w:sz w:val="10"/>
                          <w:szCs w:val="10"/>
                        </w:rPr>
                        <w:t xml:space="preserve">Permite entrar al contenedor en modo interactivo con privilegios de </w:t>
                      </w:r>
                      <w:proofErr w:type="spellStart"/>
                      <w:r w:rsidRPr="00745DC8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  <w:r w:rsidRPr="00745DC8">
                        <w:rPr>
                          <w:sz w:val="10"/>
                          <w:szCs w:val="1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4A60" w:rsidRPr="00F1728C">
        <w:rPr>
          <w:rFonts w:ascii="Roboto" w:hAnsi="Roboto"/>
        </w:rPr>
        <w:t xml:space="preserve">Preparando Apache para usar </w:t>
      </w:r>
      <w:proofErr w:type="spellStart"/>
      <w:r w:rsidR="00BD4A60" w:rsidRPr="00F1728C">
        <w:rPr>
          <w:rFonts w:ascii="Roboto" w:hAnsi="Roboto"/>
        </w:rPr>
        <w:t>Wordpress</w:t>
      </w:r>
      <w:proofErr w:type="spellEnd"/>
    </w:p>
    <w:p w14:paraId="239FB64A" w14:textId="68C058E3" w:rsidR="00AF4721" w:rsidRDefault="00AF4721" w:rsidP="00BD4A60">
      <w:pPr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3ABE7B" wp14:editId="08EF0914">
                <wp:simplePos x="0" y="0"/>
                <wp:positionH relativeFrom="column">
                  <wp:posOffset>3636290</wp:posOffset>
                </wp:positionH>
                <wp:positionV relativeFrom="paragraph">
                  <wp:posOffset>105281</wp:posOffset>
                </wp:positionV>
                <wp:extent cx="1470402" cy="609815"/>
                <wp:effectExtent l="38100" t="0" r="15875" b="57150"/>
                <wp:wrapNone/>
                <wp:docPr id="66695234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402" cy="609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6A796" id="Conector recto de flecha 12" o:spid="_x0000_s1026" type="#_x0000_t32" style="position:absolute;margin-left:286.3pt;margin-top:8.3pt;width:115.8pt;height:48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</w:p>
    <w:p w14:paraId="47DF813A" w14:textId="21BA60F9" w:rsidR="00BD4A60" w:rsidRDefault="008873C8" w:rsidP="00BD4A60">
      <w:pPr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CE9EA8" wp14:editId="72A4037D">
                <wp:simplePos x="0" y="0"/>
                <wp:positionH relativeFrom="column">
                  <wp:posOffset>2159668</wp:posOffset>
                </wp:positionH>
                <wp:positionV relativeFrom="paragraph">
                  <wp:posOffset>497171</wp:posOffset>
                </wp:positionV>
                <wp:extent cx="763839" cy="334879"/>
                <wp:effectExtent l="0" t="38100" r="55880" b="27305"/>
                <wp:wrapNone/>
                <wp:docPr id="102479642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839" cy="334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283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170.05pt;margin-top:39.15pt;width:60.15pt;height:26.3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" strokecolor="#a02b93 [3208]" strokeweight=".5pt">
                <v:stroke endarrow="block" joinstyle="miter"/>
              </v:shape>
            </w:pict>
          </mc:Fallback>
        </mc:AlternateContent>
      </w:r>
      <w:r w:rsidR="00AF4721">
        <w:rPr>
          <w:noProof/>
        </w:rPr>
        <w:drawing>
          <wp:anchor distT="0" distB="0" distL="114300" distR="114300" simplePos="0" relativeHeight="251700224" behindDoc="0" locked="0" layoutInCell="1" allowOverlap="1" wp14:anchorId="41CD1291" wp14:editId="7395210F">
            <wp:simplePos x="0" y="0"/>
            <wp:positionH relativeFrom="margin">
              <wp:align>center</wp:align>
            </wp:positionH>
            <wp:positionV relativeFrom="paragraph">
              <wp:posOffset>349175</wp:posOffset>
            </wp:positionV>
            <wp:extent cx="4320000" cy="186744"/>
            <wp:effectExtent l="190500" t="190500" r="175895" b="194310"/>
            <wp:wrapNone/>
            <wp:docPr id="2094107406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7406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6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4A60" w:rsidRPr="00BD4A60">
        <w:rPr>
          <w:rFonts w:ascii="Roboto" w:hAnsi="Roboto"/>
        </w:rPr>
        <w:cr/>
      </w:r>
    </w:p>
    <w:p w14:paraId="13B7E398" w14:textId="691690B5" w:rsidR="00AF4721" w:rsidRDefault="00AF4721" w:rsidP="00BD4A60">
      <w:pPr>
        <w:rPr>
          <w:rFonts w:ascii="Roboto" w:hAnsi="Roboto"/>
        </w:rPr>
      </w:pPr>
    </w:p>
    <w:p w14:paraId="67244326" w14:textId="6452389D" w:rsidR="00AF4721" w:rsidRDefault="00AF4721" w:rsidP="00BD4A60">
      <w:pPr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22D5F7" wp14:editId="7F03BCE9">
                <wp:simplePos x="0" y="0"/>
                <wp:positionH relativeFrom="margin">
                  <wp:posOffset>1432689</wp:posOffset>
                </wp:positionH>
                <wp:positionV relativeFrom="paragraph">
                  <wp:posOffset>7922</wp:posOffset>
                </wp:positionV>
                <wp:extent cx="1363345" cy="309966"/>
                <wp:effectExtent l="0" t="0" r="27305" b="13970"/>
                <wp:wrapNone/>
                <wp:docPr id="45585665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345" cy="309966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BE74A" w14:textId="747F3066" w:rsidR="00745DC8" w:rsidRPr="00B30F6E" w:rsidRDefault="00745DC8" w:rsidP="00745DC8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745DC8">
                              <w:rPr>
                                <w:sz w:val="10"/>
                                <w:szCs w:val="10"/>
                              </w:rPr>
                              <w:t>Edición del fichero de configuración del sitio WordPress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2D5F7" id="_x0000_s1035" type="#_x0000_t202" style="position:absolute;margin-left:112.8pt;margin-top:.6pt;width:107.35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" fillcolor="white [3201]" strokecolor="#a02b93 [3208]" strokeweight="1pt">
                <v:textbox>
                  <w:txbxContent>
                    <w:p w14:paraId="215BE74A" w14:textId="747F3066" w:rsidR="00745DC8" w:rsidRPr="00B30F6E" w:rsidRDefault="00745DC8" w:rsidP="00745DC8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  <w:r w:rsidRPr="00745DC8">
                        <w:rPr>
                          <w:sz w:val="10"/>
                          <w:szCs w:val="10"/>
                        </w:rPr>
                        <w:t>Edición del fichero de configuración del sitio WordPress</w:t>
                      </w:r>
                      <w:r>
                        <w:rPr>
                          <w:sz w:val="10"/>
                          <w:szCs w:val="1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424547" w14:textId="37725BF8" w:rsidR="00AF4721" w:rsidRDefault="00AF4721" w:rsidP="00BD4A60">
      <w:pPr>
        <w:rPr>
          <w:rFonts w:ascii="Roboto" w:hAnsi="Roboto"/>
        </w:rPr>
      </w:pPr>
    </w:p>
    <w:p w14:paraId="37BF4962" w14:textId="048D8924" w:rsidR="00BD4A60" w:rsidRDefault="00BD4A60" w:rsidP="005B7CC4">
      <w:pPr>
        <w:jc w:val="both"/>
        <w:rPr>
          <w:rFonts w:ascii="Roboto" w:hAnsi="Roboto"/>
        </w:rPr>
      </w:pPr>
    </w:p>
    <w:p w14:paraId="00644CE6" w14:textId="2CA83D30" w:rsidR="00BD4A60" w:rsidRDefault="00BD4A60" w:rsidP="005B7CC4">
      <w:pPr>
        <w:jc w:val="both"/>
        <w:rPr>
          <w:rFonts w:ascii="Roboto" w:hAnsi="Roboto"/>
        </w:rPr>
      </w:pPr>
    </w:p>
    <w:p w14:paraId="096B9B39" w14:textId="110E503C" w:rsidR="00BD4A60" w:rsidRDefault="00BD4A60" w:rsidP="005B7CC4">
      <w:pPr>
        <w:jc w:val="both"/>
        <w:rPr>
          <w:rFonts w:ascii="Roboto" w:hAnsi="Roboto"/>
        </w:rPr>
      </w:pPr>
    </w:p>
    <w:p w14:paraId="7B2056D7" w14:textId="77777777" w:rsidR="00F1728C" w:rsidRDefault="00F1728C" w:rsidP="005B7CC4">
      <w:pPr>
        <w:jc w:val="both"/>
        <w:rPr>
          <w:rFonts w:ascii="Roboto" w:hAnsi="Roboto"/>
        </w:rPr>
      </w:pPr>
    </w:p>
    <w:p w14:paraId="151913AE" w14:textId="24E83404" w:rsidR="00BD4A60" w:rsidRDefault="00F1728C" w:rsidP="00F1728C">
      <w:pPr>
        <w:tabs>
          <w:tab w:val="left" w:pos="1843"/>
        </w:tabs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3C95D923" wp14:editId="42D4AA46">
            <wp:simplePos x="0" y="0"/>
            <wp:positionH relativeFrom="margin">
              <wp:align>center</wp:align>
            </wp:positionH>
            <wp:positionV relativeFrom="paragraph">
              <wp:posOffset>194665</wp:posOffset>
            </wp:positionV>
            <wp:extent cx="2720729" cy="1800000"/>
            <wp:effectExtent l="190500" t="190500" r="194310" b="181610"/>
            <wp:wrapNone/>
            <wp:docPr id="576859729" name="Imagen 1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9729" name="Imagen 1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729" cy="18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4C720" w14:textId="45E4CF4B" w:rsidR="00BD4A60" w:rsidRDefault="00BD4A60" w:rsidP="005B7CC4">
      <w:pPr>
        <w:jc w:val="both"/>
        <w:rPr>
          <w:rFonts w:ascii="Roboto" w:hAnsi="Roboto"/>
        </w:rPr>
      </w:pPr>
    </w:p>
    <w:p w14:paraId="3CBAC478" w14:textId="754FCC35" w:rsidR="00BD4A60" w:rsidRDefault="00AF4721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F09461" wp14:editId="50523686">
                <wp:simplePos x="0" y="0"/>
                <wp:positionH relativeFrom="column">
                  <wp:posOffset>4993037</wp:posOffset>
                </wp:positionH>
                <wp:positionV relativeFrom="paragraph">
                  <wp:posOffset>128894</wp:posOffset>
                </wp:positionV>
                <wp:extent cx="1219200" cy="532109"/>
                <wp:effectExtent l="0" t="0" r="19050" b="20955"/>
                <wp:wrapNone/>
                <wp:docPr id="168480758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532109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9F7C3" w14:textId="77777777" w:rsidR="00C67680" w:rsidRPr="00C67680" w:rsidRDefault="00C67680" w:rsidP="00C6768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C67680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Guarda y cierra Nano</w:t>
                            </w:r>
                          </w:p>
                          <w:p w14:paraId="5542D7A5" w14:textId="77777777" w:rsidR="00C67680" w:rsidRPr="00C67680" w:rsidRDefault="00C67680" w:rsidP="00C6768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C67680">
                              <w:rPr>
                                <w:sz w:val="10"/>
                                <w:szCs w:val="10"/>
                              </w:rPr>
                              <w:t>Ctrl</w:t>
                            </w:r>
                            <w:proofErr w:type="spellEnd"/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+ O </w:t>
                            </w:r>
                            <w:r w:rsidRPr="00C67680"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→</w:t>
                            </w:r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Guardar</w:t>
                            </w:r>
                          </w:p>
                          <w:p w14:paraId="3E8883F3" w14:textId="77777777" w:rsidR="00C67680" w:rsidRPr="00C67680" w:rsidRDefault="00C67680" w:rsidP="00C6768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C67680">
                              <w:rPr>
                                <w:sz w:val="10"/>
                                <w:szCs w:val="10"/>
                              </w:rPr>
                              <w:t>Enter</w:t>
                            </w:r>
                            <w:proofErr w:type="spellEnd"/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C67680"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→</w:t>
                            </w:r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Confirmar nombre</w:t>
                            </w:r>
                          </w:p>
                          <w:p w14:paraId="712875B1" w14:textId="6AEF2E36" w:rsidR="00630624" w:rsidRPr="00B30F6E" w:rsidRDefault="00C67680" w:rsidP="00C6768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C67680">
                              <w:rPr>
                                <w:sz w:val="10"/>
                                <w:szCs w:val="10"/>
                              </w:rPr>
                              <w:t>Ctrl</w:t>
                            </w:r>
                            <w:proofErr w:type="spellEnd"/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+ X </w:t>
                            </w:r>
                            <w:r w:rsidRPr="00C67680"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→</w:t>
                            </w:r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Salir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09461" id="_x0000_s1036" type="#_x0000_t202" style="position:absolute;left:0;text-align:left;margin-left:393.15pt;margin-top:10.15pt;width:96pt;height:4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" fillcolor="white [3201]" strokecolor="#a02b93 [3208]" strokeweight="1pt">
                <v:textbox>
                  <w:txbxContent>
                    <w:p w14:paraId="4E19F7C3" w14:textId="77777777" w:rsidR="00C67680" w:rsidRPr="00C67680" w:rsidRDefault="00C67680" w:rsidP="00C67680">
                      <w:pPr>
                        <w:spacing w:after="0"/>
                        <w:jc w:val="both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C67680">
                        <w:rPr>
                          <w:b/>
                          <w:bCs/>
                          <w:sz w:val="10"/>
                          <w:szCs w:val="10"/>
                        </w:rPr>
                        <w:t>Guarda y cierra Nano</w:t>
                      </w:r>
                    </w:p>
                    <w:p w14:paraId="5542D7A5" w14:textId="77777777" w:rsidR="00C67680" w:rsidRPr="00C67680" w:rsidRDefault="00C67680" w:rsidP="00C6768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C67680">
                        <w:rPr>
                          <w:sz w:val="10"/>
                          <w:szCs w:val="10"/>
                        </w:rPr>
                        <w:t>Ctrl</w:t>
                      </w:r>
                      <w:proofErr w:type="spellEnd"/>
                      <w:r w:rsidRPr="00C67680">
                        <w:rPr>
                          <w:sz w:val="10"/>
                          <w:szCs w:val="10"/>
                        </w:rPr>
                        <w:t xml:space="preserve"> + O </w:t>
                      </w:r>
                      <w:r w:rsidRPr="00C67680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→</w:t>
                      </w:r>
                      <w:r w:rsidRPr="00C67680">
                        <w:rPr>
                          <w:sz w:val="10"/>
                          <w:szCs w:val="10"/>
                        </w:rPr>
                        <w:t xml:space="preserve"> Guardar</w:t>
                      </w:r>
                    </w:p>
                    <w:p w14:paraId="3E8883F3" w14:textId="77777777" w:rsidR="00C67680" w:rsidRPr="00C67680" w:rsidRDefault="00C67680" w:rsidP="00C6768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C67680">
                        <w:rPr>
                          <w:sz w:val="10"/>
                          <w:szCs w:val="10"/>
                        </w:rPr>
                        <w:t>Enter</w:t>
                      </w:r>
                      <w:proofErr w:type="spellEnd"/>
                      <w:r w:rsidRPr="00C67680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C67680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→</w:t>
                      </w:r>
                      <w:r w:rsidRPr="00C67680">
                        <w:rPr>
                          <w:sz w:val="10"/>
                          <w:szCs w:val="10"/>
                        </w:rPr>
                        <w:t xml:space="preserve"> Confirmar nombre</w:t>
                      </w:r>
                    </w:p>
                    <w:p w14:paraId="712875B1" w14:textId="6AEF2E36" w:rsidR="00630624" w:rsidRPr="00B30F6E" w:rsidRDefault="00C67680" w:rsidP="00C6768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C67680">
                        <w:rPr>
                          <w:sz w:val="10"/>
                          <w:szCs w:val="10"/>
                        </w:rPr>
                        <w:t>Ctrl</w:t>
                      </w:r>
                      <w:proofErr w:type="spellEnd"/>
                      <w:r w:rsidRPr="00C67680">
                        <w:rPr>
                          <w:sz w:val="10"/>
                          <w:szCs w:val="10"/>
                        </w:rPr>
                        <w:t xml:space="preserve"> + X </w:t>
                      </w:r>
                      <w:r w:rsidRPr="00C67680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→</w:t>
                      </w:r>
                      <w:r w:rsidRPr="00C67680">
                        <w:rPr>
                          <w:sz w:val="10"/>
                          <w:szCs w:val="10"/>
                        </w:rPr>
                        <w:t xml:space="preserve"> Salir</w:t>
                      </w:r>
                    </w:p>
                  </w:txbxContent>
                </v:textbox>
              </v:shape>
            </w:pict>
          </mc:Fallback>
        </mc:AlternateContent>
      </w:r>
    </w:p>
    <w:p w14:paraId="5B228D19" w14:textId="2FC97932" w:rsidR="00745DC8" w:rsidRDefault="00C67680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553156" wp14:editId="6288330D">
                <wp:simplePos x="0" y="0"/>
                <wp:positionH relativeFrom="column">
                  <wp:posOffset>4001597</wp:posOffset>
                </wp:positionH>
                <wp:positionV relativeFrom="paragraph">
                  <wp:posOffset>6351</wp:posOffset>
                </wp:positionV>
                <wp:extent cx="991439" cy="786808"/>
                <wp:effectExtent l="38100" t="0" r="18415" b="51435"/>
                <wp:wrapNone/>
                <wp:docPr id="201340914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1439" cy="7868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B5326" id="Conector recto de flecha 12" o:spid="_x0000_s1026" type="#_x0000_t32" style="position:absolute;margin-left:315.1pt;margin-top:.5pt;width:78.05pt;height:61.9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6705A6B" wp14:editId="1E6DD0AA">
                <wp:simplePos x="0" y="0"/>
                <wp:positionH relativeFrom="column">
                  <wp:posOffset>2936929</wp:posOffset>
                </wp:positionH>
                <wp:positionV relativeFrom="paragraph">
                  <wp:posOffset>78675</wp:posOffset>
                </wp:positionV>
                <wp:extent cx="268938" cy="1348256"/>
                <wp:effectExtent l="57150" t="38100" r="36195" b="23495"/>
                <wp:wrapNone/>
                <wp:docPr id="118771689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938" cy="13482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257F1" id="Conector recto de flecha 12" o:spid="_x0000_s1026" type="#_x0000_t32" style="position:absolute;margin-left:231.25pt;margin-top:6.2pt;width:21.2pt;height:106.1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" strokecolor="#a02b93 [3208]" strokeweight=".5pt">
                <v:stroke endarrow="block" joinstyle="miter"/>
              </v:shape>
            </w:pict>
          </mc:Fallback>
        </mc:AlternateContent>
      </w:r>
    </w:p>
    <w:p w14:paraId="2EA446FF" w14:textId="729AEF13" w:rsidR="00745DC8" w:rsidRDefault="00745DC8" w:rsidP="005B7CC4">
      <w:pPr>
        <w:jc w:val="both"/>
        <w:rPr>
          <w:rFonts w:ascii="Roboto" w:hAnsi="Roboto"/>
        </w:rPr>
      </w:pPr>
    </w:p>
    <w:p w14:paraId="2F8A18F4" w14:textId="24F03FBA" w:rsidR="00745DC8" w:rsidRDefault="00745DC8" w:rsidP="005B7CC4">
      <w:pPr>
        <w:jc w:val="both"/>
        <w:rPr>
          <w:rFonts w:ascii="Roboto" w:hAnsi="Roboto"/>
        </w:rPr>
      </w:pPr>
    </w:p>
    <w:p w14:paraId="7F5B6CB7" w14:textId="0F7C1D45" w:rsidR="00745DC8" w:rsidRDefault="00745DC8" w:rsidP="005B7CC4">
      <w:pPr>
        <w:jc w:val="both"/>
        <w:rPr>
          <w:rFonts w:ascii="Roboto" w:hAnsi="Roboto"/>
        </w:rPr>
      </w:pPr>
    </w:p>
    <w:p w14:paraId="0BC6834A" w14:textId="607705FA" w:rsidR="00745DC8" w:rsidRDefault="00AF4721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1EF27E" wp14:editId="3174883A">
                <wp:simplePos x="0" y="0"/>
                <wp:positionH relativeFrom="margin">
                  <wp:posOffset>1458563</wp:posOffset>
                </wp:positionH>
                <wp:positionV relativeFrom="paragraph">
                  <wp:posOffset>167694</wp:posOffset>
                </wp:positionV>
                <wp:extent cx="3956890" cy="754251"/>
                <wp:effectExtent l="0" t="0" r="24765" b="27305"/>
                <wp:wrapNone/>
                <wp:docPr id="193513593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890" cy="754251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43"/>
                              <w:gridCol w:w="3646"/>
                            </w:tblGrid>
                            <w:tr w:rsidR="00AF4721" w:rsidRPr="00AF4721" w14:paraId="7B71A72F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08F8E064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Alias /blog 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usr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/share/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wordpress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4EC52036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Permite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acceder a WordPress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desde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http://localhost:8080/blog</w:t>
                                  </w:r>
                                </w:p>
                              </w:tc>
                            </w:tr>
                            <w:tr w:rsidR="00AF4721" w:rsidRPr="00AF4721" w14:paraId="14EA55B1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5227A1AC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&lt;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Directory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usr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/share/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wordpress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55721707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Define permisos y comportamiento del directorio principal</w:t>
                                  </w:r>
                                </w:p>
                              </w:tc>
                            </w:tr>
                            <w:tr w:rsidR="00AF4721" w:rsidRPr="00AF4721" w14:paraId="3B63F977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7CE61B39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Options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FollowSymLinks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22AF5531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Permite seguir enlaces simbólicos (útil para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plugins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y temas)</w:t>
                                  </w:r>
                                </w:p>
                              </w:tc>
                            </w:tr>
                            <w:tr w:rsidR="00AF4721" w:rsidRPr="00AF4721" w14:paraId="66B474AC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05661AB5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AllowOverride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Limit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Options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FileInfo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391B4861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Permite que .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htaccess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controle ciertas directivas</w:t>
                                  </w:r>
                                </w:p>
                              </w:tc>
                            </w:tr>
                            <w:tr w:rsidR="00AF4721" w:rsidRPr="00AF4721" w14:paraId="1BB5E65E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33ECD69B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DirectoryIndex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index.php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1FF1D645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Define el archivo principal que se carga por defecto</w:t>
                                  </w:r>
                                </w:p>
                              </w:tc>
                            </w:tr>
                            <w:tr w:rsidR="00AF4721" w:rsidRPr="00AF4721" w14:paraId="549C6F04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2C535AB3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Order </w:t>
                                  </w:r>
                                  <w:proofErr w:type="spellStart"/>
                                  <w:proofErr w:type="gram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allow,deny</w:t>
                                  </w:r>
                                  <w:proofErr w:type="spellEnd"/>
                                  <w:proofErr w:type="gram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+ Allow from all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14CB417F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Permite acceso público al directorio</w:t>
                                  </w:r>
                                </w:p>
                              </w:tc>
                            </w:tr>
                            <w:tr w:rsidR="00AF4721" w:rsidRPr="00B30F6E" w14:paraId="61FE4B4B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105BCA0B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&lt;Directory 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usr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/share/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wordpress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/wp-content&gt;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2C62B674" w14:textId="77777777" w:rsidR="00AF4721" w:rsidRPr="00B30F6E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Asegura que los recursos como imágenes y temas sean accesibles</w:t>
                                  </w:r>
                                </w:p>
                              </w:tc>
                            </w:tr>
                          </w:tbl>
                          <w:p w14:paraId="3D0686ED" w14:textId="2751D22D" w:rsidR="00AF4721" w:rsidRPr="00B30F6E" w:rsidRDefault="00AF4721" w:rsidP="00AF4721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EF27E" id="_x0000_s1037" type="#_x0000_t202" style="position:absolute;left:0;text-align:left;margin-left:114.85pt;margin-top:13.2pt;width:311.55pt;height:59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" fillcolor="white [3201]" strokecolor="#a02b93 [3208]" strokeweight="1pt">
                <v:textbox>
                  <w:txbxContent>
                    <w:tbl>
                      <w:tblPr>
                        <w:tblStyle w:val="Tablaconcuadrcula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43"/>
                        <w:gridCol w:w="3646"/>
                      </w:tblGrid>
                      <w:tr w:rsidR="00AF4721" w:rsidRPr="00AF4721" w14:paraId="7B71A72F" w14:textId="77777777" w:rsidTr="00AF4721">
                        <w:tc>
                          <w:tcPr>
                            <w:tcW w:w="2243" w:type="dxa"/>
                          </w:tcPr>
                          <w:p w14:paraId="08F8E064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Alias /blog 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usr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/share/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wordpress</w:t>
                            </w:r>
                            <w:proofErr w:type="spellEnd"/>
                          </w:p>
                        </w:tc>
                        <w:tc>
                          <w:tcPr>
                            <w:tcW w:w="3646" w:type="dxa"/>
                          </w:tcPr>
                          <w:p w14:paraId="4EC52036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Permite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acceder a WordPress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desde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http://localhost:8080/blog</w:t>
                            </w:r>
                          </w:p>
                        </w:tc>
                      </w:tr>
                      <w:tr w:rsidR="00AF4721" w:rsidRPr="00AF4721" w14:paraId="14EA55B1" w14:textId="77777777" w:rsidTr="00AF4721">
                        <w:tc>
                          <w:tcPr>
                            <w:tcW w:w="2243" w:type="dxa"/>
                          </w:tcPr>
                          <w:p w14:paraId="5227A1AC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&lt;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Directory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usr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>/share/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55721707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Define permisos y comportamiento del directorio principal</w:t>
                            </w:r>
                          </w:p>
                        </w:tc>
                      </w:tr>
                      <w:tr w:rsidR="00AF4721" w:rsidRPr="00AF4721" w14:paraId="3B63F977" w14:textId="77777777" w:rsidTr="00AF4721">
                        <w:tc>
                          <w:tcPr>
                            <w:tcW w:w="2243" w:type="dxa"/>
                          </w:tcPr>
                          <w:p w14:paraId="7CE61B39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Options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FollowSymLinks</w:t>
                            </w:r>
                            <w:proofErr w:type="spellEnd"/>
                          </w:p>
                        </w:tc>
                        <w:tc>
                          <w:tcPr>
                            <w:tcW w:w="3646" w:type="dxa"/>
                          </w:tcPr>
                          <w:p w14:paraId="22AF5531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Permite seguir enlaces simbólicos (útil para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plugins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y temas)</w:t>
                            </w:r>
                          </w:p>
                        </w:tc>
                      </w:tr>
                      <w:tr w:rsidR="00AF4721" w:rsidRPr="00AF4721" w14:paraId="66B474AC" w14:textId="77777777" w:rsidTr="00AF4721">
                        <w:tc>
                          <w:tcPr>
                            <w:tcW w:w="2243" w:type="dxa"/>
                          </w:tcPr>
                          <w:p w14:paraId="05661AB5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AllowOverride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Limit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Options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FileInfo</w:t>
                            </w:r>
                            <w:proofErr w:type="spellEnd"/>
                          </w:p>
                        </w:tc>
                        <w:tc>
                          <w:tcPr>
                            <w:tcW w:w="3646" w:type="dxa"/>
                          </w:tcPr>
                          <w:p w14:paraId="391B4861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Permite que .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htaccess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controle ciertas directivas</w:t>
                            </w:r>
                          </w:p>
                        </w:tc>
                      </w:tr>
                      <w:tr w:rsidR="00AF4721" w:rsidRPr="00AF4721" w14:paraId="1BB5E65E" w14:textId="77777777" w:rsidTr="00AF4721">
                        <w:tc>
                          <w:tcPr>
                            <w:tcW w:w="2243" w:type="dxa"/>
                          </w:tcPr>
                          <w:p w14:paraId="33ECD69B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DirectoryIndex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index.php</w:t>
                            </w:r>
                            <w:proofErr w:type="spellEnd"/>
                          </w:p>
                        </w:tc>
                        <w:tc>
                          <w:tcPr>
                            <w:tcW w:w="3646" w:type="dxa"/>
                          </w:tcPr>
                          <w:p w14:paraId="1FF1D645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Define el archivo principal que se carga por defecto</w:t>
                            </w:r>
                          </w:p>
                        </w:tc>
                      </w:tr>
                      <w:tr w:rsidR="00AF4721" w:rsidRPr="00AF4721" w14:paraId="549C6F04" w14:textId="77777777" w:rsidTr="00AF4721">
                        <w:tc>
                          <w:tcPr>
                            <w:tcW w:w="2243" w:type="dxa"/>
                          </w:tcPr>
                          <w:p w14:paraId="2C535AB3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Order </w:t>
                            </w:r>
                            <w:proofErr w:type="spellStart"/>
                            <w:proofErr w:type="gram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allow,deny</w:t>
                            </w:r>
                            <w:proofErr w:type="spellEnd"/>
                            <w:proofErr w:type="gram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+ Allow from all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14CB417F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Permite acceso público al directorio</w:t>
                            </w:r>
                          </w:p>
                        </w:tc>
                      </w:tr>
                      <w:tr w:rsidR="00AF4721" w:rsidRPr="00B30F6E" w14:paraId="61FE4B4B" w14:textId="77777777" w:rsidTr="00AF4721">
                        <w:tc>
                          <w:tcPr>
                            <w:tcW w:w="2243" w:type="dxa"/>
                          </w:tcPr>
                          <w:p w14:paraId="105BCA0B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&lt;Directory 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usr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/share/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wordpress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/wp-content&gt;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2C62B674" w14:textId="77777777" w:rsidR="00AF4721" w:rsidRPr="00B30F6E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Asegura que los recursos como imágenes y temas sean accesibles</w:t>
                            </w:r>
                          </w:p>
                        </w:tc>
                      </w:tr>
                    </w:tbl>
                    <w:p w14:paraId="3D0686ED" w14:textId="2751D22D" w:rsidR="00AF4721" w:rsidRPr="00B30F6E" w:rsidRDefault="00AF4721" w:rsidP="00AF4721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7461ED" w14:textId="4634E73A" w:rsidR="00745DC8" w:rsidRDefault="00745DC8" w:rsidP="005B7CC4">
      <w:pPr>
        <w:jc w:val="both"/>
        <w:rPr>
          <w:rFonts w:ascii="Roboto" w:hAnsi="Roboto"/>
        </w:rPr>
      </w:pPr>
    </w:p>
    <w:p w14:paraId="1F551A8A" w14:textId="4BC9FB62" w:rsidR="00745DC8" w:rsidRDefault="00745DC8" w:rsidP="005B7CC4">
      <w:pPr>
        <w:jc w:val="both"/>
        <w:rPr>
          <w:rFonts w:ascii="Roboto" w:hAnsi="Roboto"/>
        </w:rPr>
      </w:pPr>
    </w:p>
    <w:p w14:paraId="42CFA9C0" w14:textId="77777777" w:rsidR="00745DC8" w:rsidRDefault="00745DC8" w:rsidP="005B7CC4">
      <w:pPr>
        <w:jc w:val="both"/>
        <w:rPr>
          <w:rFonts w:ascii="Roboto" w:hAnsi="Roboto"/>
        </w:rPr>
      </w:pPr>
    </w:p>
    <w:p w14:paraId="4A331638" w14:textId="77777777" w:rsidR="00F1728C" w:rsidRDefault="00F1728C" w:rsidP="005B7CC4">
      <w:pPr>
        <w:jc w:val="both"/>
        <w:rPr>
          <w:rFonts w:ascii="Roboto" w:hAnsi="Roboto"/>
        </w:rPr>
      </w:pPr>
    </w:p>
    <w:p w14:paraId="173AD13E" w14:textId="2B06DDFF" w:rsidR="00B30F6E" w:rsidRDefault="00C67680" w:rsidP="005B7CC4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  <w:r w:rsidR="00F1728C">
        <w:rPr>
          <w:rFonts w:ascii="Roboto" w:hAnsi="Roboto"/>
        </w:rPr>
        <w:tab/>
        <w:t xml:space="preserve">      </w:t>
      </w:r>
      <w:r>
        <w:rPr>
          <w:rFonts w:ascii="Roboto" w:hAnsi="Roboto"/>
        </w:rPr>
        <w:t>C</w:t>
      </w:r>
      <w:r w:rsidRPr="00C67680">
        <w:rPr>
          <w:rFonts w:ascii="Roboto" w:hAnsi="Roboto"/>
        </w:rPr>
        <w:t xml:space="preserve">argar el sitio, habilitar “URL </w:t>
      </w:r>
      <w:proofErr w:type="spellStart"/>
      <w:r w:rsidRPr="00C67680">
        <w:rPr>
          <w:rFonts w:ascii="Roboto" w:hAnsi="Roboto"/>
        </w:rPr>
        <w:t>rewriting</w:t>
      </w:r>
      <w:proofErr w:type="spellEnd"/>
      <w:r w:rsidRPr="00C67680">
        <w:rPr>
          <w:rFonts w:ascii="Roboto" w:hAnsi="Roboto"/>
        </w:rPr>
        <w:t>” y recargar Apache</w:t>
      </w:r>
      <w:r>
        <w:rPr>
          <w:rFonts w:ascii="Roboto" w:hAnsi="Roboto"/>
        </w:rPr>
        <w:t>:</w:t>
      </w:r>
    </w:p>
    <w:p w14:paraId="3D83788C" w14:textId="5CFC8308" w:rsidR="00C67680" w:rsidRDefault="00C67680" w:rsidP="005B7CC4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154C23D3" wp14:editId="019EC412">
            <wp:simplePos x="0" y="0"/>
            <wp:positionH relativeFrom="margin">
              <wp:align>center</wp:align>
            </wp:positionH>
            <wp:positionV relativeFrom="paragraph">
              <wp:posOffset>56633</wp:posOffset>
            </wp:positionV>
            <wp:extent cx="4317260" cy="753153"/>
            <wp:effectExtent l="190500" t="190500" r="198120" b="199390"/>
            <wp:wrapNone/>
            <wp:docPr id="1196175212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75212" name="Imagen 1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60" cy="7531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A0297C" w14:textId="10F7444E" w:rsidR="00B30F6E" w:rsidRPr="00B30F6E" w:rsidRDefault="00B30F6E" w:rsidP="005B7CC4">
      <w:pPr>
        <w:jc w:val="both"/>
        <w:rPr>
          <w:rFonts w:ascii="Roboto" w:hAnsi="Roboto"/>
        </w:rPr>
      </w:pPr>
    </w:p>
    <w:p w14:paraId="1C9C47D9" w14:textId="1FF38CF1" w:rsidR="001968D2" w:rsidRDefault="001968D2" w:rsidP="007F0E8B">
      <w:pPr>
        <w:jc w:val="both"/>
        <w:rPr>
          <w:rFonts w:ascii="Roboto" w:hAnsi="Roboto"/>
        </w:rPr>
      </w:pPr>
    </w:p>
    <w:p w14:paraId="769F8953" w14:textId="77777777" w:rsidR="00844E17" w:rsidRDefault="00844E17" w:rsidP="007F0E8B">
      <w:pPr>
        <w:jc w:val="both"/>
        <w:rPr>
          <w:rFonts w:ascii="Roboto" w:hAnsi="Roboto"/>
        </w:rPr>
      </w:pPr>
    </w:p>
    <w:p w14:paraId="641F75D6" w14:textId="77777777" w:rsidR="00F1728C" w:rsidRDefault="00F1728C" w:rsidP="007F0E8B">
      <w:pPr>
        <w:jc w:val="both"/>
        <w:rPr>
          <w:rFonts w:ascii="Roboto" w:hAnsi="Roboto"/>
        </w:rPr>
      </w:pPr>
    </w:p>
    <w:p w14:paraId="641F5D42" w14:textId="2E5340AE" w:rsidR="00C67680" w:rsidRPr="00C67680" w:rsidRDefault="00C67680" w:rsidP="00C67680">
      <w:pPr>
        <w:spacing w:after="0"/>
        <w:jc w:val="both"/>
        <w:rPr>
          <w:rFonts w:ascii="Roboto" w:hAnsi="Roboto"/>
        </w:rPr>
      </w:pPr>
      <w:r>
        <w:rPr>
          <w:rFonts w:ascii="Roboto" w:hAnsi="Roboto"/>
        </w:rPr>
        <w:tab/>
      </w:r>
      <w:r w:rsidR="00F1728C">
        <w:rPr>
          <w:rFonts w:ascii="Roboto" w:hAnsi="Roboto"/>
        </w:rPr>
        <w:tab/>
        <w:t xml:space="preserve">     </w:t>
      </w:r>
      <w:r>
        <w:rPr>
          <w:rFonts w:ascii="Roboto" w:hAnsi="Roboto"/>
        </w:rPr>
        <w:t xml:space="preserve">Comprobación </w:t>
      </w:r>
      <w:r w:rsidRPr="00C67680">
        <w:rPr>
          <w:rFonts w:ascii="Roboto" w:hAnsi="Roboto"/>
        </w:rPr>
        <w:t>con la URL http://localhost:8080/blog, aunque</w:t>
      </w:r>
      <w:r>
        <w:rPr>
          <w:rFonts w:ascii="Roboto" w:hAnsi="Roboto"/>
        </w:rPr>
        <w:t xml:space="preserve"> se</w:t>
      </w:r>
      <w:r w:rsidRPr="00C67680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ve </w:t>
      </w:r>
      <w:r w:rsidRPr="00C67680">
        <w:rPr>
          <w:rFonts w:ascii="Roboto" w:hAnsi="Roboto"/>
        </w:rPr>
        <w:t>un error</w:t>
      </w:r>
    </w:p>
    <w:p w14:paraId="5A7CCB88" w14:textId="6ADB6AE1" w:rsidR="00844E17" w:rsidRDefault="00C67680" w:rsidP="00C67680">
      <w:pPr>
        <w:spacing w:after="0"/>
        <w:jc w:val="both"/>
        <w:rPr>
          <w:rFonts w:ascii="Roboto" w:hAnsi="Roboto"/>
        </w:rPr>
      </w:pPr>
      <w:r>
        <w:rPr>
          <w:rFonts w:ascii="Roboto" w:hAnsi="Roboto"/>
        </w:rPr>
        <w:tab/>
      </w:r>
      <w:r w:rsidR="00F1728C">
        <w:rPr>
          <w:rFonts w:ascii="Roboto" w:hAnsi="Roboto"/>
        </w:rPr>
        <w:tab/>
        <w:t xml:space="preserve">     </w:t>
      </w:r>
      <w:r w:rsidRPr="00C67680">
        <w:rPr>
          <w:rFonts w:ascii="Roboto" w:hAnsi="Roboto"/>
        </w:rPr>
        <w:t>porque aún no hemos configurado el fichero “/</w:t>
      </w:r>
      <w:proofErr w:type="spellStart"/>
      <w:r w:rsidRPr="00C67680">
        <w:rPr>
          <w:rFonts w:ascii="Roboto" w:hAnsi="Roboto"/>
        </w:rPr>
        <w:t>etc</w:t>
      </w:r>
      <w:proofErr w:type="spellEnd"/>
      <w:r w:rsidRPr="00C67680">
        <w:rPr>
          <w:rFonts w:ascii="Roboto" w:hAnsi="Roboto"/>
        </w:rPr>
        <w:t>/</w:t>
      </w:r>
      <w:proofErr w:type="spellStart"/>
      <w:r w:rsidRPr="00C67680">
        <w:rPr>
          <w:rFonts w:ascii="Roboto" w:hAnsi="Roboto"/>
        </w:rPr>
        <w:t>wordpress</w:t>
      </w:r>
      <w:proofErr w:type="spellEnd"/>
      <w:r w:rsidRPr="00C67680">
        <w:rPr>
          <w:rFonts w:ascii="Roboto" w:hAnsi="Roboto"/>
        </w:rPr>
        <w:t>/</w:t>
      </w:r>
      <w:proofErr w:type="spellStart"/>
      <w:r w:rsidRPr="00C67680">
        <w:rPr>
          <w:rFonts w:ascii="Roboto" w:hAnsi="Roboto"/>
        </w:rPr>
        <w:t>config-localhost.php</w:t>
      </w:r>
      <w:proofErr w:type="spellEnd"/>
      <w:r w:rsidRPr="00C67680">
        <w:rPr>
          <w:rFonts w:ascii="Roboto" w:hAnsi="Roboto"/>
        </w:rPr>
        <w:t>”</w:t>
      </w:r>
    </w:p>
    <w:p w14:paraId="6DEB9C24" w14:textId="77777777" w:rsidR="00844E17" w:rsidRDefault="00844E17" w:rsidP="00C67680">
      <w:pPr>
        <w:spacing w:after="0"/>
        <w:jc w:val="both"/>
        <w:rPr>
          <w:rFonts w:ascii="Roboto" w:hAnsi="Roboto"/>
        </w:rPr>
      </w:pPr>
    </w:p>
    <w:p w14:paraId="7D3E9BDD" w14:textId="21213188" w:rsidR="00844E17" w:rsidRDefault="00C67680" w:rsidP="007F0E8B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56424432" wp14:editId="133C0BD6">
            <wp:simplePos x="0" y="0"/>
            <wp:positionH relativeFrom="margin">
              <wp:align>center</wp:align>
            </wp:positionH>
            <wp:positionV relativeFrom="paragraph">
              <wp:posOffset>146190</wp:posOffset>
            </wp:positionV>
            <wp:extent cx="4320000" cy="447850"/>
            <wp:effectExtent l="190500" t="190500" r="194945" b="200025"/>
            <wp:wrapNone/>
            <wp:docPr id="63363060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47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C6046E4" w14:textId="554A5EBC" w:rsidR="00844E17" w:rsidRDefault="00844E17" w:rsidP="007F0E8B">
      <w:pPr>
        <w:jc w:val="both"/>
        <w:rPr>
          <w:rFonts w:ascii="Roboto" w:hAnsi="Roboto"/>
        </w:rPr>
      </w:pPr>
    </w:p>
    <w:p w14:paraId="7378290E" w14:textId="41D7A544" w:rsidR="00844E17" w:rsidRDefault="00844E17" w:rsidP="007F0E8B">
      <w:pPr>
        <w:jc w:val="both"/>
        <w:rPr>
          <w:rFonts w:ascii="Roboto" w:hAnsi="Roboto"/>
        </w:rPr>
      </w:pPr>
    </w:p>
    <w:p w14:paraId="13F2FB0C" w14:textId="77777777" w:rsidR="00F1728C" w:rsidRDefault="00F1728C" w:rsidP="007F0E8B">
      <w:pPr>
        <w:jc w:val="both"/>
        <w:rPr>
          <w:rFonts w:ascii="Roboto" w:hAnsi="Roboto"/>
        </w:rPr>
      </w:pPr>
    </w:p>
    <w:p w14:paraId="6C240E16" w14:textId="77777777" w:rsidR="00F1728C" w:rsidRDefault="00F1728C" w:rsidP="007F0E8B">
      <w:pPr>
        <w:jc w:val="both"/>
        <w:rPr>
          <w:rFonts w:ascii="Roboto" w:hAnsi="Roboto"/>
        </w:rPr>
      </w:pPr>
    </w:p>
    <w:p w14:paraId="53F2A9A7" w14:textId="77777777" w:rsidR="00F1728C" w:rsidRDefault="00F1728C" w:rsidP="007F0E8B">
      <w:pPr>
        <w:jc w:val="both"/>
        <w:rPr>
          <w:rFonts w:ascii="Roboto" w:hAnsi="Roboto"/>
        </w:rPr>
      </w:pPr>
    </w:p>
    <w:p w14:paraId="3E2C40E0" w14:textId="77777777" w:rsidR="00F1728C" w:rsidRDefault="00F1728C" w:rsidP="007F0E8B">
      <w:pPr>
        <w:jc w:val="both"/>
        <w:rPr>
          <w:rFonts w:ascii="Roboto" w:hAnsi="Roboto"/>
        </w:rPr>
      </w:pPr>
    </w:p>
    <w:p w14:paraId="2A535677" w14:textId="5B5EFF9A" w:rsidR="00F1728C" w:rsidRPr="00F1728C" w:rsidRDefault="00F0330E" w:rsidP="00F1728C">
      <w:pPr>
        <w:pStyle w:val="Prrafodelista"/>
        <w:numPr>
          <w:ilvl w:val="0"/>
          <w:numId w:val="74"/>
        </w:numPr>
        <w:rPr>
          <w:rFonts w:ascii="Roboto" w:hAnsi="Roboto"/>
        </w:rPr>
      </w:pPr>
      <w:r>
        <w:rPr>
          <w:rFonts w:ascii="Roboto" w:hAnsi="Roboto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B4128F" wp14:editId="193FA06E">
                <wp:simplePos x="0" y="0"/>
                <wp:positionH relativeFrom="column">
                  <wp:posOffset>3737233</wp:posOffset>
                </wp:positionH>
                <wp:positionV relativeFrom="paragraph">
                  <wp:posOffset>192168</wp:posOffset>
                </wp:positionV>
                <wp:extent cx="1002224" cy="191146"/>
                <wp:effectExtent l="0" t="0" r="26670" b="18415"/>
                <wp:wrapNone/>
                <wp:docPr id="175040081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224" cy="191146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1A4C2" w14:textId="68434D87" w:rsidR="00F0330E" w:rsidRPr="00B30F6E" w:rsidRDefault="00F0330E" w:rsidP="00F0330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F0330E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Inicio del servicio </w:t>
                            </w:r>
                            <w:proofErr w:type="spellStart"/>
                            <w:r w:rsidRPr="00F0330E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MariaDB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4128F" id="_x0000_s1038" type="#_x0000_t202" style="position:absolute;left:0;text-align:left;margin-left:294.25pt;margin-top:15.15pt;width:78.9pt;height:15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" fillcolor="white [3201]" strokecolor="#a02b93 [3208]" strokeweight="1pt">
                <v:textbox>
                  <w:txbxContent>
                    <w:p w14:paraId="23D1A4C2" w14:textId="68434D87" w:rsidR="00F0330E" w:rsidRPr="00B30F6E" w:rsidRDefault="00F0330E" w:rsidP="00F0330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F0330E">
                        <w:rPr>
                          <w:b/>
                          <w:bCs/>
                          <w:sz w:val="10"/>
                          <w:szCs w:val="10"/>
                        </w:rPr>
                        <w:t xml:space="preserve">Inicio del servicio </w:t>
                      </w:r>
                      <w:proofErr w:type="spellStart"/>
                      <w:r w:rsidRPr="00F0330E">
                        <w:rPr>
                          <w:b/>
                          <w:bCs/>
                          <w:sz w:val="10"/>
                          <w:szCs w:val="10"/>
                        </w:rPr>
                        <w:t>MariaDB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F66A03A" wp14:editId="7D4BA2B7">
                <wp:simplePos x="0" y="0"/>
                <wp:positionH relativeFrom="margin">
                  <wp:posOffset>2634066</wp:posOffset>
                </wp:positionH>
                <wp:positionV relativeFrom="paragraph">
                  <wp:posOffset>290690</wp:posOffset>
                </wp:positionV>
                <wp:extent cx="1088110" cy="332568"/>
                <wp:effectExtent l="38100" t="0" r="17145" b="67945"/>
                <wp:wrapNone/>
                <wp:docPr id="130117148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110" cy="332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1F23C" id="Conector recto de flecha 12" o:spid="_x0000_s1026" type="#_x0000_t32" style="position:absolute;margin-left:207.4pt;margin-top:22.9pt;width:85.7pt;height:26.2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" strokecolor="#a02b93 [3208]" strokeweight=".5pt">
                <v:stroke endarrow="block" joinstyle="miter"/>
                <w10:wrap anchorx="margin"/>
              </v:shape>
            </w:pict>
          </mc:Fallback>
        </mc:AlternateContent>
      </w:r>
      <w:r w:rsidR="00F1728C" w:rsidRPr="00F1728C">
        <w:rPr>
          <w:rFonts w:ascii="Roboto" w:hAnsi="Roboto"/>
        </w:rPr>
        <w:t xml:space="preserve">Preparando </w:t>
      </w:r>
      <w:proofErr w:type="spellStart"/>
      <w:r w:rsidR="00F1728C" w:rsidRPr="00F1728C">
        <w:rPr>
          <w:rFonts w:ascii="Roboto" w:hAnsi="Roboto"/>
        </w:rPr>
        <w:t>MariaDB</w:t>
      </w:r>
      <w:proofErr w:type="spellEnd"/>
      <w:r w:rsidR="00F1728C" w:rsidRPr="00F1728C">
        <w:rPr>
          <w:rFonts w:ascii="Roboto" w:hAnsi="Roboto"/>
        </w:rPr>
        <w:t xml:space="preserve"> Server</w:t>
      </w:r>
      <w:r w:rsidR="00F1728C" w:rsidRPr="00F1728C">
        <w:rPr>
          <w:rFonts w:ascii="Roboto" w:hAnsi="Roboto"/>
        </w:rPr>
        <w:cr/>
      </w:r>
    </w:p>
    <w:p w14:paraId="0B8156FC" w14:textId="4442A072" w:rsidR="00F1728C" w:rsidRDefault="00F0330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411ABE7" wp14:editId="2055F9E4">
                <wp:simplePos x="0" y="0"/>
                <wp:positionH relativeFrom="column">
                  <wp:posOffset>3272724</wp:posOffset>
                </wp:positionH>
                <wp:positionV relativeFrom="paragraph">
                  <wp:posOffset>163335</wp:posOffset>
                </wp:positionV>
                <wp:extent cx="1704265" cy="297761"/>
                <wp:effectExtent l="19050" t="57150" r="29845" b="26670"/>
                <wp:wrapNone/>
                <wp:docPr id="41402384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4265" cy="297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001AD" id="Conector recto de flecha 12" o:spid="_x0000_s1026" type="#_x0000_t32" style="position:absolute;margin-left:257.7pt;margin-top:12.85pt;width:134.2pt;height:23.45p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77815B1" wp14:editId="49514F53">
                <wp:simplePos x="0" y="0"/>
                <wp:positionH relativeFrom="column">
                  <wp:posOffset>2740616</wp:posOffset>
                </wp:positionH>
                <wp:positionV relativeFrom="paragraph">
                  <wp:posOffset>246314</wp:posOffset>
                </wp:positionV>
                <wp:extent cx="1699647" cy="903745"/>
                <wp:effectExtent l="38100" t="38100" r="15240" b="29845"/>
                <wp:wrapNone/>
                <wp:docPr id="24125441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9647" cy="903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66C89" id="Conector recto de flecha 12" o:spid="_x0000_s1026" type="#_x0000_t32" style="position:absolute;margin-left:215.8pt;margin-top:19.4pt;width:133.85pt;height:71.1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370597F3" wp14:editId="71A2F273">
            <wp:simplePos x="0" y="0"/>
            <wp:positionH relativeFrom="margin">
              <wp:posOffset>1159790</wp:posOffset>
            </wp:positionH>
            <wp:positionV relativeFrom="paragraph">
              <wp:posOffset>49681</wp:posOffset>
            </wp:positionV>
            <wp:extent cx="4317670" cy="900290"/>
            <wp:effectExtent l="190500" t="190500" r="197485" b="186055"/>
            <wp:wrapNone/>
            <wp:docPr id="404020183" name="Imagen 2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20183" name="Imagen 2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007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E36429" w14:textId="0B50F602" w:rsidR="00F1728C" w:rsidRDefault="00F0330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1EF402" wp14:editId="25774579">
                <wp:simplePos x="0" y="0"/>
                <wp:positionH relativeFrom="column">
                  <wp:posOffset>4985026</wp:posOffset>
                </wp:positionH>
                <wp:positionV relativeFrom="paragraph">
                  <wp:posOffset>6350</wp:posOffset>
                </wp:positionV>
                <wp:extent cx="1177290" cy="287130"/>
                <wp:effectExtent l="0" t="0" r="22860" b="17780"/>
                <wp:wrapNone/>
                <wp:docPr id="58914375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28713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6D302" w14:textId="6BB0F56B" w:rsidR="00F0330E" w:rsidRPr="006770F0" w:rsidRDefault="00F0330E" w:rsidP="00F0330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770F0">
                              <w:rPr>
                                <w:sz w:val="10"/>
                                <w:szCs w:val="10"/>
                              </w:rPr>
                              <w:t>El sistema confirma que el servicio se ha iniciado correctamente</w:t>
                            </w:r>
                            <w:r w:rsidR="00483520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F402" id="_x0000_s1039" type="#_x0000_t202" style="position:absolute;left:0;text-align:left;margin-left:392.5pt;margin-top:.5pt;width:92.7pt;height:22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" fillcolor="white [3201]" strokecolor="#a02b93 [3208]" strokeweight="1pt">
                <v:textbox>
                  <w:txbxContent>
                    <w:p w14:paraId="2CA6D302" w14:textId="6BB0F56B" w:rsidR="00F0330E" w:rsidRPr="006770F0" w:rsidRDefault="00F0330E" w:rsidP="00F0330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770F0">
                        <w:rPr>
                          <w:sz w:val="10"/>
                          <w:szCs w:val="10"/>
                        </w:rPr>
                        <w:t>El sistema confirma que el servicio se ha iniciado correctamente</w:t>
                      </w:r>
                      <w:r w:rsidR="00483520">
                        <w:rPr>
                          <w:sz w:val="10"/>
                          <w:szCs w:val="1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B0154E6" w14:textId="0E016E67" w:rsidR="00F1728C" w:rsidRDefault="00F0330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A2AE79D" wp14:editId="2A7F50D5">
                <wp:simplePos x="0" y="0"/>
                <wp:positionH relativeFrom="column">
                  <wp:posOffset>2825212</wp:posOffset>
                </wp:positionH>
                <wp:positionV relativeFrom="paragraph">
                  <wp:posOffset>286977</wp:posOffset>
                </wp:positionV>
                <wp:extent cx="426849" cy="292530"/>
                <wp:effectExtent l="38100" t="38100" r="30480" b="31750"/>
                <wp:wrapNone/>
                <wp:docPr id="196147995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6849" cy="292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EFFDC" id="Conector recto de flecha 12" o:spid="_x0000_s1026" type="#_x0000_t32" style="position:absolute;margin-left:222.45pt;margin-top:22.6pt;width:33.6pt;height:23.05p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" strokecolor="#a02b93 [3208]" strokeweight=".5pt">
                <v:stroke endarrow="block" joinstyle="miter"/>
              </v:shape>
            </w:pict>
          </mc:Fallback>
        </mc:AlternateContent>
      </w:r>
    </w:p>
    <w:p w14:paraId="309A24D0" w14:textId="3C2687B4" w:rsidR="00F1728C" w:rsidRDefault="00F0330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6831AE" wp14:editId="4AA599B6">
                <wp:simplePos x="0" y="0"/>
                <wp:positionH relativeFrom="column">
                  <wp:posOffset>2471980</wp:posOffset>
                </wp:positionH>
                <wp:positionV relativeFrom="paragraph">
                  <wp:posOffset>271619</wp:posOffset>
                </wp:positionV>
                <wp:extent cx="1177290" cy="516610"/>
                <wp:effectExtent l="0" t="0" r="22860" b="17145"/>
                <wp:wrapNone/>
                <wp:docPr id="28482970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51661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3D64A" w14:textId="37C84067" w:rsidR="00F0330E" w:rsidRPr="00F0330E" w:rsidRDefault="00F0330E" w:rsidP="00F0330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F0330E">
                              <w:rPr>
                                <w:sz w:val="10"/>
                                <w:szCs w:val="10"/>
                              </w:rPr>
                              <w:t xml:space="preserve">Esto indica que, si es la primera vez que se configura </w:t>
                            </w:r>
                            <w:proofErr w:type="spellStart"/>
                            <w:r w:rsidRPr="00F0330E">
                              <w:rPr>
                                <w:sz w:val="10"/>
                                <w:szCs w:val="10"/>
                              </w:rPr>
                              <w:t>MariaDB</w:t>
                            </w:r>
                            <w:proofErr w:type="spellEnd"/>
                            <w:r w:rsidRPr="00F0330E">
                              <w:rPr>
                                <w:sz w:val="10"/>
                                <w:szCs w:val="10"/>
                              </w:rPr>
                              <w:t>, se puede dejar el campo vacío y continuar con la configuración.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831AE" id="_x0000_s1040" type="#_x0000_t202" style="position:absolute;left:0;text-align:left;margin-left:194.65pt;margin-top:21.4pt;width:92.7pt;height:40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" fillcolor="white [3201]" strokecolor="#a02b93 [3208]" strokeweight="1pt">
                <v:textbox>
                  <w:txbxContent>
                    <w:p w14:paraId="6533D64A" w14:textId="37C84067" w:rsidR="00F0330E" w:rsidRPr="00F0330E" w:rsidRDefault="00F0330E" w:rsidP="00F0330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F0330E">
                        <w:rPr>
                          <w:sz w:val="10"/>
                          <w:szCs w:val="10"/>
                        </w:rPr>
                        <w:t xml:space="preserve">Esto indica que, si es la primera vez que se configura </w:t>
                      </w:r>
                      <w:proofErr w:type="spellStart"/>
                      <w:r w:rsidRPr="00F0330E">
                        <w:rPr>
                          <w:sz w:val="10"/>
                          <w:szCs w:val="10"/>
                        </w:rPr>
                        <w:t>MariaDB</w:t>
                      </w:r>
                      <w:proofErr w:type="spellEnd"/>
                      <w:r w:rsidRPr="00F0330E">
                        <w:rPr>
                          <w:sz w:val="10"/>
                          <w:szCs w:val="10"/>
                        </w:rPr>
                        <w:t>, se puede dejar el campo vacío y continuar con la configuración.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DDE6E9" wp14:editId="0ED60D36">
                <wp:simplePos x="0" y="0"/>
                <wp:positionH relativeFrom="column">
                  <wp:posOffset>4437100</wp:posOffset>
                </wp:positionH>
                <wp:positionV relativeFrom="paragraph">
                  <wp:posOffset>113870</wp:posOffset>
                </wp:positionV>
                <wp:extent cx="1177290" cy="314960"/>
                <wp:effectExtent l="0" t="0" r="22860" b="27940"/>
                <wp:wrapNone/>
                <wp:docPr id="169164378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31496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22BD3" w14:textId="77777777" w:rsidR="00F0330E" w:rsidRPr="006770F0" w:rsidRDefault="00F0330E" w:rsidP="00F0330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770F0">
                              <w:rPr>
                                <w:sz w:val="10"/>
                                <w:szCs w:val="10"/>
                              </w:rPr>
                              <w:t>permite reforzar la seguridad de la base de datos tras su instalación.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DE6E9" id="_x0000_s1041" type="#_x0000_t202" style="position:absolute;left:0;text-align:left;margin-left:349.4pt;margin-top:8.95pt;width:92.7pt;height:24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" fillcolor="white [3201]" strokecolor="#a02b93 [3208]" strokeweight="1pt">
                <v:textbox>
                  <w:txbxContent>
                    <w:p w14:paraId="7EB22BD3" w14:textId="77777777" w:rsidR="00F0330E" w:rsidRPr="006770F0" w:rsidRDefault="00F0330E" w:rsidP="00F0330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770F0">
                        <w:rPr>
                          <w:sz w:val="10"/>
                          <w:szCs w:val="10"/>
                        </w:rPr>
                        <w:t>permite reforzar la seguridad de la base de datos tras su instalación.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532D84B4" w14:textId="420AB25B" w:rsidR="00F1728C" w:rsidRDefault="00F1728C" w:rsidP="007F0E8B">
      <w:pPr>
        <w:jc w:val="both"/>
        <w:rPr>
          <w:rFonts w:ascii="Roboto" w:hAnsi="Roboto"/>
        </w:rPr>
      </w:pPr>
    </w:p>
    <w:p w14:paraId="47CACBB3" w14:textId="1EA2BFA1" w:rsidR="00F1728C" w:rsidRDefault="00F1728C" w:rsidP="007F0E8B">
      <w:pPr>
        <w:jc w:val="both"/>
        <w:rPr>
          <w:rFonts w:ascii="Roboto" w:hAnsi="Roboto"/>
        </w:rPr>
      </w:pPr>
    </w:p>
    <w:p w14:paraId="674094EE" w14:textId="6A13D783" w:rsidR="00F1728C" w:rsidRDefault="006770F0" w:rsidP="007F0E8B">
      <w:pPr>
        <w:jc w:val="both"/>
        <w:rPr>
          <w:rFonts w:ascii="Roboto" w:hAnsi="Roboto"/>
        </w:rPr>
      </w:pPr>
      <w:r w:rsidRPr="006770F0">
        <w:rPr>
          <w:rFonts w:ascii="Roboto" w:hAnsi="Roboto"/>
          <w:noProof/>
        </w:rPr>
        <w:drawing>
          <wp:anchor distT="0" distB="0" distL="114300" distR="114300" simplePos="0" relativeHeight="251736064" behindDoc="0" locked="0" layoutInCell="1" allowOverlap="1" wp14:anchorId="7D9A1731" wp14:editId="02903737">
            <wp:simplePos x="0" y="0"/>
            <wp:positionH relativeFrom="margin">
              <wp:align>center</wp:align>
            </wp:positionH>
            <wp:positionV relativeFrom="paragraph">
              <wp:posOffset>266129</wp:posOffset>
            </wp:positionV>
            <wp:extent cx="4320000" cy="2297864"/>
            <wp:effectExtent l="190500" t="190500" r="194945" b="198120"/>
            <wp:wrapNone/>
            <wp:docPr id="1800567096" name="Imagen 2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7096" name="Imagen 2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978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E1CB78B" w14:textId="2F58A9C0" w:rsidR="00F1728C" w:rsidRDefault="00F1728C" w:rsidP="007F0E8B">
      <w:pPr>
        <w:jc w:val="both"/>
        <w:rPr>
          <w:rFonts w:ascii="Roboto" w:hAnsi="Roboto"/>
        </w:rPr>
      </w:pPr>
    </w:p>
    <w:p w14:paraId="18C19BC5" w14:textId="4FFF406C" w:rsidR="00844E17" w:rsidRDefault="00844E17" w:rsidP="007F0E8B">
      <w:pPr>
        <w:jc w:val="both"/>
        <w:rPr>
          <w:rFonts w:ascii="Roboto" w:hAnsi="Roboto"/>
        </w:rPr>
      </w:pPr>
    </w:p>
    <w:p w14:paraId="25DD29D2" w14:textId="163FA8DD" w:rsidR="00844E17" w:rsidRDefault="006770F0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380C191" wp14:editId="5B97A9B6">
                <wp:simplePos x="0" y="0"/>
                <wp:positionH relativeFrom="column">
                  <wp:posOffset>4429706</wp:posOffset>
                </wp:positionH>
                <wp:positionV relativeFrom="paragraph">
                  <wp:posOffset>224414</wp:posOffset>
                </wp:positionV>
                <wp:extent cx="1508502" cy="588936"/>
                <wp:effectExtent l="0" t="0" r="15875" b="20955"/>
                <wp:wrapNone/>
                <wp:docPr id="60125488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502" cy="588936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0CE60" w14:textId="16DA0A40" w:rsidR="006770F0" w:rsidRPr="006770F0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*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 xml:space="preserve">Establecer contraseña para el usuario </w:t>
                            </w:r>
                            <w:proofErr w:type="spellStart"/>
                            <w:r w:rsidRPr="006770F0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</w:p>
                          <w:p w14:paraId="2EABDE0D" w14:textId="64C00339" w:rsidR="006770F0" w:rsidRPr="006770F0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>Eliminar usuarios anónimos</w:t>
                            </w:r>
                          </w:p>
                          <w:p w14:paraId="4863155C" w14:textId="38DED8E5" w:rsidR="006770F0" w:rsidRPr="006770F0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 xml:space="preserve">Deshabilitar el acceso remoto del usuario </w:t>
                            </w:r>
                            <w:proofErr w:type="spellStart"/>
                            <w:r w:rsidRPr="006770F0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</w:p>
                          <w:p w14:paraId="0F736DD1" w14:textId="45C7F112" w:rsidR="006770F0" w:rsidRPr="006770F0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*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>Eliminar la base de datos de prueba</w:t>
                            </w:r>
                          </w:p>
                          <w:p w14:paraId="1FFEB5C2" w14:textId="40132D22" w:rsidR="006770F0" w:rsidRPr="00F0330E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>Recargar privilegios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0C191" id="_x0000_s1042" type="#_x0000_t202" style="position:absolute;left:0;text-align:left;margin-left:348.8pt;margin-top:17.65pt;width:118.8pt;height:46.3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" fillcolor="white [3201]" strokecolor="#a02b93 [3208]" strokeweight="1pt">
                <v:textbox>
                  <w:txbxContent>
                    <w:p w14:paraId="7210CE60" w14:textId="16DA0A40" w:rsidR="006770F0" w:rsidRPr="006770F0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*</w:t>
                      </w:r>
                      <w:r w:rsidRPr="006770F0">
                        <w:rPr>
                          <w:sz w:val="10"/>
                          <w:szCs w:val="10"/>
                        </w:rPr>
                        <w:t xml:space="preserve">Establecer contraseña para el usuario </w:t>
                      </w:r>
                      <w:proofErr w:type="spellStart"/>
                      <w:r w:rsidRPr="006770F0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</w:p>
                    <w:p w14:paraId="2EABDE0D" w14:textId="64C00339" w:rsidR="006770F0" w:rsidRPr="006770F0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6770F0">
                        <w:rPr>
                          <w:sz w:val="10"/>
                          <w:szCs w:val="10"/>
                        </w:rPr>
                        <w:t>Eliminar usuarios anónimos</w:t>
                      </w:r>
                    </w:p>
                    <w:p w14:paraId="4863155C" w14:textId="38DED8E5" w:rsidR="006770F0" w:rsidRPr="006770F0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6770F0">
                        <w:rPr>
                          <w:sz w:val="10"/>
                          <w:szCs w:val="10"/>
                        </w:rPr>
                        <w:t xml:space="preserve">Deshabilitar el acceso remoto del usuario </w:t>
                      </w:r>
                      <w:proofErr w:type="spellStart"/>
                      <w:r w:rsidRPr="006770F0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</w:p>
                    <w:p w14:paraId="0F736DD1" w14:textId="45C7F112" w:rsidR="006770F0" w:rsidRPr="006770F0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*</w:t>
                      </w:r>
                      <w:r w:rsidRPr="006770F0">
                        <w:rPr>
                          <w:sz w:val="10"/>
                          <w:szCs w:val="10"/>
                        </w:rPr>
                        <w:t>Eliminar la base de datos de prueba</w:t>
                      </w:r>
                    </w:p>
                    <w:p w14:paraId="1FFEB5C2" w14:textId="40132D22" w:rsidR="006770F0" w:rsidRPr="00F0330E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6770F0">
                        <w:rPr>
                          <w:sz w:val="10"/>
                          <w:szCs w:val="10"/>
                        </w:rPr>
                        <w:t>Recargar privilegios</w:t>
                      </w:r>
                    </w:p>
                  </w:txbxContent>
                </v:textbox>
              </v:shape>
            </w:pict>
          </mc:Fallback>
        </mc:AlternateContent>
      </w:r>
    </w:p>
    <w:p w14:paraId="1B78A5D1" w14:textId="7DEB91FF" w:rsidR="006770F0" w:rsidRPr="006770F0" w:rsidRDefault="006770F0" w:rsidP="006770F0">
      <w:pPr>
        <w:jc w:val="both"/>
        <w:rPr>
          <w:rFonts w:ascii="Roboto" w:hAnsi="Roboto"/>
        </w:rPr>
      </w:pPr>
    </w:p>
    <w:p w14:paraId="1B045356" w14:textId="77777777" w:rsidR="00844E17" w:rsidRDefault="00844E17" w:rsidP="007F0E8B">
      <w:pPr>
        <w:jc w:val="both"/>
        <w:rPr>
          <w:rFonts w:ascii="Roboto" w:hAnsi="Roboto"/>
        </w:rPr>
      </w:pPr>
    </w:p>
    <w:p w14:paraId="62CFE7F8" w14:textId="77777777" w:rsidR="00844E17" w:rsidRDefault="00844E17" w:rsidP="007F0E8B">
      <w:pPr>
        <w:jc w:val="both"/>
        <w:rPr>
          <w:rFonts w:ascii="Roboto" w:hAnsi="Roboto"/>
        </w:rPr>
      </w:pPr>
    </w:p>
    <w:p w14:paraId="4D84D69B" w14:textId="77777777" w:rsidR="00844E17" w:rsidRDefault="00844E17" w:rsidP="007F0E8B">
      <w:pPr>
        <w:jc w:val="both"/>
        <w:rPr>
          <w:rFonts w:ascii="Roboto" w:hAnsi="Roboto"/>
        </w:rPr>
      </w:pPr>
    </w:p>
    <w:p w14:paraId="0E3255A4" w14:textId="77777777" w:rsidR="00844E17" w:rsidRDefault="00844E17" w:rsidP="007F0E8B">
      <w:pPr>
        <w:jc w:val="both"/>
        <w:rPr>
          <w:rFonts w:ascii="Roboto" w:hAnsi="Roboto"/>
        </w:rPr>
      </w:pPr>
    </w:p>
    <w:p w14:paraId="59D6AEEB" w14:textId="64568015" w:rsidR="00844E17" w:rsidRDefault="006770F0" w:rsidP="007F0E8B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</w:p>
    <w:p w14:paraId="79D5EF57" w14:textId="2284D2C1" w:rsidR="006770F0" w:rsidRDefault="006770F0" w:rsidP="007F0E8B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  <w:r w:rsidR="006C3BDB">
        <w:rPr>
          <w:rFonts w:ascii="Roboto" w:hAnsi="Roboto"/>
        </w:rPr>
        <w:t xml:space="preserve">       </w:t>
      </w:r>
      <w:r>
        <w:rPr>
          <w:rFonts w:ascii="Roboto" w:hAnsi="Roboto"/>
        </w:rPr>
        <w:t xml:space="preserve">Se </w:t>
      </w:r>
      <w:r w:rsidRPr="006770F0">
        <w:rPr>
          <w:rFonts w:ascii="Roboto" w:hAnsi="Roboto"/>
        </w:rPr>
        <w:t>accede a la base de datos con el cliente MySQL de la siguiente forma</w:t>
      </w:r>
      <w:r>
        <w:rPr>
          <w:rFonts w:ascii="Roboto" w:hAnsi="Roboto"/>
        </w:rPr>
        <w:t>:</w:t>
      </w:r>
    </w:p>
    <w:p w14:paraId="4F6B0E20" w14:textId="77777777" w:rsidR="006770F0" w:rsidRDefault="006770F0" w:rsidP="007F0E8B">
      <w:pPr>
        <w:jc w:val="both"/>
        <w:rPr>
          <w:rFonts w:ascii="Roboto" w:hAnsi="Roboto"/>
        </w:rPr>
      </w:pPr>
    </w:p>
    <w:p w14:paraId="64EDFB76" w14:textId="1A81DA7A" w:rsidR="006770F0" w:rsidRDefault="006770F0" w:rsidP="007F0E8B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02A728A1" wp14:editId="4BC93F5A">
            <wp:simplePos x="0" y="0"/>
            <wp:positionH relativeFrom="margin">
              <wp:align>center</wp:align>
            </wp:positionH>
            <wp:positionV relativeFrom="paragraph">
              <wp:posOffset>7071</wp:posOffset>
            </wp:positionV>
            <wp:extent cx="4320000" cy="925007"/>
            <wp:effectExtent l="190500" t="190500" r="194945" b="199390"/>
            <wp:wrapNone/>
            <wp:docPr id="1646042583" name="Imagen 2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2583" name="Imagen 2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250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7166435" w14:textId="4F0C1497" w:rsidR="006770F0" w:rsidRDefault="006770F0" w:rsidP="007F0E8B">
      <w:pPr>
        <w:jc w:val="both"/>
        <w:rPr>
          <w:rFonts w:ascii="Roboto" w:hAnsi="Roboto"/>
        </w:rPr>
      </w:pPr>
    </w:p>
    <w:p w14:paraId="69BEA932" w14:textId="77777777" w:rsidR="006770F0" w:rsidRDefault="006770F0" w:rsidP="007F0E8B">
      <w:pPr>
        <w:jc w:val="both"/>
        <w:rPr>
          <w:rFonts w:ascii="Roboto" w:hAnsi="Roboto"/>
        </w:rPr>
      </w:pPr>
    </w:p>
    <w:p w14:paraId="57771B58" w14:textId="77777777" w:rsidR="006770F0" w:rsidRDefault="006770F0" w:rsidP="007F0E8B">
      <w:pPr>
        <w:jc w:val="both"/>
        <w:rPr>
          <w:rFonts w:ascii="Roboto" w:hAnsi="Roboto"/>
        </w:rPr>
      </w:pPr>
    </w:p>
    <w:p w14:paraId="12EB7D8B" w14:textId="4D343D95" w:rsidR="006770F0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</w:p>
    <w:p w14:paraId="63214957" w14:textId="77777777" w:rsidR="006C3BDB" w:rsidRDefault="006C3BDB" w:rsidP="007F0E8B">
      <w:pPr>
        <w:jc w:val="both"/>
        <w:rPr>
          <w:rFonts w:ascii="Roboto" w:hAnsi="Roboto"/>
        </w:rPr>
      </w:pPr>
    </w:p>
    <w:p w14:paraId="2C3B7832" w14:textId="77777777" w:rsidR="006C3BDB" w:rsidRDefault="006C3BDB" w:rsidP="007F0E8B">
      <w:pPr>
        <w:jc w:val="both"/>
        <w:rPr>
          <w:rFonts w:ascii="Roboto" w:hAnsi="Roboto"/>
        </w:rPr>
      </w:pPr>
    </w:p>
    <w:p w14:paraId="20A4C9B8" w14:textId="77777777" w:rsidR="006C3BDB" w:rsidRDefault="006C3BDB" w:rsidP="007F0E8B">
      <w:pPr>
        <w:jc w:val="both"/>
        <w:rPr>
          <w:rFonts w:ascii="Roboto" w:hAnsi="Roboto"/>
        </w:rPr>
      </w:pPr>
    </w:p>
    <w:p w14:paraId="361BAC7C" w14:textId="77777777" w:rsidR="006C3BDB" w:rsidRDefault="006C3BDB" w:rsidP="007F0E8B">
      <w:pPr>
        <w:jc w:val="both"/>
        <w:rPr>
          <w:rFonts w:ascii="Roboto" w:hAnsi="Roboto"/>
        </w:rPr>
      </w:pPr>
    </w:p>
    <w:p w14:paraId="5DE79D1F" w14:textId="0CDF82AC" w:rsidR="006C3BDB" w:rsidRPr="006C3BDB" w:rsidRDefault="006C3BDB" w:rsidP="006C3BDB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  <w:t xml:space="preserve">       </w:t>
      </w:r>
      <w:r w:rsidRPr="006C3BDB">
        <w:rPr>
          <w:rFonts w:ascii="Roboto" w:hAnsi="Roboto"/>
        </w:rPr>
        <w:t xml:space="preserve">Creación de base de datos y usuario para WordPress en </w:t>
      </w:r>
      <w:proofErr w:type="spellStart"/>
      <w:r w:rsidRPr="006C3BDB">
        <w:rPr>
          <w:rFonts w:ascii="Roboto" w:hAnsi="Roboto"/>
        </w:rPr>
        <w:t>MariaDB</w:t>
      </w:r>
      <w:proofErr w:type="spellEnd"/>
    </w:p>
    <w:p w14:paraId="6D022AD0" w14:textId="75A4B12F" w:rsidR="006770F0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0B31518" wp14:editId="1E0E8891">
                <wp:simplePos x="0" y="0"/>
                <wp:positionH relativeFrom="column">
                  <wp:posOffset>2528806</wp:posOffset>
                </wp:positionH>
                <wp:positionV relativeFrom="paragraph">
                  <wp:posOffset>235251</wp:posOffset>
                </wp:positionV>
                <wp:extent cx="658538" cy="642728"/>
                <wp:effectExtent l="38100" t="0" r="27305" b="62230"/>
                <wp:wrapNone/>
                <wp:docPr id="1330400301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8538" cy="642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FEFA" id="Conector recto de flecha 12" o:spid="_x0000_s1026" type="#_x0000_t32" style="position:absolute;margin-left:199.1pt;margin-top:18.5pt;width:51.85pt;height:50.6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2C555C" wp14:editId="7CE00BA4">
                <wp:simplePos x="0" y="0"/>
                <wp:positionH relativeFrom="column">
                  <wp:posOffset>3210732</wp:posOffset>
                </wp:positionH>
                <wp:positionV relativeFrom="paragraph">
                  <wp:posOffset>35904</wp:posOffset>
                </wp:positionV>
                <wp:extent cx="1533956" cy="428787"/>
                <wp:effectExtent l="0" t="0" r="28575" b="28575"/>
                <wp:wrapNone/>
                <wp:docPr id="193794876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56" cy="428787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8728B" w14:textId="2A2D76AD" w:rsidR="006C3BDB" w:rsidRPr="00F0330E" w:rsidRDefault="006C3BDB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Se crea una base de datos llamada </w:t>
                            </w:r>
                            <w:proofErr w:type="spellStart"/>
                            <w:r w:rsidRPr="006C3BDB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>, que será utilizada por el CMS para almacenar contenido, usuarios, configuraciones,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C555C" id="_x0000_s1043" type="#_x0000_t202" style="position:absolute;left:0;text-align:left;margin-left:252.8pt;margin-top:2.85pt;width:120.8pt;height:33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" fillcolor="white [3201]" strokecolor="#a02b93 [3208]" strokeweight="1pt">
                <v:textbox>
                  <w:txbxContent>
                    <w:p w14:paraId="6D58728B" w14:textId="2A2D76AD" w:rsidR="006C3BDB" w:rsidRPr="00F0330E" w:rsidRDefault="006C3BDB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C3BDB">
                        <w:rPr>
                          <w:sz w:val="10"/>
                          <w:szCs w:val="10"/>
                        </w:rPr>
                        <w:t xml:space="preserve">Se crea una base de datos llamada </w:t>
                      </w:r>
                      <w:proofErr w:type="spellStart"/>
                      <w:r w:rsidRPr="006C3BDB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>, que será utilizada por el CMS para almacenar contenido, usuarios, configuraciones, etc.</w:t>
                      </w:r>
                    </w:p>
                  </w:txbxContent>
                </v:textbox>
              </v:shape>
            </w:pict>
          </mc:Fallback>
        </mc:AlternateContent>
      </w:r>
    </w:p>
    <w:p w14:paraId="0A7B75ED" w14:textId="0341CE03" w:rsidR="006770F0" w:rsidRDefault="006770F0" w:rsidP="007F0E8B">
      <w:pPr>
        <w:jc w:val="both"/>
        <w:rPr>
          <w:rFonts w:ascii="Roboto" w:hAnsi="Roboto"/>
        </w:rPr>
      </w:pPr>
    </w:p>
    <w:p w14:paraId="4D5D6561" w14:textId="10EEE3F5" w:rsidR="006770F0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138BDAB" wp14:editId="73FD45FA">
                <wp:simplePos x="0" y="0"/>
                <wp:positionH relativeFrom="margin">
                  <wp:posOffset>4693478</wp:posOffset>
                </wp:positionH>
                <wp:positionV relativeFrom="paragraph">
                  <wp:posOffset>54886</wp:posOffset>
                </wp:positionV>
                <wp:extent cx="1518834" cy="600765"/>
                <wp:effectExtent l="0" t="0" r="24765" b="27940"/>
                <wp:wrapNone/>
                <wp:docPr id="9519487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34" cy="600765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071FA" w14:textId="1A87C289" w:rsidR="006C3BDB" w:rsidRPr="00844E17" w:rsidRDefault="006C3BDB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Se crea el usuario </w:t>
                            </w:r>
                            <w:proofErr w:type="spellStart"/>
                            <w:r w:rsidRPr="006C3BDB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 con acceso desde cualquier host (%) y contraseña segura. Esto permite que WordPress se conecte desde el contenedor o desde otros servicios si se configura en 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8BDAB" id="_x0000_s1044" type="#_x0000_t202" style="position:absolute;left:0;text-align:left;margin-left:369.55pt;margin-top:4.3pt;width:119.6pt;height:47.3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" fillcolor="white [3201]" strokecolor="#a02b93 [3208]" strokeweight="1pt">
                <v:textbox>
                  <w:txbxContent>
                    <w:p w14:paraId="7E6071FA" w14:textId="1A87C289" w:rsidR="006C3BDB" w:rsidRPr="00844E17" w:rsidRDefault="006C3BDB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C3BDB">
                        <w:rPr>
                          <w:sz w:val="10"/>
                          <w:szCs w:val="10"/>
                        </w:rPr>
                        <w:t xml:space="preserve">Se crea el usuario </w:t>
                      </w:r>
                      <w:proofErr w:type="spellStart"/>
                      <w:r w:rsidRPr="006C3BDB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 xml:space="preserve"> con acceso desde cualquier host (%) y contraseña segura. Esto permite que WordPress se conecte desde el contenedor o desde otros servicios si se configura en red.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3BDB">
        <w:rPr>
          <w:rFonts w:ascii="Roboto" w:hAnsi="Roboto"/>
          <w:noProof/>
        </w:rPr>
        <w:drawing>
          <wp:anchor distT="0" distB="0" distL="114300" distR="114300" simplePos="0" relativeHeight="251740160" behindDoc="0" locked="0" layoutInCell="1" allowOverlap="1" wp14:anchorId="0ACC6266" wp14:editId="2FD9A630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4320000" cy="1080619"/>
            <wp:effectExtent l="190500" t="190500" r="194945" b="196215"/>
            <wp:wrapNone/>
            <wp:docPr id="1692716326" name="Imagen 2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16326" name="Imagen 2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806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0C27EA4" w14:textId="64DC943B" w:rsidR="006770F0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D8FF68B" wp14:editId="22FA55DA">
                <wp:simplePos x="0" y="0"/>
                <wp:positionH relativeFrom="column">
                  <wp:posOffset>3686013</wp:posOffset>
                </wp:positionH>
                <wp:positionV relativeFrom="paragraph">
                  <wp:posOffset>4703</wp:posOffset>
                </wp:positionV>
                <wp:extent cx="1016893" cy="165316"/>
                <wp:effectExtent l="38100" t="0" r="12065" b="82550"/>
                <wp:wrapNone/>
                <wp:docPr id="192155826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893" cy="1653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20F56" id="Conector recto de flecha 12" o:spid="_x0000_s1026" type="#_x0000_t32" style="position:absolute;margin-left:290.25pt;margin-top:.35pt;width:80.05pt;height:13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" strokecolor="#a02b93 [3208]" strokeweight=".5pt">
                <v:stroke endarrow="block" joinstyle="miter"/>
              </v:shape>
            </w:pict>
          </mc:Fallback>
        </mc:AlternateContent>
      </w:r>
    </w:p>
    <w:p w14:paraId="452255A9" w14:textId="4A3192F4" w:rsidR="006C3BDB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3AA22C" wp14:editId="1C786258">
                <wp:simplePos x="0" y="0"/>
                <wp:positionH relativeFrom="column">
                  <wp:posOffset>3424479</wp:posOffset>
                </wp:positionH>
                <wp:positionV relativeFrom="paragraph">
                  <wp:posOffset>126902</wp:posOffset>
                </wp:positionV>
                <wp:extent cx="721317" cy="814307"/>
                <wp:effectExtent l="38100" t="38100" r="22225" b="24130"/>
                <wp:wrapNone/>
                <wp:docPr id="157576778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1317" cy="8143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AE2EE" id="Conector recto de flecha 12" o:spid="_x0000_s1026" type="#_x0000_t32" style="position:absolute;margin-left:269.65pt;margin-top:10pt;width:56.8pt;height:64.1pt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" strokecolor="#a02b93 [3208]" strokeweight=".5pt">
                <v:stroke endarrow="block" joinstyle="miter"/>
              </v:shape>
            </w:pict>
          </mc:Fallback>
        </mc:AlternateContent>
      </w:r>
    </w:p>
    <w:p w14:paraId="383CF5CB" w14:textId="2B229840" w:rsidR="006C3BDB" w:rsidRDefault="002445F5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B44BA31" wp14:editId="1522A2C4">
                <wp:simplePos x="0" y="0"/>
                <wp:positionH relativeFrom="column">
                  <wp:posOffset>1691650</wp:posOffset>
                </wp:positionH>
                <wp:positionV relativeFrom="paragraph">
                  <wp:posOffset>100577</wp:posOffset>
                </wp:positionV>
                <wp:extent cx="341210" cy="523143"/>
                <wp:effectExtent l="0" t="38100" r="59055" b="29845"/>
                <wp:wrapNone/>
                <wp:docPr id="152862299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210" cy="5231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F148" id="Conector recto de flecha 12" o:spid="_x0000_s1026" type="#_x0000_t32" style="position:absolute;margin-left:133.2pt;margin-top:7.9pt;width:26.85pt;height:41.2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</w:p>
    <w:p w14:paraId="562DA453" w14:textId="3EB67227" w:rsidR="006C3BDB" w:rsidRDefault="006C3BDB" w:rsidP="007F0E8B">
      <w:pPr>
        <w:jc w:val="both"/>
        <w:rPr>
          <w:rFonts w:ascii="Roboto" w:hAnsi="Roboto"/>
        </w:rPr>
      </w:pPr>
    </w:p>
    <w:p w14:paraId="6C2DAA6D" w14:textId="3537941B" w:rsidR="006C3BDB" w:rsidRDefault="00483520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9CA2E5C" wp14:editId="502CC1ED">
                <wp:simplePos x="0" y="0"/>
                <wp:positionH relativeFrom="column">
                  <wp:posOffset>3567043</wp:posOffset>
                </wp:positionH>
                <wp:positionV relativeFrom="paragraph">
                  <wp:posOffset>7290</wp:posOffset>
                </wp:positionV>
                <wp:extent cx="1577009" cy="417830"/>
                <wp:effectExtent l="0" t="0" r="23495" b="20320"/>
                <wp:wrapNone/>
                <wp:docPr id="207159384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009" cy="41783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FB7A4" w14:textId="44DAF640" w:rsidR="006C3BDB" w:rsidRPr="00F0330E" w:rsidRDefault="006C3BDB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El usuario </w:t>
                            </w:r>
                            <w:proofErr w:type="spellStart"/>
                            <w:r w:rsidRPr="006C3BDB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 recibe todos los permisos sobre la base de datos </w:t>
                            </w:r>
                            <w:proofErr w:type="spellStart"/>
                            <w:r w:rsidRPr="006C3BDB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>, incluyendo la capacidad de otorgar privilegios a otros usuarios.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A2E5C" id="_x0000_s1045" type="#_x0000_t202" style="position:absolute;left:0;text-align:left;margin-left:280.85pt;margin-top:.55pt;width:124.15pt;height:32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" fillcolor="white [3201]" strokecolor="#a02b93 [3208]" strokeweight="1pt">
                <v:textbox>
                  <w:txbxContent>
                    <w:p w14:paraId="1BEFB7A4" w14:textId="44DAF640" w:rsidR="006C3BDB" w:rsidRPr="00F0330E" w:rsidRDefault="006C3BDB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C3BDB">
                        <w:rPr>
                          <w:sz w:val="10"/>
                          <w:szCs w:val="10"/>
                        </w:rPr>
                        <w:t xml:space="preserve">El usuario </w:t>
                      </w:r>
                      <w:proofErr w:type="spellStart"/>
                      <w:r w:rsidRPr="006C3BDB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 xml:space="preserve"> recibe todos los permisos sobre la base de datos </w:t>
                      </w:r>
                      <w:proofErr w:type="spellStart"/>
                      <w:r w:rsidRPr="006C3BDB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>, incluyendo la capacidad de otorgar privilegios a otros usuarios.</w:t>
                      </w:r>
                    </w:p>
                  </w:txbxContent>
                </v:textbox>
              </v:shape>
            </w:pict>
          </mc:Fallback>
        </mc:AlternateContent>
      </w:r>
      <w:r w:rsidR="002445F5"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B679C8" wp14:editId="6938A932">
                <wp:simplePos x="0" y="0"/>
                <wp:positionH relativeFrom="column">
                  <wp:posOffset>875654</wp:posOffset>
                </wp:positionH>
                <wp:positionV relativeFrom="paragraph">
                  <wp:posOffset>5942</wp:posOffset>
                </wp:positionV>
                <wp:extent cx="1533956" cy="418454"/>
                <wp:effectExtent l="0" t="0" r="28575" b="20320"/>
                <wp:wrapNone/>
                <wp:docPr id="16114245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56" cy="41845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0F85E" w14:textId="265870DC" w:rsidR="006C3BDB" w:rsidRDefault="002445F5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2445F5">
                              <w:rPr>
                                <w:sz w:val="10"/>
                                <w:szCs w:val="10"/>
                              </w:rPr>
                              <w:t>Recarga las tablas de privilegios para que los cambios surtan efecto de inmediato.</w:t>
                            </w:r>
                          </w:p>
                          <w:p w14:paraId="53D94403" w14:textId="77777777" w:rsidR="002445F5" w:rsidRPr="002445F5" w:rsidRDefault="002445F5" w:rsidP="006C3BDB">
                            <w:pPr>
                              <w:spacing w:after="0"/>
                              <w:jc w:val="both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30E8580" w14:textId="47C2019D" w:rsidR="002445F5" w:rsidRPr="00F0330E" w:rsidRDefault="002445F5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Para salir: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exit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679C8" id="_x0000_s1046" type="#_x0000_t202" style="position:absolute;left:0;text-align:left;margin-left:68.95pt;margin-top:.45pt;width:120.8pt;height:32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" fillcolor="white [3201]" strokecolor="#a02b93 [3208]" strokeweight="1pt">
                <v:textbox>
                  <w:txbxContent>
                    <w:p w14:paraId="4AC0F85E" w14:textId="265870DC" w:rsidR="006C3BDB" w:rsidRDefault="002445F5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2445F5">
                        <w:rPr>
                          <w:sz w:val="10"/>
                          <w:szCs w:val="10"/>
                        </w:rPr>
                        <w:t>Recarga las tablas de privilegios para que los cambios surtan efecto de inmediato.</w:t>
                      </w:r>
                    </w:p>
                    <w:p w14:paraId="53D94403" w14:textId="77777777" w:rsidR="002445F5" w:rsidRPr="002445F5" w:rsidRDefault="002445F5" w:rsidP="006C3BDB">
                      <w:pPr>
                        <w:spacing w:after="0"/>
                        <w:jc w:val="both"/>
                        <w:rPr>
                          <w:sz w:val="2"/>
                          <w:szCs w:val="2"/>
                        </w:rPr>
                      </w:pPr>
                    </w:p>
                    <w:p w14:paraId="630E8580" w14:textId="47C2019D" w:rsidR="002445F5" w:rsidRPr="00F0330E" w:rsidRDefault="002445F5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Para salir: </w:t>
                      </w:r>
                      <w:proofErr w:type="spellStart"/>
                      <w:r>
                        <w:rPr>
                          <w:sz w:val="10"/>
                          <w:szCs w:val="10"/>
                        </w:rPr>
                        <w:t>exit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9444272" w14:textId="2E2603D9" w:rsidR="006C3BDB" w:rsidRDefault="006C3BDB" w:rsidP="007F0E8B">
      <w:pPr>
        <w:jc w:val="both"/>
        <w:rPr>
          <w:rFonts w:ascii="Roboto" w:hAnsi="Roboto"/>
        </w:rPr>
      </w:pPr>
    </w:p>
    <w:p w14:paraId="125476AC" w14:textId="7BAE5CA1" w:rsidR="006C3BDB" w:rsidRDefault="006C3BDB" w:rsidP="007F0E8B">
      <w:pPr>
        <w:jc w:val="both"/>
        <w:rPr>
          <w:rFonts w:ascii="Roboto" w:hAnsi="Roboto"/>
        </w:rPr>
      </w:pPr>
    </w:p>
    <w:p w14:paraId="200252CC" w14:textId="77777777" w:rsidR="002445F5" w:rsidRDefault="002445F5" w:rsidP="002445F5">
      <w:pPr>
        <w:pStyle w:val="Prrafodelista"/>
        <w:numPr>
          <w:ilvl w:val="0"/>
          <w:numId w:val="74"/>
        </w:numPr>
        <w:rPr>
          <w:rFonts w:ascii="Roboto" w:hAnsi="Roboto"/>
        </w:rPr>
      </w:pPr>
      <w:r w:rsidRPr="002445F5">
        <w:rPr>
          <w:rFonts w:ascii="Roboto" w:hAnsi="Roboto"/>
        </w:rPr>
        <w:t xml:space="preserve">Configurando </w:t>
      </w:r>
      <w:proofErr w:type="spellStart"/>
      <w:r w:rsidRPr="002445F5">
        <w:rPr>
          <w:rFonts w:ascii="Roboto" w:hAnsi="Roboto"/>
        </w:rPr>
        <w:t>Wordpress</w:t>
      </w:r>
      <w:proofErr w:type="spellEnd"/>
    </w:p>
    <w:p w14:paraId="1C9028A0" w14:textId="55CF7794" w:rsidR="002445F5" w:rsidRDefault="002445F5" w:rsidP="002445F5">
      <w:pPr>
        <w:pStyle w:val="Prrafodelista"/>
        <w:ind w:left="1428"/>
        <w:rPr>
          <w:rFonts w:ascii="Roboto" w:hAnsi="Roboto"/>
        </w:rPr>
      </w:pPr>
    </w:p>
    <w:p w14:paraId="684BB87A" w14:textId="3EE3B694" w:rsidR="002445F5" w:rsidRDefault="002445F5" w:rsidP="002445F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</w:rPr>
        <w:t xml:space="preserve">      C</w:t>
      </w:r>
      <w:r w:rsidRPr="002445F5">
        <w:rPr>
          <w:rFonts w:ascii="Roboto" w:hAnsi="Roboto"/>
        </w:rPr>
        <w:t>rear (si no existe) o editar el fichero de</w:t>
      </w:r>
      <w:r>
        <w:rPr>
          <w:rFonts w:ascii="Roboto" w:hAnsi="Roboto"/>
        </w:rPr>
        <w:t xml:space="preserve"> </w:t>
      </w:r>
      <w:r w:rsidRPr="002445F5">
        <w:rPr>
          <w:rFonts w:ascii="Roboto" w:hAnsi="Roboto"/>
        </w:rPr>
        <w:t xml:space="preserve">configuración de </w:t>
      </w:r>
      <w:proofErr w:type="spellStart"/>
      <w:r w:rsidRPr="002445F5">
        <w:rPr>
          <w:rFonts w:ascii="Roboto" w:hAnsi="Roboto"/>
        </w:rPr>
        <w:t>Wordpress</w:t>
      </w:r>
      <w:proofErr w:type="spellEnd"/>
      <w:r>
        <w:rPr>
          <w:rFonts w:ascii="Roboto" w:hAnsi="Roboto"/>
        </w:rPr>
        <w:t>:</w:t>
      </w:r>
    </w:p>
    <w:p w14:paraId="617A5314" w14:textId="6D3BBAC9" w:rsidR="002445F5" w:rsidRDefault="002445F5" w:rsidP="002445F5">
      <w:pPr>
        <w:pStyle w:val="Prrafodelista"/>
        <w:ind w:left="1428"/>
        <w:rPr>
          <w:rFonts w:ascii="Roboto" w:hAnsi="Roboto"/>
        </w:rPr>
      </w:pPr>
      <w:r w:rsidRPr="002445F5">
        <w:rPr>
          <w:rFonts w:ascii="Roboto" w:hAnsi="Roboto"/>
          <w:noProof/>
        </w:rPr>
        <w:drawing>
          <wp:anchor distT="0" distB="0" distL="114300" distR="114300" simplePos="0" relativeHeight="251757568" behindDoc="0" locked="0" layoutInCell="1" allowOverlap="1" wp14:anchorId="08709114" wp14:editId="78A367FF">
            <wp:simplePos x="0" y="0"/>
            <wp:positionH relativeFrom="margin">
              <wp:align>center</wp:align>
            </wp:positionH>
            <wp:positionV relativeFrom="paragraph">
              <wp:posOffset>72616</wp:posOffset>
            </wp:positionV>
            <wp:extent cx="4319905" cy="302895"/>
            <wp:effectExtent l="0" t="0" r="4445" b="1905"/>
            <wp:wrapNone/>
            <wp:docPr id="59670210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445F5">
        <w:rPr>
          <w:rFonts w:ascii="Roboto" w:hAnsi="Roboto"/>
        </w:rPr>
        <w:cr/>
      </w:r>
    </w:p>
    <w:p w14:paraId="0095226B" w14:textId="0337E0C7" w:rsidR="00DB422C" w:rsidRPr="002445F5" w:rsidRDefault="00DB422C" w:rsidP="002445F5">
      <w:pPr>
        <w:pStyle w:val="Prrafodelista"/>
        <w:ind w:left="1428"/>
        <w:rPr>
          <w:rFonts w:ascii="Roboto" w:hAnsi="Roboto"/>
        </w:rPr>
      </w:pPr>
    </w:p>
    <w:p w14:paraId="4BCAC4B6" w14:textId="447906CF" w:rsidR="00D60125" w:rsidRPr="00D60125" w:rsidRDefault="00DB422C" w:rsidP="00D6012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BDAC94" wp14:editId="72E3C5F2">
                <wp:simplePos x="0" y="0"/>
                <wp:positionH relativeFrom="margin">
                  <wp:posOffset>3941090</wp:posOffset>
                </wp:positionH>
                <wp:positionV relativeFrom="paragraph">
                  <wp:posOffset>6350</wp:posOffset>
                </wp:positionV>
                <wp:extent cx="1518834" cy="444285"/>
                <wp:effectExtent l="0" t="0" r="24765" b="13335"/>
                <wp:wrapNone/>
                <wp:docPr id="83573279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34" cy="444285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AA18E" w14:textId="56C08207" w:rsidR="00DB422C" w:rsidRPr="00844E17" w:rsidRDefault="00DB422C" w:rsidP="00DB422C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 xml:space="preserve">Este archivo define las constantes necesarias para que WordPress se conecte correctamente a la base de datos y localice su </w:t>
                            </w:r>
                            <w:proofErr w:type="spellStart"/>
                            <w:r w:rsidRPr="00DB422C">
                              <w:rPr>
                                <w:sz w:val="10"/>
                                <w:szCs w:val="10"/>
                              </w:rPr>
                              <w:t>contenido.</w:t>
                            </w:r>
                            <w:r w:rsidRPr="006C3BDB">
                              <w:rPr>
                                <w:sz w:val="10"/>
                                <w:szCs w:val="10"/>
                              </w:rPr>
                              <w:t>en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 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DAC94" id="_x0000_s1047" type="#_x0000_t202" style="position:absolute;left:0;text-align:left;margin-left:310.3pt;margin-top:.5pt;width:119.6pt;height:3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" fillcolor="white [3201]" strokecolor="#a02b93 [3208]" strokeweight="1pt">
                <v:textbox>
                  <w:txbxContent>
                    <w:p w14:paraId="72CAA18E" w14:textId="56C08207" w:rsidR="00DB422C" w:rsidRPr="00844E17" w:rsidRDefault="00DB422C" w:rsidP="00DB422C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DB422C">
                        <w:rPr>
                          <w:sz w:val="10"/>
                          <w:szCs w:val="10"/>
                        </w:rPr>
                        <w:t xml:space="preserve">Este archivo define las constantes necesarias para que WordPress se conecte correctamente a la base de datos y localice su </w:t>
                      </w:r>
                      <w:proofErr w:type="spellStart"/>
                      <w:r w:rsidRPr="00DB422C">
                        <w:rPr>
                          <w:sz w:val="10"/>
                          <w:szCs w:val="10"/>
                        </w:rPr>
                        <w:t>contenido.</w:t>
                      </w:r>
                      <w:r w:rsidRPr="006C3BDB">
                        <w:rPr>
                          <w:sz w:val="10"/>
                          <w:szCs w:val="10"/>
                        </w:rPr>
                        <w:t>en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 xml:space="preserve"> red.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0125" w:rsidRPr="00D60125">
        <w:rPr>
          <w:rFonts w:ascii="Roboto" w:hAnsi="Roboto"/>
          <w:noProof/>
        </w:rPr>
        <w:drawing>
          <wp:anchor distT="0" distB="0" distL="114300" distR="114300" simplePos="0" relativeHeight="251759616" behindDoc="0" locked="0" layoutInCell="1" allowOverlap="1" wp14:anchorId="2893DE7A" wp14:editId="2C3A4647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319905" cy="2670875"/>
            <wp:effectExtent l="190500" t="190500" r="194945" b="186690"/>
            <wp:wrapNone/>
            <wp:docPr id="431258837" name="Imagen 3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58837" name="Imagen 3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670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0125">
        <w:rPr>
          <w:rFonts w:ascii="Roboto" w:hAnsi="Roboto"/>
        </w:rPr>
        <w:tab/>
      </w:r>
    </w:p>
    <w:p w14:paraId="0D5E37F2" w14:textId="3D48912B" w:rsidR="002445F5" w:rsidRDefault="002445F5" w:rsidP="002445F5">
      <w:pPr>
        <w:pStyle w:val="Prrafodelista"/>
        <w:ind w:left="1428"/>
        <w:rPr>
          <w:rFonts w:ascii="Roboto" w:hAnsi="Roboto"/>
        </w:rPr>
      </w:pPr>
    </w:p>
    <w:p w14:paraId="3F27FC92" w14:textId="1FD64F85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3E321367" w14:textId="25599E42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1F96FC27" w14:textId="6A22EE1A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7F04399B" w14:textId="5867108A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350C6034" w14:textId="7207167A" w:rsidR="00D60125" w:rsidRDefault="00DB422C" w:rsidP="002445F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B804E8A" wp14:editId="6E7C1820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3336882" cy="774915"/>
                <wp:effectExtent l="0" t="0" r="16510" b="25400"/>
                <wp:wrapNone/>
                <wp:docPr id="28374291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882" cy="774915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55"/>
                              <w:gridCol w:w="2996"/>
                            </w:tblGrid>
                            <w:tr w:rsidR="00DB422C" w:rsidRPr="00AF4721" w14:paraId="1E7F65CB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23510D5A" w14:textId="3A9E39F5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DB_NAME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777A00D8" w14:textId="33FB2B5C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Nombre de la base de datos que usará WordPress (</w:t>
                                  </w:r>
                                  <w:proofErr w:type="spellStart"/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wordpress</w:t>
                                  </w:r>
                                  <w:proofErr w:type="spellEnd"/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B422C" w:rsidRPr="00AF4721" w14:paraId="1E430C02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1870D206" w14:textId="38E498CD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DB_USER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3B35E947" w14:textId="48A2985D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Usuario con permisos sobre la base de datos (</w:t>
                                  </w:r>
                                  <w:proofErr w:type="spellStart"/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admin</w:t>
                                  </w:r>
                                  <w:proofErr w:type="spellEnd"/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B422C" w:rsidRPr="00AF4721" w14:paraId="200ADB88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0D305995" w14:textId="69773332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DB_PASSWORD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12E96D18" w14:textId="58C69596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Contraseña del usuario (MiPass-2023)</w:t>
                                  </w:r>
                                </w:p>
                              </w:tc>
                            </w:tr>
                            <w:tr w:rsidR="00DB422C" w:rsidRPr="00AF4721" w14:paraId="10345B6C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5B94B185" w14:textId="32109B82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DB_HOST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726B0F3C" w14:textId="75167DB0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Dirección del servidor de base de datos (localhost)</w:t>
                                  </w:r>
                                </w:p>
                              </w:tc>
                            </w:tr>
                            <w:tr w:rsidR="00DB422C" w:rsidRPr="00AF4721" w14:paraId="7AE7A017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43A403FE" w14:textId="19248359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DB_CHARSET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063A053D" w14:textId="41056F1D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Codificación de caracteres (utf8)</w:t>
                                  </w:r>
                                </w:p>
                              </w:tc>
                            </w:tr>
                            <w:tr w:rsidR="00DB422C" w:rsidRPr="00B30F6E" w14:paraId="62D027AB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22F595A2" w14:textId="5C5CE3CF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DB_COLLATE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427A2452" w14:textId="73558706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Reglas de ordenamiento y comparación (utf8_general_ci)</w:t>
                                  </w:r>
                                </w:p>
                              </w:tc>
                            </w:tr>
                            <w:tr w:rsidR="00DB422C" w:rsidRPr="00B30F6E" w14:paraId="0E677DB5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5737E4D8" w14:textId="0347F43D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WP_CONTENT_DIR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165322B7" w14:textId="7A718453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Ruta al directorio de contenido de WordPress</w:t>
                                  </w:r>
                                </w:p>
                              </w:tc>
                            </w:tr>
                          </w:tbl>
                          <w:p w14:paraId="668EA8B4" w14:textId="77777777" w:rsidR="00DB422C" w:rsidRPr="00B30F6E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04E8A" id="_x0000_s1048" type="#_x0000_t202" style="position:absolute;left:0;text-align:left;margin-left:0;margin-top:.35pt;width:262.75pt;height:61pt;z-index:251764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" fillcolor="white [3201]" strokecolor="#a02b93 [3208]" strokeweight="1pt">
                <v:textbox>
                  <w:txbxContent>
                    <w:tbl>
                      <w:tblPr>
                        <w:tblStyle w:val="Tablaconcuadrcula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55"/>
                        <w:gridCol w:w="2996"/>
                      </w:tblGrid>
                      <w:tr w:rsidR="00DB422C" w:rsidRPr="00AF4721" w14:paraId="1E7F65CB" w14:textId="77777777" w:rsidTr="00AF4721">
                        <w:tc>
                          <w:tcPr>
                            <w:tcW w:w="2243" w:type="dxa"/>
                          </w:tcPr>
                          <w:p w14:paraId="23510D5A" w14:textId="3A9E39F5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DB_NAME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777A00D8" w14:textId="33FB2B5C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Nombre de la base de datos que usará WordPress (</w:t>
                            </w:r>
                            <w:proofErr w:type="spellStart"/>
                            <w:r w:rsidRPr="00DB422C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DB422C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</w:tc>
                      </w:tr>
                      <w:tr w:rsidR="00DB422C" w:rsidRPr="00AF4721" w14:paraId="1E430C02" w14:textId="77777777" w:rsidTr="00AF4721">
                        <w:tc>
                          <w:tcPr>
                            <w:tcW w:w="2243" w:type="dxa"/>
                          </w:tcPr>
                          <w:p w14:paraId="1870D206" w14:textId="38E498CD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DB_USER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3B35E947" w14:textId="48A2985D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Usuario con permisos sobre la base de datos (</w:t>
                            </w:r>
                            <w:proofErr w:type="spellStart"/>
                            <w:r w:rsidRPr="00DB422C">
                              <w:rPr>
                                <w:sz w:val="10"/>
                                <w:szCs w:val="10"/>
                              </w:rPr>
                              <w:t>admin</w:t>
                            </w:r>
                            <w:proofErr w:type="spellEnd"/>
                            <w:r w:rsidRPr="00DB422C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</w:tc>
                      </w:tr>
                      <w:tr w:rsidR="00DB422C" w:rsidRPr="00AF4721" w14:paraId="200ADB88" w14:textId="77777777" w:rsidTr="00AF4721">
                        <w:tc>
                          <w:tcPr>
                            <w:tcW w:w="2243" w:type="dxa"/>
                          </w:tcPr>
                          <w:p w14:paraId="0D305995" w14:textId="69773332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DB_PASSWORD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12E96D18" w14:textId="58C69596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Contraseña del usuario (MiPass-2023)</w:t>
                            </w:r>
                          </w:p>
                        </w:tc>
                      </w:tr>
                      <w:tr w:rsidR="00DB422C" w:rsidRPr="00AF4721" w14:paraId="10345B6C" w14:textId="77777777" w:rsidTr="00AF4721">
                        <w:tc>
                          <w:tcPr>
                            <w:tcW w:w="2243" w:type="dxa"/>
                          </w:tcPr>
                          <w:p w14:paraId="5B94B185" w14:textId="32109B82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DB_HOST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726B0F3C" w14:textId="75167DB0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Dirección del servidor de base de datos (localhost)</w:t>
                            </w:r>
                          </w:p>
                        </w:tc>
                      </w:tr>
                      <w:tr w:rsidR="00DB422C" w:rsidRPr="00AF4721" w14:paraId="7AE7A017" w14:textId="77777777" w:rsidTr="00AF4721">
                        <w:tc>
                          <w:tcPr>
                            <w:tcW w:w="2243" w:type="dxa"/>
                          </w:tcPr>
                          <w:p w14:paraId="43A403FE" w14:textId="19248359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DB_CHARSET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063A053D" w14:textId="41056F1D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Codificación de caracteres (utf8)</w:t>
                            </w:r>
                          </w:p>
                        </w:tc>
                      </w:tr>
                      <w:tr w:rsidR="00DB422C" w:rsidRPr="00B30F6E" w14:paraId="62D027AB" w14:textId="77777777" w:rsidTr="00AF4721">
                        <w:tc>
                          <w:tcPr>
                            <w:tcW w:w="2243" w:type="dxa"/>
                          </w:tcPr>
                          <w:p w14:paraId="22F595A2" w14:textId="5C5CE3CF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DB_COLLATE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427A2452" w14:textId="73558706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Reglas de ordenamiento y comparación (utf8_general_ci)</w:t>
                            </w:r>
                          </w:p>
                        </w:tc>
                      </w:tr>
                      <w:tr w:rsidR="00DB422C" w:rsidRPr="00B30F6E" w14:paraId="0E677DB5" w14:textId="77777777" w:rsidTr="00AF4721">
                        <w:tc>
                          <w:tcPr>
                            <w:tcW w:w="2243" w:type="dxa"/>
                          </w:tcPr>
                          <w:p w14:paraId="5737E4D8" w14:textId="0347F43D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WP_CONTENT_DIR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165322B7" w14:textId="7A718453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Ruta al directorio de contenido de WordPress</w:t>
                            </w:r>
                          </w:p>
                        </w:tc>
                      </w:tr>
                    </w:tbl>
                    <w:p w14:paraId="668EA8B4" w14:textId="77777777" w:rsidR="00DB422C" w:rsidRPr="00B30F6E" w:rsidRDefault="00DB422C" w:rsidP="00DB422C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9B027E" w14:textId="3CA6352E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0A5E775E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180FC78F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0D358690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464313D3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79FFC86A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13304203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5472B218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2B8ABF98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62E2B7B0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592BE1D1" w14:textId="47C72E60" w:rsidR="00D60125" w:rsidRPr="00D60125" w:rsidRDefault="00D60125" w:rsidP="00D6012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</w:rPr>
        <w:lastRenderedPageBreak/>
        <w:t xml:space="preserve">Se </w:t>
      </w:r>
      <w:r w:rsidRPr="00D60125">
        <w:rPr>
          <w:rFonts w:ascii="Roboto" w:hAnsi="Roboto"/>
        </w:rPr>
        <w:t>acced</w:t>
      </w:r>
      <w:r>
        <w:rPr>
          <w:rFonts w:ascii="Roboto" w:hAnsi="Roboto"/>
        </w:rPr>
        <w:t>e</w:t>
      </w:r>
      <w:r w:rsidRPr="00D60125">
        <w:rPr>
          <w:rFonts w:ascii="Roboto" w:hAnsi="Roboto"/>
        </w:rPr>
        <w:t xml:space="preserve"> a la URL </w:t>
      </w:r>
      <w:hyperlink r:id="rId26" w:history="1">
        <w:r w:rsidRPr="00D60125">
          <w:rPr>
            <w:rStyle w:val="Hipervnculo"/>
            <w:rFonts w:ascii="Roboto" w:hAnsi="Roboto"/>
            <w:b/>
            <w:bCs/>
            <w:color w:val="000000" w:themeColor="text1"/>
            <w:u w:val="none"/>
          </w:rPr>
          <w:t>http://localhost:8080/blog</w:t>
        </w:r>
      </w:hyperlink>
      <w:r>
        <w:rPr>
          <w:rFonts w:ascii="Roboto" w:hAnsi="Roboto"/>
        </w:rPr>
        <w:t xml:space="preserve">, donde se </w:t>
      </w:r>
      <w:r w:rsidRPr="00D60125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puede </w:t>
      </w:r>
      <w:r w:rsidRPr="00D60125">
        <w:rPr>
          <w:rFonts w:ascii="Roboto" w:hAnsi="Roboto"/>
        </w:rPr>
        <w:t xml:space="preserve">configurar </w:t>
      </w:r>
      <w:r>
        <w:rPr>
          <w:rFonts w:ascii="Roboto" w:hAnsi="Roboto"/>
        </w:rPr>
        <w:t>el</w:t>
      </w:r>
    </w:p>
    <w:p w14:paraId="106A76B7" w14:textId="038301DF" w:rsidR="00D60125" w:rsidRDefault="00D60125" w:rsidP="00D60125">
      <w:pPr>
        <w:pStyle w:val="Prrafodelista"/>
        <w:ind w:left="1428"/>
        <w:rPr>
          <w:rFonts w:ascii="Roboto" w:hAnsi="Roboto"/>
        </w:rPr>
      </w:pPr>
      <w:r w:rsidRPr="00D60125">
        <w:rPr>
          <w:rFonts w:ascii="Roboto" w:hAnsi="Roboto"/>
        </w:rPr>
        <w:t xml:space="preserve">sitio </w:t>
      </w:r>
      <w:proofErr w:type="spellStart"/>
      <w:r w:rsidRPr="00D60125">
        <w:rPr>
          <w:rFonts w:ascii="Roboto" w:hAnsi="Roboto"/>
        </w:rPr>
        <w:t>Wordpress</w:t>
      </w:r>
      <w:proofErr w:type="spellEnd"/>
      <w:r w:rsidRPr="00D60125">
        <w:rPr>
          <w:rFonts w:ascii="Roboto" w:hAnsi="Roboto"/>
        </w:rPr>
        <w:t>, indicando nombre de sitio, usuario y email.</w:t>
      </w:r>
      <w:r w:rsidRPr="00D60125">
        <w:rPr>
          <w:rFonts w:ascii="Roboto" w:hAnsi="Roboto"/>
        </w:rPr>
        <w:cr/>
      </w:r>
    </w:p>
    <w:p w14:paraId="07E5C616" w14:textId="55F33270" w:rsidR="00D60125" w:rsidRPr="00D60125" w:rsidRDefault="00D60125" w:rsidP="00D60125">
      <w:pPr>
        <w:pStyle w:val="Prrafodelista"/>
        <w:ind w:left="1428"/>
        <w:rPr>
          <w:rFonts w:ascii="Roboto" w:hAnsi="Roboto"/>
        </w:rPr>
      </w:pPr>
      <w:r w:rsidRPr="00D60125">
        <w:rPr>
          <w:rFonts w:ascii="Roboto" w:hAnsi="Roboto"/>
          <w:noProof/>
        </w:rPr>
        <w:drawing>
          <wp:anchor distT="0" distB="0" distL="114300" distR="114300" simplePos="0" relativeHeight="251760640" behindDoc="0" locked="0" layoutInCell="1" allowOverlap="1" wp14:anchorId="4D7B2275" wp14:editId="37349E23">
            <wp:simplePos x="0" y="0"/>
            <wp:positionH relativeFrom="margin">
              <wp:align>center</wp:align>
            </wp:positionH>
            <wp:positionV relativeFrom="paragraph">
              <wp:posOffset>61983</wp:posOffset>
            </wp:positionV>
            <wp:extent cx="4320000" cy="2742412"/>
            <wp:effectExtent l="190500" t="190500" r="194945" b="191770"/>
            <wp:wrapNone/>
            <wp:docPr id="1206052049" name="Imagen 3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52049" name="Imagen 3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424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AEC0EBE" w14:textId="14223AE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487F6738" w14:textId="446EB5D1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6E42F409" w14:textId="0C039FD2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1AF67717" w14:textId="30229ECC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4062377D" w14:textId="3EB14497" w:rsidR="00D60125" w:rsidRDefault="004D2B25" w:rsidP="002445F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ACA0D57" wp14:editId="406CF28D">
                <wp:simplePos x="0" y="0"/>
                <wp:positionH relativeFrom="margin">
                  <wp:posOffset>4450015</wp:posOffset>
                </wp:positionH>
                <wp:positionV relativeFrom="paragraph">
                  <wp:posOffset>5995</wp:posOffset>
                </wp:positionV>
                <wp:extent cx="1746143" cy="971227"/>
                <wp:effectExtent l="0" t="0" r="26035" b="19685"/>
                <wp:wrapNone/>
                <wp:docPr id="55380115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143" cy="971227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05EB6" w14:textId="31A475AD" w:rsidR="00DB422C" w:rsidRDefault="004D2B25" w:rsidP="00DB422C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Esta imagen </w:t>
                            </w:r>
                            <w:r w:rsidRPr="004D2B25">
                              <w:rPr>
                                <w:sz w:val="10"/>
                                <w:szCs w:val="10"/>
                              </w:rPr>
                              <w:t>indica que el entorno LAMP está funcionando correctamente dentro del contenedor Docker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DB422C" w:rsidRPr="006C3BDB">
                              <w:rPr>
                                <w:sz w:val="10"/>
                                <w:szCs w:val="10"/>
                              </w:rPr>
                              <w:t>en red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:</w:t>
                            </w:r>
                          </w:p>
                          <w:p w14:paraId="1D36EDEC" w14:textId="0777A522" w:rsidR="004D2B25" w:rsidRPr="004D2B25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4D2B25">
                              <w:rPr>
                                <w:sz w:val="10"/>
                                <w:szCs w:val="10"/>
                              </w:rPr>
                              <w:t>Apache está sirviendo correctamente el contenido desde /</w:t>
                            </w:r>
                            <w:proofErr w:type="spell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usr</w:t>
                            </w:r>
                            <w:proofErr w:type="spellEnd"/>
                            <w:r w:rsidRPr="004D2B25">
                              <w:rPr>
                                <w:sz w:val="10"/>
                                <w:szCs w:val="10"/>
                              </w:rPr>
                              <w:t>/share/</w:t>
                            </w:r>
                            <w:proofErr w:type="spell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</w:p>
                          <w:p w14:paraId="6D723390" w14:textId="1406C5E6" w:rsidR="004D2B25" w:rsidRPr="004D2B25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4D2B25">
                              <w:rPr>
                                <w:sz w:val="10"/>
                                <w:szCs w:val="10"/>
                              </w:rPr>
                              <w:t>PHP interpreta los scripts sin errores</w:t>
                            </w:r>
                          </w:p>
                          <w:p w14:paraId="4992D406" w14:textId="62E2B30A" w:rsidR="004D2B25" w:rsidRPr="00844E17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proofErr w:type="spell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MariaDB</w:t>
                            </w:r>
                            <w:proofErr w:type="spellEnd"/>
                            <w:r w:rsidRPr="004D2B25">
                              <w:rPr>
                                <w:sz w:val="10"/>
                                <w:szCs w:val="10"/>
                              </w:rPr>
                              <w:t xml:space="preserve"> está conectada y responde a las credenciales configuradas en </w:t>
                            </w:r>
                            <w:proofErr w:type="spell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config-localhost.php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A0D57" id="_x0000_s1049" type="#_x0000_t202" style="position:absolute;left:0;text-align:left;margin-left:350.4pt;margin-top:.45pt;width:137.5pt;height:76.4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" fillcolor="white [3201]" strokecolor="#a02b93 [3208]" strokeweight="1pt">
                <v:textbox>
                  <w:txbxContent>
                    <w:p w14:paraId="07105EB6" w14:textId="31A475AD" w:rsidR="00DB422C" w:rsidRDefault="004D2B25" w:rsidP="00DB422C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Esta imagen </w:t>
                      </w:r>
                      <w:r w:rsidRPr="004D2B25">
                        <w:rPr>
                          <w:sz w:val="10"/>
                          <w:szCs w:val="10"/>
                        </w:rPr>
                        <w:t>indica que el entorno LAMP está funcionando correctamente dentro del contenedor Docker</w:t>
                      </w:r>
                      <w:r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="00DB422C" w:rsidRPr="006C3BDB">
                        <w:rPr>
                          <w:sz w:val="10"/>
                          <w:szCs w:val="10"/>
                        </w:rPr>
                        <w:t>en red</w:t>
                      </w:r>
                      <w:r>
                        <w:rPr>
                          <w:sz w:val="10"/>
                          <w:szCs w:val="10"/>
                        </w:rPr>
                        <w:t>:</w:t>
                      </w:r>
                    </w:p>
                    <w:p w14:paraId="1D36EDEC" w14:textId="0777A522" w:rsidR="004D2B25" w:rsidRPr="004D2B25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4D2B25">
                        <w:rPr>
                          <w:sz w:val="10"/>
                          <w:szCs w:val="10"/>
                        </w:rPr>
                        <w:t>Apache está sirviendo correctamente el contenido desde /</w:t>
                      </w:r>
                      <w:proofErr w:type="spellStart"/>
                      <w:r w:rsidRPr="004D2B25">
                        <w:rPr>
                          <w:sz w:val="10"/>
                          <w:szCs w:val="10"/>
                        </w:rPr>
                        <w:t>usr</w:t>
                      </w:r>
                      <w:proofErr w:type="spellEnd"/>
                      <w:r w:rsidRPr="004D2B25">
                        <w:rPr>
                          <w:sz w:val="10"/>
                          <w:szCs w:val="10"/>
                        </w:rPr>
                        <w:t>/share/</w:t>
                      </w:r>
                      <w:proofErr w:type="spellStart"/>
                      <w:r w:rsidRPr="004D2B25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</w:p>
                    <w:p w14:paraId="6D723390" w14:textId="1406C5E6" w:rsidR="004D2B25" w:rsidRPr="004D2B25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4D2B25">
                        <w:rPr>
                          <w:sz w:val="10"/>
                          <w:szCs w:val="10"/>
                        </w:rPr>
                        <w:t>PHP interpreta los scripts sin errores</w:t>
                      </w:r>
                    </w:p>
                    <w:p w14:paraId="4992D406" w14:textId="62E2B30A" w:rsidR="004D2B25" w:rsidRPr="00844E17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proofErr w:type="spellStart"/>
                      <w:r w:rsidRPr="004D2B25">
                        <w:rPr>
                          <w:sz w:val="10"/>
                          <w:szCs w:val="10"/>
                        </w:rPr>
                        <w:t>MariaDB</w:t>
                      </w:r>
                      <w:proofErr w:type="spellEnd"/>
                      <w:r w:rsidRPr="004D2B25">
                        <w:rPr>
                          <w:sz w:val="10"/>
                          <w:szCs w:val="10"/>
                        </w:rPr>
                        <w:t xml:space="preserve"> está conectada y responde a las credenciales configuradas en </w:t>
                      </w:r>
                      <w:proofErr w:type="spellStart"/>
                      <w:r w:rsidRPr="004D2B25">
                        <w:rPr>
                          <w:sz w:val="10"/>
                          <w:szCs w:val="10"/>
                        </w:rPr>
                        <w:t>config-localhost.php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87E05A" w14:textId="31B31820" w:rsidR="00D60125" w:rsidRPr="002445F5" w:rsidRDefault="00D60125" w:rsidP="002445F5">
      <w:pPr>
        <w:pStyle w:val="Prrafodelista"/>
        <w:ind w:left="1428"/>
        <w:rPr>
          <w:rFonts w:ascii="Roboto" w:hAnsi="Roboto"/>
        </w:rPr>
      </w:pPr>
    </w:p>
    <w:p w14:paraId="79CC504D" w14:textId="7CFA563B" w:rsidR="006C3BDB" w:rsidRDefault="006C3BDB" w:rsidP="007F0E8B">
      <w:pPr>
        <w:jc w:val="both"/>
        <w:rPr>
          <w:rFonts w:ascii="Roboto" w:hAnsi="Roboto"/>
        </w:rPr>
      </w:pPr>
    </w:p>
    <w:p w14:paraId="3DB87BC1" w14:textId="4632CEF1" w:rsidR="006C3BDB" w:rsidRDefault="006C3BDB" w:rsidP="007F0E8B">
      <w:pPr>
        <w:jc w:val="both"/>
        <w:rPr>
          <w:rFonts w:ascii="Roboto" w:hAnsi="Roboto"/>
        </w:rPr>
      </w:pPr>
    </w:p>
    <w:p w14:paraId="191D3E04" w14:textId="63E811C2" w:rsidR="00D60125" w:rsidRDefault="00D60125" w:rsidP="007F0E8B">
      <w:pPr>
        <w:jc w:val="both"/>
        <w:rPr>
          <w:rFonts w:ascii="Roboto" w:hAnsi="Roboto"/>
        </w:rPr>
      </w:pPr>
    </w:p>
    <w:p w14:paraId="7C671F55" w14:textId="3A2D8742" w:rsidR="00D60125" w:rsidRDefault="00D60125" w:rsidP="007F0E8B">
      <w:pPr>
        <w:jc w:val="both"/>
        <w:rPr>
          <w:rFonts w:ascii="Roboto" w:hAnsi="Roboto"/>
        </w:rPr>
      </w:pPr>
    </w:p>
    <w:p w14:paraId="0C8F769C" w14:textId="77777777" w:rsidR="004D2B25" w:rsidRDefault="004D2B25" w:rsidP="007F0E8B">
      <w:pPr>
        <w:jc w:val="both"/>
        <w:rPr>
          <w:rFonts w:ascii="Roboto" w:hAnsi="Roboto"/>
        </w:rPr>
      </w:pPr>
    </w:p>
    <w:p w14:paraId="1C5D0E22" w14:textId="74D70DA7" w:rsidR="006C3BDB" w:rsidRDefault="006C3BDB" w:rsidP="007F0E8B">
      <w:pPr>
        <w:jc w:val="both"/>
        <w:rPr>
          <w:rFonts w:ascii="Roboto" w:hAnsi="Roboto"/>
        </w:rPr>
      </w:pPr>
    </w:p>
    <w:p w14:paraId="7E98BA48" w14:textId="627384EA" w:rsidR="006C3BDB" w:rsidRDefault="00DB422C" w:rsidP="00DB422C">
      <w:pPr>
        <w:pStyle w:val="Prrafodelista"/>
        <w:numPr>
          <w:ilvl w:val="0"/>
          <w:numId w:val="74"/>
        </w:numPr>
        <w:jc w:val="both"/>
        <w:rPr>
          <w:rFonts w:ascii="Roboto" w:hAnsi="Roboto"/>
        </w:rPr>
      </w:pPr>
      <w:r w:rsidRPr="00DB422C">
        <w:rPr>
          <w:rFonts w:ascii="Roboto" w:hAnsi="Roboto"/>
        </w:rPr>
        <w:t>Configurando los servicios para que arranquen al iniciar el contenedor</w:t>
      </w:r>
    </w:p>
    <w:p w14:paraId="64E64A8C" w14:textId="5A2514B2" w:rsidR="006C3BDB" w:rsidRDefault="006C3BDB" w:rsidP="007F0E8B">
      <w:pPr>
        <w:jc w:val="both"/>
        <w:rPr>
          <w:rFonts w:ascii="Roboto" w:hAnsi="Roboto"/>
        </w:rPr>
      </w:pPr>
    </w:p>
    <w:p w14:paraId="734135D2" w14:textId="6D235E01" w:rsidR="006C3BDB" w:rsidRDefault="00483520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0990263" wp14:editId="79519385">
                <wp:simplePos x="0" y="0"/>
                <wp:positionH relativeFrom="margin">
                  <wp:posOffset>4247323</wp:posOffset>
                </wp:positionH>
                <wp:positionV relativeFrom="paragraph">
                  <wp:posOffset>79375</wp:posOffset>
                </wp:positionV>
                <wp:extent cx="1462156" cy="314960"/>
                <wp:effectExtent l="0" t="0" r="24130" b="27940"/>
                <wp:wrapNone/>
                <wp:docPr id="442997670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2156" cy="31496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F3D68" w14:textId="28842017" w:rsidR="004D2B25" w:rsidRPr="00844E17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4D2B25">
                              <w:rPr>
                                <w:sz w:val="10"/>
                                <w:szCs w:val="10"/>
                              </w:rPr>
                              <w:t xml:space="preserve">Permite añadir comandos que se ejecutarán automáticamente al iniciar </w:t>
                            </w:r>
                            <w:proofErr w:type="spellStart"/>
                            <w:proofErr w:type="gram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bash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0263" id="_x0000_s1050" type="#_x0000_t202" style="position:absolute;left:0;text-align:left;margin-left:334.45pt;margin-top:6.25pt;width:115.15pt;height:24.8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" fillcolor="white [3201]" strokecolor="#a02b93 [3208]" strokeweight="1pt">
                <v:textbox>
                  <w:txbxContent>
                    <w:p w14:paraId="5E2F3D68" w14:textId="28842017" w:rsidR="004D2B25" w:rsidRPr="00844E17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4D2B25">
                        <w:rPr>
                          <w:sz w:val="10"/>
                          <w:szCs w:val="10"/>
                        </w:rPr>
                        <w:t xml:space="preserve">Permite añadir comandos que se ejecutarán automáticamente al iniciar </w:t>
                      </w:r>
                      <w:proofErr w:type="spellStart"/>
                      <w:proofErr w:type="gramStart"/>
                      <w:r w:rsidRPr="004D2B25">
                        <w:rPr>
                          <w:sz w:val="10"/>
                          <w:szCs w:val="10"/>
                        </w:rPr>
                        <w:t>bash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4D2B25"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FD6594D" wp14:editId="510141C2">
                <wp:simplePos x="0" y="0"/>
                <wp:positionH relativeFrom="column">
                  <wp:posOffset>2330880</wp:posOffset>
                </wp:positionH>
                <wp:positionV relativeFrom="paragraph">
                  <wp:posOffset>234863</wp:posOffset>
                </wp:positionV>
                <wp:extent cx="1897573" cy="45719"/>
                <wp:effectExtent l="19050" t="76200" r="26670" b="50165"/>
                <wp:wrapNone/>
                <wp:docPr id="71569809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757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300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183.55pt;margin-top:18.5pt;width:149.4pt;height:3.6pt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" strokecolor="#a02b93 [3208]" strokeweight=".5pt">
                <v:stroke endarrow="block" joinstyle="miter"/>
              </v:shape>
            </w:pict>
          </mc:Fallback>
        </mc:AlternateContent>
      </w:r>
      <w:r w:rsidR="00DB422C" w:rsidRPr="00DB422C">
        <w:rPr>
          <w:rFonts w:ascii="Roboto" w:hAnsi="Roboto"/>
          <w:noProof/>
        </w:rPr>
        <w:drawing>
          <wp:anchor distT="0" distB="0" distL="114300" distR="114300" simplePos="0" relativeHeight="251765760" behindDoc="0" locked="0" layoutInCell="1" allowOverlap="1" wp14:anchorId="7672F137" wp14:editId="11DBC581">
            <wp:simplePos x="0" y="0"/>
            <wp:positionH relativeFrom="margin">
              <wp:align>center</wp:align>
            </wp:positionH>
            <wp:positionV relativeFrom="paragraph">
              <wp:posOffset>28274</wp:posOffset>
            </wp:positionV>
            <wp:extent cx="4320000" cy="438769"/>
            <wp:effectExtent l="190500" t="190500" r="175895" b="190500"/>
            <wp:wrapNone/>
            <wp:docPr id="1009404812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87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29CCE55" w14:textId="267C70B8" w:rsidR="00DB422C" w:rsidRPr="00DB422C" w:rsidRDefault="004D2B25" w:rsidP="00DB422C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40C6244" wp14:editId="5D068FC4">
                <wp:simplePos x="0" y="0"/>
                <wp:positionH relativeFrom="column">
                  <wp:posOffset>852751</wp:posOffset>
                </wp:positionH>
                <wp:positionV relativeFrom="paragraph">
                  <wp:posOffset>41286</wp:posOffset>
                </wp:positionV>
                <wp:extent cx="565344" cy="278969"/>
                <wp:effectExtent l="0" t="38100" r="63500" b="26035"/>
                <wp:wrapNone/>
                <wp:docPr id="72044051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344" cy="278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65BB7" id="Conector recto de flecha 12" o:spid="_x0000_s1026" type="#_x0000_t32" style="position:absolute;margin-left:67.15pt;margin-top:3.25pt;width:44.5pt;height:21.9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24E2A4E" wp14:editId="31A8C035">
                <wp:simplePos x="0" y="0"/>
                <wp:positionH relativeFrom="margin">
                  <wp:posOffset>85241</wp:posOffset>
                </wp:positionH>
                <wp:positionV relativeFrom="paragraph">
                  <wp:posOffset>201435</wp:posOffset>
                </wp:positionV>
                <wp:extent cx="769749" cy="206644"/>
                <wp:effectExtent l="0" t="0" r="11430" b="22225"/>
                <wp:wrapNone/>
                <wp:docPr id="25317061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749" cy="20664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3AC85" w14:textId="02E2ADF5" w:rsidR="004D2B25" w:rsidRPr="00844E17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Parar el contenedor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2A4E" id="_x0000_s1051" type="#_x0000_t202" style="position:absolute;left:0;text-align:left;margin-left:6.7pt;margin-top:15.85pt;width:60.6pt;height:16.2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" fillcolor="white [3201]" strokecolor="#a02b93 [3208]" strokeweight="1pt">
                <v:textbox>
                  <w:txbxContent>
                    <w:p w14:paraId="26F3AC85" w14:textId="02E2ADF5" w:rsidR="004D2B25" w:rsidRPr="00844E17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Parar el contenedor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73B67" w14:textId="35E5D74F" w:rsidR="006C3BDB" w:rsidRDefault="004D2B25" w:rsidP="007F0E8B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58592" behindDoc="0" locked="0" layoutInCell="1" allowOverlap="1" wp14:anchorId="473181BD" wp14:editId="03593F3D">
            <wp:simplePos x="0" y="0"/>
            <wp:positionH relativeFrom="margin">
              <wp:align>center</wp:align>
            </wp:positionH>
            <wp:positionV relativeFrom="paragraph">
              <wp:posOffset>230053</wp:posOffset>
            </wp:positionV>
            <wp:extent cx="4320000" cy="2295387"/>
            <wp:effectExtent l="0" t="0" r="4445" b="0"/>
            <wp:wrapNone/>
            <wp:docPr id="308662934" name="Imagen 2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62934" name="Imagen 2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9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57F759" w14:textId="6D70BE36" w:rsidR="006C3BDB" w:rsidRDefault="006C3BDB" w:rsidP="007F0E8B">
      <w:pPr>
        <w:jc w:val="both"/>
        <w:rPr>
          <w:rFonts w:ascii="Roboto" w:hAnsi="Roboto"/>
        </w:rPr>
      </w:pPr>
    </w:p>
    <w:p w14:paraId="1364E5AF" w14:textId="102B6B61" w:rsidR="006C3BDB" w:rsidRDefault="006C3BDB" w:rsidP="007F0E8B">
      <w:pPr>
        <w:jc w:val="both"/>
        <w:rPr>
          <w:rFonts w:ascii="Roboto" w:hAnsi="Roboto"/>
        </w:rPr>
      </w:pPr>
    </w:p>
    <w:p w14:paraId="7F6A20CC" w14:textId="0114F162" w:rsidR="002445F5" w:rsidRDefault="00483520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EAAF964" wp14:editId="00EFB65B">
                <wp:simplePos x="0" y="0"/>
                <wp:positionH relativeFrom="margin">
                  <wp:posOffset>4521200</wp:posOffset>
                </wp:positionH>
                <wp:positionV relativeFrom="paragraph">
                  <wp:posOffset>314491</wp:posOffset>
                </wp:positionV>
                <wp:extent cx="1518285" cy="384313"/>
                <wp:effectExtent l="0" t="0" r="24765" b="15875"/>
                <wp:wrapNone/>
                <wp:docPr id="211248673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384313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54778" w14:textId="1B7CE2BE" w:rsidR="004D2B25" w:rsidRPr="00844E17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Se debe ir al final del archivo y colocar estos 2 comandos que permit</w:t>
                            </w:r>
                            <w:r w:rsidR="0060031E">
                              <w:rPr>
                                <w:sz w:val="10"/>
                                <w:szCs w:val="10"/>
                              </w:rPr>
                              <w:t>en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el arranque de</w:t>
                            </w:r>
                            <w:r w:rsidR="0060031E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los servicios desde el inicio</w:t>
                            </w:r>
                            <w:r w:rsidR="00483520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AF964" id="_x0000_s1052" type="#_x0000_t202" style="position:absolute;left:0;text-align:left;margin-left:356pt;margin-top:24.75pt;width:119.55pt;height:30.2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" fillcolor="white [3201]" strokecolor="#a02b93 [3208]" strokeweight="1pt">
                <v:textbox>
                  <w:txbxContent>
                    <w:p w14:paraId="45654778" w14:textId="1B7CE2BE" w:rsidR="004D2B25" w:rsidRPr="00844E17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Se debe ir al final del archivo y colocar estos 2 comandos que permit</w:t>
                      </w:r>
                      <w:r w:rsidR="0060031E">
                        <w:rPr>
                          <w:sz w:val="10"/>
                          <w:szCs w:val="10"/>
                        </w:rPr>
                        <w:t>en</w:t>
                      </w:r>
                      <w:r>
                        <w:rPr>
                          <w:sz w:val="10"/>
                          <w:szCs w:val="10"/>
                        </w:rPr>
                        <w:t xml:space="preserve"> el arranque de</w:t>
                      </w:r>
                      <w:r w:rsidR="0060031E">
                        <w:rPr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los servicios desde el inicio</w:t>
                      </w:r>
                      <w:r w:rsidR="00483520">
                        <w:rPr>
                          <w:sz w:val="10"/>
                          <w:szCs w:val="1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B79967" w14:textId="160CB8A9" w:rsidR="002445F5" w:rsidRDefault="0060031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581E74B" wp14:editId="61C7D206">
                <wp:simplePos x="0" y="0"/>
                <wp:positionH relativeFrom="column">
                  <wp:posOffset>1896928</wp:posOffset>
                </wp:positionH>
                <wp:positionV relativeFrom="paragraph">
                  <wp:posOffset>163421</wp:posOffset>
                </wp:positionV>
                <wp:extent cx="2610496" cy="799454"/>
                <wp:effectExtent l="38100" t="0" r="18415" b="77470"/>
                <wp:wrapNone/>
                <wp:docPr id="1992180624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0496" cy="799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14679" id="Conector recto de flecha 12" o:spid="_x0000_s1026" type="#_x0000_t32" style="position:absolute;margin-left:149.35pt;margin-top:12.85pt;width:205.55pt;height:62.95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" strokecolor="#a02b93 [3208]" strokeweight=".5pt">
                <v:stroke endarrow="block" joinstyle="miter"/>
              </v:shape>
            </w:pict>
          </mc:Fallback>
        </mc:AlternateContent>
      </w:r>
    </w:p>
    <w:p w14:paraId="27F12DF5" w14:textId="49F28957" w:rsidR="002445F5" w:rsidRDefault="002445F5" w:rsidP="007F0E8B">
      <w:pPr>
        <w:jc w:val="both"/>
        <w:rPr>
          <w:rFonts w:ascii="Roboto" w:hAnsi="Roboto"/>
        </w:rPr>
      </w:pPr>
    </w:p>
    <w:p w14:paraId="54A3681F" w14:textId="73BC72CC" w:rsidR="006C3BDB" w:rsidRDefault="006C3BDB" w:rsidP="007F0E8B">
      <w:pPr>
        <w:jc w:val="both"/>
        <w:rPr>
          <w:rFonts w:ascii="Roboto" w:hAnsi="Roboto"/>
        </w:rPr>
      </w:pPr>
    </w:p>
    <w:p w14:paraId="39BBD1B7" w14:textId="3C2397FC" w:rsidR="00D60125" w:rsidRDefault="00D60125" w:rsidP="007F0E8B">
      <w:pPr>
        <w:jc w:val="both"/>
        <w:rPr>
          <w:rFonts w:ascii="Roboto" w:hAnsi="Roboto"/>
        </w:rPr>
      </w:pPr>
    </w:p>
    <w:p w14:paraId="5DEB9917" w14:textId="728EE84E" w:rsidR="00D60125" w:rsidRDefault="00D60125" w:rsidP="007F0E8B">
      <w:pPr>
        <w:jc w:val="both"/>
        <w:rPr>
          <w:rFonts w:ascii="Roboto" w:hAnsi="Roboto"/>
        </w:rPr>
      </w:pPr>
    </w:p>
    <w:p w14:paraId="681016F4" w14:textId="5DB92D99" w:rsidR="004D2B25" w:rsidRPr="004D2B25" w:rsidRDefault="0060031E" w:rsidP="004D2B25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4173E78" wp14:editId="4468A8D5">
                <wp:simplePos x="0" y="0"/>
                <wp:positionH relativeFrom="column">
                  <wp:posOffset>634440</wp:posOffset>
                </wp:positionH>
                <wp:positionV relativeFrom="paragraph">
                  <wp:posOffset>276870</wp:posOffset>
                </wp:positionV>
                <wp:extent cx="546014" cy="296050"/>
                <wp:effectExtent l="0" t="38100" r="64135" b="27940"/>
                <wp:wrapNone/>
                <wp:docPr id="95514845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014" cy="29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16AFE" id="Conector recto de flecha 12" o:spid="_x0000_s1026" type="#_x0000_t32" style="position:absolute;margin-left:49.95pt;margin-top:21.8pt;width:43pt;height:23.3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19A3B8" wp14:editId="6FC90705">
                <wp:simplePos x="0" y="0"/>
                <wp:positionH relativeFrom="column">
                  <wp:posOffset>4316277</wp:posOffset>
                </wp:positionH>
                <wp:positionV relativeFrom="paragraph">
                  <wp:posOffset>142874</wp:posOffset>
                </wp:positionV>
                <wp:extent cx="780081" cy="45719"/>
                <wp:effectExtent l="0" t="57150" r="20320" b="50165"/>
                <wp:wrapNone/>
                <wp:docPr id="20300766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008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750ED" id="Conector recto de flecha 12" o:spid="_x0000_s1026" type="#_x0000_t32" style="position:absolute;margin-left:339.85pt;margin-top:11.25pt;width:61.4pt;height:3.6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61C3D21" wp14:editId="3A8224F3">
                <wp:simplePos x="0" y="0"/>
                <wp:positionH relativeFrom="margin">
                  <wp:posOffset>5101525</wp:posOffset>
                </wp:positionH>
                <wp:positionV relativeFrom="paragraph">
                  <wp:posOffset>3066</wp:posOffset>
                </wp:positionV>
                <wp:extent cx="1358685" cy="315133"/>
                <wp:effectExtent l="0" t="0" r="13335" b="27940"/>
                <wp:wrapNone/>
                <wp:docPr id="176597112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685" cy="315133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ED810" w14:textId="4E4D7CF6" w:rsidR="0060031E" w:rsidRPr="00844E17" w:rsidRDefault="0060031E" w:rsidP="0060031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0031E">
                              <w:rPr>
                                <w:sz w:val="10"/>
                                <w:szCs w:val="10"/>
                              </w:rPr>
                              <w:t>Inicia un contenedor previamente creado y detenido.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C3D21" id="_x0000_s1053" type="#_x0000_t202" style="position:absolute;left:0;text-align:left;margin-left:401.7pt;margin-top:.25pt;width:107pt;height:24.8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" fillcolor="white [3201]" strokecolor="#a02b93 [3208]" strokeweight="1pt">
                <v:textbox>
                  <w:txbxContent>
                    <w:p w14:paraId="5DDED810" w14:textId="4E4D7CF6" w:rsidR="0060031E" w:rsidRPr="00844E17" w:rsidRDefault="0060031E" w:rsidP="0060031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0031E">
                        <w:rPr>
                          <w:sz w:val="10"/>
                          <w:szCs w:val="10"/>
                        </w:rPr>
                        <w:t>Inicia un contenedor previamente creado y detenido.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B25" w:rsidRPr="004D2B25">
        <w:rPr>
          <w:rFonts w:ascii="Roboto" w:hAnsi="Roboto"/>
          <w:noProof/>
        </w:rPr>
        <w:drawing>
          <wp:anchor distT="0" distB="0" distL="114300" distR="114300" simplePos="0" relativeHeight="251768832" behindDoc="0" locked="0" layoutInCell="1" allowOverlap="1" wp14:anchorId="700E1A33" wp14:editId="05924020">
            <wp:simplePos x="0" y="0"/>
            <wp:positionH relativeFrom="margin">
              <wp:posOffset>1164956</wp:posOffset>
            </wp:positionH>
            <wp:positionV relativeFrom="paragraph">
              <wp:posOffset>42717</wp:posOffset>
            </wp:positionV>
            <wp:extent cx="4318806" cy="495332"/>
            <wp:effectExtent l="0" t="0" r="5715" b="0"/>
            <wp:wrapNone/>
            <wp:docPr id="17160463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9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F16D92" w14:textId="70D2ED73" w:rsidR="00752CA5" w:rsidRDefault="00752CA5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F9FBC53" wp14:editId="7A9E68BB">
                <wp:simplePos x="0" y="0"/>
                <wp:positionH relativeFrom="margin">
                  <wp:posOffset>-183020</wp:posOffset>
                </wp:positionH>
                <wp:positionV relativeFrom="paragraph">
                  <wp:posOffset>303734</wp:posOffset>
                </wp:positionV>
                <wp:extent cx="1518834" cy="289301"/>
                <wp:effectExtent l="0" t="0" r="24765" b="15875"/>
                <wp:wrapNone/>
                <wp:docPr id="155303141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34" cy="289301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5CF6" w14:textId="47A2FCC0" w:rsidR="0060031E" w:rsidRPr="00844E17" w:rsidRDefault="0060031E" w:rsidP="0060031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0031E">
                              <w:rPr>
                                <w:sz w:val="10"/>
                                <w:szCs w:val="10"/>
                              </w:rPr>
                              <w:t>La terminal responde con LAMP, confirmando que el contenedor se ha iniciado correctamente.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FBC53" id="_x0000_s1054" type="#_x0000_t202" style="position:absolute;left:0;text-align:left;margin-left:-14.4pt;margin-top:23.9pt;width:119.6pt;height:22.8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" fillcolor="white [3201]" strokecolor="#a02b93 [3208]" strokeweight="1pt">
                <v:textbox>
                  <w:txbxContent>
                    <w:p w14:paraId="5A425CF6" w14:textId="47A2FCC0" w:rsidR="0060031E" w:rsidRPr="00844E17" w:rsidRDefault="0060031E" w:rsidP="0060031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0031E">
                        <w:rPr>
                          <w:sz w:val="10"/>
                          <w:szCs w:val="10"/>
                        </w:rPr>
                        <w:t>La terminal responde con LAMP, confirmando que el contenedor se ha iniciado correctamente.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541830" w14:textId="686C2E82" w:rsidR="00631D91" w:rsidRDefault="00631D91" w:rsidP="00631D91">
      <w:pPr>
        <w:pStyle w:val="Prrafodelista"/>
        <w:numPr>
          <w:ilvl w:val="0"/>
          <w:numId w:val="74"/>
        </w:num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lastRenderedPageBreak/>
        <w:t>Subiendo el contenedor a Docker Hub</w:t>
      </w:r>
    </w:p>
    <w:p w14:paraId="71188869" w14:textId="56A05327" w:rsidR="00631D91" w:rsidRPr="00631D91" w:rsidRDefault="00631D91" w:rsidP="00631D91">
      <w:pPr>
        <w:pStyle w:val="Prrafodelista"/>
        <w:ind w:left="1428"/>
        <w:rPr>
          <w:rFonts w:ascii="Roboto" w:hAnsi="Roboto"/>
          <w:b/>
          <w:bCs/>
        </w:rPr>
      </w:pPr>
      <w:r>
        <w:rPr>
          <w:noProof/>
        </w:rPr>
        <w:drawing>
          <wp:anchor distT="0" distB="0" distL="114300" distR="114300" simplePos="0" relativeHeight="251790336" behindDoc="0" locked="0" layoutInCell="1" allowOverlap="1" wp14:anchorId="76A564D9" wp14:editId="050747C7">
            <wp:simplePos x="0" y="0"/>
            <wp:positionH relativeFrom="margin">
              <wp:align>center</wp:align>
            </wp:positionH>
            <wp:positionV relativeFrom="paragraph">
              <wp:posOffset>268627</wp:posOffset>
            </wp:positionV>
            <wp:extent cx="4320000" cy="2343753"/>
            <wp:effectExtent l="190500" t="190500" r="194945" b="190500"/>
            <wp:wrapNone/>
            <wp:docPr id="235292108" name="Imagen 5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92108" name="Imagen 5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6" t="9148" r="1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437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B091A" w14:textId="4DBFEAD2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6FF5A942" w14:textId="26FC04A2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308DAD61" w14:textId="7975C295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4D91151F" w14:textId="11FA28F4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38207213" w14:textId="64134706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56C46404" w14:textId="79FD55E5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2860F66E" w14:textId="7D441A3A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1DF22D8B" w14:textId="1C7BECBB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52AB97E9" w14:textId="072C3045" w:rsidR="00631D91" w:rsidRDefault="00631D91" w:rsidP="00752CA5">
      <w:pPr>
        <w:jc w:val="center"/>
        <w:rPr>
          <w:rFonts w:ascii="Roboto" w:hAnsi="Roboto"/>
          <w:b/>
          <w:bCs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6DAD9BE9" wp14:editId="0E26E40C">
            <wp:simplePos x="0" y="0"/>
            <wp:positionH relativeFrom="margin">
              <wp:align>center</wp:align>
            </wp:positionH>
            <wp:positionV relativeFrom="paragraph">
              <wp:posOffset>197323</wp:posOffset>
            </wp:positionV>
            <wp:extent cx="4320000" cy="2334383"/>
            <wp:effectExtent l="190500" t="190500" r="194945" b="199390"/>
            <wp:wrapNone/>
            <wp:docPr id="1356883641" name="Imagen 5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83641" name="Imagen 5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7" t="9149" r="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343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BC85A" w14:textId="14C29072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2C910D56" w14:textId="2535176B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0CA918AB" w14:textId="7A00A1B2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569BCCBD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4FA8E6E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3B7FC82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591DB09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4FC46123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1C45B7EF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63787B06" w14:textId="6F9BDA39" w:rsidR="00631D91" w:rsidRDefault="00631D91" w:rsidP="00752CA5">
      <w:pPr>
        <w:jc w:val="center"/>
        <w:rPr>
          <w:rFonts w:ascii="Roboto" w:hAnsi="Roboto"/>
          <w:b/>
          <w:bCs/>
        </w:rPr>
      </w:pPr>
      <w:r w:rsidRPr="00631D91">
        <w:rPr>
          <w:rFonts w:ascii="Roboto" w:hAnsi="Roboto"/>
          <w:b/>
          <w:bCs/>
          <w:noProof/>
        </w:rPr>
        <w:drawing>
          <wp:anchor distT="0" distB="0" distL="114300" distR="114300" simplePos="0" relativeHeight="251792384" behindDoc="0" locked="0" layoutInCell="1" allowOverlap="1" wp14:anchorId="7603E0DE" wp14:editId="467FB229">
            <wp:simplePos x="0" y="0"/>
            <wp:positionH relativeFrom="margin">
              <wp:align>center</wp:align>
            </wp:positionH>
            <wp:positionV relativeFrom="paragraph">
              <wp:posOffset>110135</wp:posOffset>
            </wp:positionV>
            <wp:extent cx="4320000" cy="1301448"/>
            <wp:effectExtent l="190500" t="190500" r="194945" b="184785"/>
            <wp:wrapNone/>
            <wp:docPr id="509587889" name="Imagen 6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87889" name="Imagen 61" descr="Captura de pantalla con la imagen de una pantal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3014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AD725C8" w14:textId="666CCAED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0DD6A9E0" w14:textId="16590184" w:rsidR="00631D91" w:rsidRPr="00631D91" w:rsidRDefault="00631D91" w:rsidP="00631D91">
      <w:pPr>
        <w:jc w:val="center"/>
        <w:rPr>
          <w:rFonts w:ascii="Roboto" w:hAnsi="Roboto"/>
          <w:b/>
          <w:bCs/>
        </w:rPr>
      </w:pPr>
    </w:p>
    <w:p w14:paraId="09732CAC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7835CB9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2AC312A9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27AAEF4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752F1844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7AB55B58" w14:textId="237307C1" w:rsidR="00752CA5" w:rsidRDefault="00752CA5" w:rsidP="00752CA5">
      <w:pPr>
        <w:jc w:val="center"/>
        <w:rPr>
          <w:rFonts w:ascii="Roboto" w:hAnsi="Roboto"/>
          <w:b/>
          <w:bCs/>
        </w:rPr>
      </w:pPr>
      <w:r w:rsidRPr="00752CA5">
        <w:rPr>
          <w:rFonts w:ascii="Roboto" w:hAnsi="Roboto"/>
          <w:b/>
          <w:bCs/>
        </w:rPr>
        <w:lastRenderedPageBreak/>
        <w:t xml:space="preserve">UD 03. Caso práctico 03 - Accediendo a interfaz gráfica con </w:t>
      </w:r>
      <w:proofErr w:type="spellStart"/>
      <w:r w:rsidRPr="00752CA5">
        <w:rPr>
          <w:rFonts w:ascii="Roboto" w:hAnsi="Roboto"/>
          <w:b/>
          <w:bCs/>
        </w:rPr>
        <w:t>NoVNC</w:t>
      </w:r>
      <w:proofErr w:type="spellEnd"/>
    </w:p>
    <w:p w14:paraId="619D814C" w14:textId="02DCFEE7" w:rsidR="000361E1" w:rsidRDefault="000361E1" w:rsidP="000361E1">
      <w:pPr>
        <w:pStyle w:val="Prrafodelista"/>
        <w:numPr>
          <w:ilvl w:val="0"/>
          <w:numId w:val="77"/>
        </w:num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Preparación del contenedor</w:t>
      </w:r>
    </w:p>
    <w:p w14:paraId="683F67AD" w14:textId="4DB8E7EF" w:rsidR="000361E1" w:rsidRPr="000361E1" w:rsidRDefault="000361E1" w:rsidP="000361E1">
      <w:pPr>
        <w:pStyle w:val="Prrafodelista"/>
        <w:rPr>
          <w:rFonts w:ascii="Roboto" w:hAnsi="Roboto"/>
          <w:b/>
          <w:bCs/>
        </w:r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168DC81C" wp14:editId="0FAB88D7">
            <wp:simplePos x="0" y="0"/>
            <wp:positionH relativeFrom="margin">
              <wp:align>right</wp:align>
            </wp:positionH>
            <wp:positionV relativeFrom="paragraph">
              <wp:posOffset>131692</wp:posOffset>
            </wp:positionV>
            <wp:extent cx="6198870" cy="1419860"/>
            <wp:effectExtent l="190500" t="190500" r="182880" b="199390"/>
            <wp:wrapNone/>
            <wp:docPr id="616217052" name="Imagen 6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17052" name="Imagen 6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8" t="9961" r="2515" b="5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70" cy="1419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BCEE1D" w14:textId="4DB71EB6" w:rsidR="00752CA5" w:rsidRDefault="00752CA5" w:rsidP="007F0E8B">
      <w:pPr>
        <w:jc w:val="both"/>
        <w:rPr>
          <w:rFonts w:ascii="Roboto" w:hAnsi="Roboto"/>
        </w:rPr>
      </w:pPr>
    </w:p>
    <w:p w14:paraId="41FFFF01" w14:textId="2F077FA7" w:rsidR="00752CA5" w:rsidRDefault="00752CA5" w:rsidP="007F0E8B">
      <w:pPr>
        <w:jc w:val="both"/>
        <w:rPr>
          <w:rFonts w:ascii="Roboto" w:hAnsi="Roboto"/>
        </w:rPr>
      </w:pPr>
    </w:p>
    <w:p w14:paraId="701B2788" w14:textId="77777777" w:rsidR="00752CA5" w:rsidRDefault="00752CA5" w:rsidP="007F0E8B">
      <w:pPr>
        <w:jc w:val="both"/>
        <w:rPr>
          <w:rFonts w:ascii="Roboto" w:hAnsi="Roboto"/>
        </w:rPr>
      </w:pPr>
    </w:p>
    <w:p w14:paraId="14C42EA0" w14:textId="77777777" w:rsidR="00752CA5" w:rsidRDefault="00752CA5" w:rsidP="007F0E8B">
      <w:pPr>
        <w:jc w:val="both"/>
        <w:rPr>
          <w:rFonts w:ascii="Roboto" w:hAnsi="Roboto"/>
        </w:rPr>
      </w:pPr>
    </w:p>
    <w:p w14:paraId="437BBB52" w14:textId="42AD5887" w:rsidR="001819B0" w:rsidRPr="001819B0" w:rsidRDefault="001819B0" w:rsidP="001819B0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</w:p>
    <w:p w14:paraId="7CCE10E7" w14:textId="3B0CD9DA" w:rsidR="001819B0" w:rsidRPr="001819B0" w:rsidRDefault="001819B0" w:rsidP="001819B0">
      <w:pPr>
        <w:pStyle w:val="Prrafodelista"/>
        <w:numPr>
          <w:ilvl w:val="2"/>
          <w:numId w:val="78"/>
        </w:numPr>
        <w:jc w:val="both"/>
        <w:rPr>
          <w:rFonts w:ascii="Roboto" w:hAnsi="Roboto"/>
          <w:sz w:val="20"/>
          <w:szCs w:val="20"/>
        </w:rPr>
      </w:pPr>
      <w:r w:rsidRPr="001819B0">
        <w:rPr>
          <w:rFonts w:ascii="Roboto" w:hAnsi="Roboto"/>
          <w:sz w:val="20"/>
          <w:szCs w:val="20"/>
        </w:rPr>
        <w:t>--</w:t>
      </w:r>
      <w:proofErr w:type="spellStart"/>
      <w:r w:rsidRPr="001819B0">
        <w:rPr>
          <w:rFonts w:ascii="Roboto" w:hAnsi="Roboto"/>
          <w:sz w:val="20"/>
          <w:szCs w:val="20"/>
        </w:rPr>
        <w:t>rm</w:t>
      </w:r>
      <w:proofErr w:type="spellEnd"/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sym w:font="Wingdings" w:char="F0E0"/>
      </w:r>
      <w:r w:rsidRPr="001819B0">
        <w:rPr>
          <w:rFonts w:ascii="Roboto" w:hAnsi="Roboto"/>
          <w:sz w:val="20"/>
          <w:szCs w:val="20"/>
        </w:rPr>
        <w:t xml:space="preserve"> Elimina el contenedor al cerrarlo (ideal para pruebas)</w:t>
      </w:r>
    </w:p>
    <w:p w14:paraId="086B5F23" w14:textId="2C21CBA0" w:rsidR="001819B0" w:rsidRPr="001819B0" w:rsidRDefault="001819B0" w:rsidP="001819B0">
      <w:pPr>
        <w:pStyle w:val="Prrafodelista"/>
        <w:numPr>
          <w:ilvl w:val="2"/>
          <w:numId w:val="78"/>
        </w:numPr>
        <w:jc w:val="both"/>
        <w:rPr>
          <w:rFonts w:ascii="Roboto" w:hAnsi="Roboto"/>
          <w:sz w:val="20"/>
          <w:szCs w:val="20"/>
        </w:rPr>
      </w:pPr>
      <w:r w:rsidRPr="001819B0">
        <w:rPr>
          <w:rFonts w:ascii="Roboto" w:hAnsi="Roboto"/>
          <w:sz w:val="20"/>
          <w:szCs w:val="20"/>
        </w:rPr>
        <w:t>-</w:t>
      </w:r>
      <w:proofErr w:type="spellStart"/>
      <w:r w:rsidRPr="001819B0">
        <w:rPr>
          <w:rFonts w:ascii="Roboto" w:hAnsi="Roboto"/>
          <w:sz w:val="20"/>
          <w:szCs w:val="20"/>
        </w:rPr>
        <w:t>it</w:t>
      </w:r>
      <w:proofErr w:type="spellEnd"/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sym w:font="Wingdings" w:char="F0E0"/>
      </w:r>
      <w:r w:rsidRPr="001819B0">
        <w:rPr>
          <w:rFonts w:ascii="Roboto" w:hAnsi="Roboto"/>
          <w:sz w:val="20"/>
          <w:szCs w:val="20"/>
        </w:rPr>
        <w:tab/>
        <w:t>Modo interactivo con terminal</w:t>
      </w:r>
    </w:p>
    <w:p w14:paraId="1A2D86E0" w14:textId="68A00087" w:rsidR="001819B0" w:rsidRPr="001819B0" w:rsidRDefault="001819B0" w:rsidP="001819B0">
      <w:pPr>
        <w:pStyle w:val="Prrafodelista"/>
        <w:numPr>
          <w:ilvl w:val="2"/>
          <w:numId w:val="78"/>
        </w:numPr>
        <w:jc w:val="both"/>
        <w:rPr>
          <w:rFonts w:ascii="Roboto" w:hAnsi="Roboto"/>
          <w:sz w:val="20"/>
          <w:szCs w:val="20"/>
        </w:rPr>
      </w:pPr>
      <w:r w:rsidRPr="001819B0">
        <w:rPr>
          <w:rFonts w:ascii="Roboto" w:hAnsi="Roboto"/>
          <w:sz w:val="20"/>
          <w:szCs w:val="20"/>
        </w:rPr>
        <w:t xml:space="preserve">-p 8080:8080 </w:t>
      </w:r>
      <w:r w:rsidRPr="001819B0">
        <w:rPr>
          <w:rFonts w:ascii="Roboto" w:hAnsi="Roboto"/>
          <w:sz w:val="20"/>
          <w:szCs w:val="20"/>
        </w:rPr>
        <w:sym w:font="Wingdings" w:char="F0E0"/>
      </w:r>
      <w:r w:rsidRPr="001819B0">
        <w:rPr>
          <w:rFonts w:ascii="Roboto" w:hAnsi="Roboto"/>
          <w:sz w:val="20"/>
          <w:szCs w:val="20"/>
        </w:rPr>
        <w:t xml:space="preserve"> Expone el puerto 8080 del contenedor al host (para acceder vía navegador)</w:t>
      </w:r>
    </w:p>
    <w:p w14:paraId="7D2C1D41" w14:textId="611C9940" w:rsidR="00752CA5" w:rsidRDefault="001819B0" w:rsidP="001819B0">
      <w:pPr>
        <w:pStyle w:val="Prrafodelista"/>
        <w:numPr>
          <w:ilvl w:val="2"/>
          <w:numId w:val="78"/>
        </w:numPr>
        <w:jc w:val="both"/>
        <w:rPr>
          <w:rFonts w:ascii="Roboto" w:hAnsi="Roboto"/>
          <w:sz w:val="20"/>
          <w:szCs w:val="20"/>
        </w:rPr>
      </w:pPr>
      <w:proofErr w:type="spellStart"/>
      <w:r w:rsidRPr="001819B0">
        <w:rPr>
          <w:rFonts w:ascii="Roboto" w:hAnsi="Roboto"/>
          <w:sz w:val="20"/>
          <w:szCs w:val="20"/>
        </w:rPr>
        <w:t>theasp</w:t>
      </w:r>
      <w:proofErr w:type="spellEnd"/>
      <w:r w:rsidRPr="001819B0">
        <w:rPr>
          <w:rFonts w:ascii="Roboto" w:hAnsi="Roboto"/>
          <w:sz w:val="20"/>
          <w:szCs w:val="20"/>
        </w:rPr>
        <w:t>/</w:t>
      </w:r>
      <w:proofErr w:type="spellStart"/>
      <w:r w:rsidRPr="001819B0">
        <w:rPr>
          <w:rFonts w:ascii="Roboto" w:hAnsi="Roboto"/>
          <w:sz w:val="20"/>
          <w:szCs w:val="20"/>
        </w:rPr>
        <w:t>novnc</w:t>
      </w:r>
      <w:proofErr w:type="spellEnd"/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sym w:font="Wingdings" w:char="F0E0"/>
      </w:r>
      <w:r w:rsidRPr="001819B0">
        <w:rPr>
          <w:rFonts w:ascii="Roboto" w:hAnsi="Roboto"/>
          <w:sz w:val="20"/>
          <w:szCs w:val="20"/>
        </w:rPr>
        <w:t xml:space="preserve"> Imagen que ya incluye servidor VNC + cliente </w:t>
      </w:r>
      <w:proofErr w:type="spellStart"/>
      <w:r w:rsidRPr="001819B0">
        <w:rPr>
          <w:rFonts w:ascii="Roboto" w:hAnsi="Roboto"/>
          <w:sz w:val="20"/>
          <w:szCs w:val="20"/>
        </w:rPr>
        <w:t>NoVNC</w:t>
      </w:r>
      <w:proofErr w:type="spellEnd"/>
      <w:r w:rsidRPr="001819B0">
        <w:rPr>
          <w:rFonts w:ascii="Roboto" w:hAnsi="Roboto"/>
          <w:sz w:val="20"/>
          <w:szCs w:val="20"/>
        </w:rPr>
        <w:t xml:space="preserve"> listo para usar</w:t>
      </w:r>
    </w:p>
    <w:p w14:paraId="37691A47" w14:textId="77777777" w:rsidR="006C014B" w:rsidRPr="001819B0" w:rsidRDefault="006C014B" w:rsidP="006C014B">
      <w:pPr>
        <w:pStyle w:val="Prrafodelista"/>
        <w:ind w:left="2160"/>
        <w:jc w:val="both"/>
        <w:rPr>
          <w:rFonts w:ascii="Roboto" w:hAnsi="Roboto"/>
          <w:sz w:val="20"/>
          <w:szCs w:val="20"/>
        </w:rPr>
      </w:pPr>
    </w:p>
    <w:p w14:paraId="29E701B3" w14:textId="5F7C1B7B" w:rsidR="001819B0" w:rsidRPr="001819B0" w:rsidRDefault="001819B0" w:rsidP="001819B0">
      <w:pPr>
        <w:pStyle w:val="Prrafodelista"/>
        <w:numPr>
          <w:ilvl w:val="0"/>
          <w:numId w:val="77"/>
        </w:numPr>
        <w:rPr>
          <w:rFonts w:ascii="Roboto" w:hAnsi="Roboto"/>
          <w:b/>
          <w:bCs/>
        </w:rPr>
      </w:pPr>
      <w:r w:rsidRPr="001819B0">
        <w:rPr>
          <w:rFonts w:ascii="Roboto" w:hAnsi="Roboto"/>
          <w:b/>
          <w:bCs/>
        </w:rPr>
        <w:t xml:space="preserve"> Acceder a la interfaz gráfica</w:t>
      </w:r>
    </w:p>
    <w:p w14:paraId="1E38F6B0" w14:textId="17EC0D09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>Una vez que el contenedor esté corriendo:</w:t>
      </w:r>
    </w:p>
    <w:p w14:paraId="0A5C7C6E" w14:textId="6BF4184D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>Abr</w:t>
      </w:r>
      <w:r w:rsidR="006C014B">
        <w:rPr>
          <w:rFonts w:ascii="Roboto" w:hAnsi="Roboto"/>
        </w:rPr>
        <w:t>ir el</w:t>
      </w:r>
      <w:r w:rsidRPr="001819B0">
        <w:rPr>
          <w:rFonts w:ascii="Roboto" w:hAnsi="Roboto"/>
        </w:rPr>
        <w:t xml:space="preserve"> navegador.</w:t>
      </w:r>
    </w:p>
    <w:p w14:paraId="191E4E2C" w14:textId="484F77F7" w:rsidR="001819B0" w:rsidRPr="001819B0" w:rsidRDefault="006C014B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>
        <w:rPr>
          <w:rFonts w:ascii="Roboto" w:hAnsi="Roboto"/>
        </w:rPr>
        <w:t>Ir</w:t>
      </w:r>
      <w:r w:rsidR="001819B0" w:rsidRPr="001819B0">
        <w:rPr>
          <w:rFonts w:ascii="Roboto" w:hAnsi="Roboto"/>
        </w:rPr>
        <w:t xml:space="preserve"> a http://localhost:8080/vnc.html</w:t>
      </w:r>
    </w:p>
    <w:p w14:paraId="3AA9A907" w14:textId="513961DB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 xml:space="preserve">Se cargará el cliente </w:t>
      </w:r>
      <w:proofErr w:type="spellStart"/>
      <w:r w:rsidRPr="001819B0">
        <w:rPr>
          <w:rFonts w:ascii="Roboto" w:hAnsi="Roboto"/>
          <w:b/>
          <w:bCs/>
        </w:rPr>
        <w:t>NoVNC</w:t>
      </w:r>
      <w:proofErr w:type="spellEnd"/>
      <w:r w:rsidRPr="001819B0">
        <w:rPr>
          <w:rFonts w:ascii="Roboto" w:hAnsi="Roboto"/>
        </w:rPr>
        <w:t xml:space="preserve"> (HTML5 + JavaScript).</w:t>
      </w:r>
    </w:p>
    <w:p w14:paraId="19C6507B" w14:textId="0A1C349D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>Ha</w:t>
      </w:r>
      <w:r w:rsidR="006C014B">
        <w:rPr>
          <w:rFonts w:ascii="Roboto" w:hAnsi="Roboto"/>
        </w:rPr>
        <w:t>cer</w:t>
      </w:r>
      <w:r w:rsidRPr="001819B0">
        <w:rPr>
          <w:rFonts w:ascii="Roboto" w:hAnsi="Roboto"/>
        </w:rPr>
        <w:t xml:space="preserve"> clic en </w:t>
      </w:r>
      <w:proofErr w:type="spellStart"/>
      <w:r w:rsidRPr="001819B0">
        <w:rPr>
          <w:rFonts w:ascii="Roboto" w:hAnsi="Roboto"/>
          <w:b/>
          <w:bCs/>
        </w:rPr>
        <w:t>Connect</w:t>
      </w:r>
      <w:proofErr w:type="spellEnd"/>
      <w:r w:rsidRPr="001819B0">
        <w:rPr>
          <w:rFonts w:ascii="Roboto" w:hAnsi="Roboto"/>
        </w:rPr>
        <w:t xml:space="preserve"> para iniciar la sesión VNC.</w:t>
      </w:r>
    </w:p>
    <w:p w14:paraId="680A377A" w14:textId="251EAE5B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>Interfaz gráfica dentro del contenedor.</w:t>
      </w:r>
    </w:p>
    <w:p w14:paraId="34A66FC0" w14:textId="613C0EA8" w:rsidR="00752CA5" w:rsidRDefault="00752CA5" w:rsidP="007F0E8B">
      <w:pPr>
        <w:jc w:val="both"/>
        <w:rPr>
          <w:rFonts w:ascii="Roboto" w:hAnsi="Roboto"/>
        </w:rPr>
      </w:pPr>
    </w:p>
    <w:p w14:paraId="2D5FC955" w14:textId="67049164" w:rsidR="00752CA5" w:rsidRDefault="006C014B" w:rsidP="007F0E8B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94432" behindDoc="0" locked="0" layoutInCell="1" allowOverlap="1" wp14:anchorId="4D0962A4" wp14:editId="375DA854">
            <wp:simplePos x="0" y="0"/>
            <wp:positionH relativeFrom="column">
              <wp:posOffset>3401428</wp:posOffset>
            </wp:positionH>
            <wp:positionV relativeFrom="paragraph">
              <wp:posOffset>5715</wp:posOffset>
            </wp:positionV>
            <wp:extent cx="2160000" cy="1365532"/>
            <wp:effectExtent l="190500" t="190500" r="183515" b="196850"/>
            <wp:wrapNone/>
            <wp:docPr id="475618536" name="Imagen 6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18536" name="Imagen 6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5" t="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655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7C1A126E" wp14:editId="503A2689">
            <wp:simplePos x="0" y="0"/>
            <wp:positionH relativeFrom="margin">
              <wp:posOffset>920315</wp:posOffset>
            </wp:positionH>
            <wp:positionV relativeFrom="paragraph">
              <wp:posOffset>3810</wp:posOffset>
            </wp:positionV>
            <wp:extent cx="2159183" cy="1383297"/>
            <wp:effectExtent l="190500" t="190500" r="184150" b="198120"/>
            <wp:wrapNone/>
            <wp:docPr id="695052191" name="Imagen 6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2191" name="Imagen 64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7" t="3703" r="-42" b="-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183" cy="13832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29CC5A" w14:textId="6B2815D2" w:rsidR="00752CA5" w:rsidRDefault="00752CA5" w:rsidP="007F0E8B">
      <w:pPr>
        <w:jc w:val="both"/>
        <w:rPr>
          <w:rFonts w:ascii="Roboto" w:hAnsi="Roboto"/>
        </w:rPr>
      </w:pPr>
    </w:p>
    <w:p w14:paraId="70EADF43" w14:textId="77777777" w:rsidR="00752CA5" w:rsidRDefault="00752CA5" w:rsidP="007F0E8B">
      <w:pPr>
        <w:jc w:val="both"/>
        <w:rPr>
          <w:rFonts w:ascii="Roboto" w:hAnsi="Roboto"/>
        </w:rPr>
      </w:pPr>
    </w:p>
    <w:p w14:paraId="49C41063" w14:textId="77777777" w:rsidR="00752CA5" w:rsidRDefault="00752CA5" w:rsidP="007F0E8B">
      <w:pPr>
        <w:jc w:val="both"/>
        <w:rPr>
          <w:rFonts w:ascii="Roboto" w:hAnsi="Roboto"/>
        </w:rPr>
      </w:pPr>
    </w:p>
    <w:p w14:paraId="2AE95407" w14:textId="77777777" w:rsidR="00752CA5" w:rsidRDefault="00752CA5" w:rsidP="007F0E8B">
      <w:pPr>
        <w:jc w:val="both"/>
        <w:rPr>
          <w:rFonts w:ascii="Roboto" w:hAnsi="Roboto"/>
        </w:rPr>
      </w:pPr>
    </w:p>
    <w:p w14:paraId="5962AA0F" w14:textId="77777777" w:rsidR="001819B0" w:rsidRDefault="001819B0" w:rsidP="007F0E8B">
      <w:pPr>
        <w:jc w:val="both"/>
        <w:rPr>
          <w:rFonts w:ascii="Roboto" w:hAnsi="Roboto"/>
        </w:rPr>
      </w:pPr>
    </w:p>
    <w:p w14:paraId="09E47051" w14:textId="401CA86C" w:rsidR="001819B0" w:rsidRDefault="006C014B" w:rsidP="007F0E8B">
      <w:pPr>
        <w:jc w:val="both"/>
        <w:rPr>
          <w:rFonts w:ascii="Roboto" w:hAnsi="Roboto"/>
        </w:rPr>
      </w:pPr>
      <w:r w:rsidRPr="006C014B">
        <w:rPr>
          <w:rFonts w:ascii="Roboto" w:hAnsi="Roboto"/>
        </w:rPr>
        <w:t xml:space="preserve">La imagen </w:t>
      </w:r>
      <w:proofErr w:type="spellStart"/>
      <w:r w:rsidRPr="006C014B">
        <w:rPr>
          <w:rFonts w:ascii="Roboto" w:hAnsi="Roboto"/>
        </w:rPr>
        <w:t>theasp</w:t>
      </w:r>
      <w:proofErr w:type="spellEnd"/>
      <w:r w:rsidRPr="006C014B">
        <w:rPr>
          <w:rFonts w:ascii="Roboto" w:hAnsi="Roboto"/>
        </w:rPr>
        <w:t>/</w:t>
      </w:r>
      <w:proofErr w:type="spellStart"/>
      <w:r w:rsidRPr="006C014B">
        <w:rPr>
          <w:rFonts w:ascii="Roboto" w:hAnsi="Roboto"/>
        </w:rPr>
        <w:t>novnc</w:t>
      </w:r>
      <w:proofErr w:type="spellEnd"/>
      <w:r w:rsidRPr="006C014B">
        <w:rPr>
          <w:rFonts w:ascii="Roboto" w:hAnsi="Roboto"/>
        </w:rPr>
        <w:t xml:space="preserve"> suele incluir un entorno gráfico ligero como XFCE o similar, ideal para pruebas. </w:t>
      </w:r>
      <w:r>
        <w:rPr>
          <w:rFonts w:ascii="Roboto" w:hAnsi="Roboto"/>
        </w:rPr>
        <w:t>Se p</w:t>
      </w:r>
      <w:r w:rsidRPr="006C014B">
        <w:rPr>
          <w:rFonts w:ascii="Roboto" w:hAnsi="Roboto"/>
        </w:rPr>
        <w:t>uede interactuar con él como si fuera un escritorio remoto.</w:t>
      </w:r>
    </w:p>
    <w:p w14:paraId="4AB110AA" w14:textId="12EC6582" w:rsidR="006C014B" w:rsidRPr="006C014B" w:rsidRDefault="006C014B" w:rsidP="006C014B">
      <w:pPr>
        <w:jc w:val="both"/>
        <w:rPr>
          <w:rFonts w:ascii="Roboto" w:hAnsi="Roboto"/>
        </w:rPr>
      </w:pPr>
      <w:r w:rsidRPr="006C014B">
        <w:rPr>
          <w:rFonts w:ascii="Roboto" w:hAnsi="Roboto"/>
        </w:rPr>
        <w:t>Al cerrar la terminal, el contenedor se elimina (por el parámetro --</w:t>
      </w:r>
      <w:proofErr w:type="spellStart"/>
      <w:r w:rsidRPr="006C014B">
        <w:rPr>
          <w:rFonts w:ascii="Roboto" w:hAnsi="Roboto"/>
        </w:rPr>
        <w:t>rm</w:t>
      </w:r>
      <w:proofErr w:type="spellEnd"/>
      <w:r w:rsidRPr="006C014B">
        <w:rPr>
          <w:rFonts w:ascii="Roboto" w:hAnsi="Roboto"/>
        </w:rPr>
        <w:t>)</w:t>
      </w:r>
      <w:r>
        <w:rPr>
          <w:rFonts w:ascii="Roboto" w:hAnsi="Roboto"/>
        </w:rPr>
        <w:t>, si se</w:t>
      </w:r>
      <w:r w:rsidRPr="006C014B">
        <w:rPr>
          <w:rFonts w:ascii="Roboto" w:hAnsi="Roboto"/>
        </w:rPr>
        <w:t xml:space="preserve"> quiere mantenerlo activo, elimina --</w:t>
      </w:r>
      <w:proofErr w:type="spellStart"/>
      <w:r w:rsidRPr="006C014B">
        <w:rPr>
          <w:rFonts w:ascii="Roboto" w:hAnsi="Roboto"/>
        </w:rPr>
        <w:t>rm</w:t>
      </w:r>
      <w:proofErr w:type="spellEnd"/>
      <w:r w:rsidRPr="006C014B">
        <w:rPr>
          <w:rFonts w:ascii="Roboto" w:hAnsi="Roboto"/>
        </w:rPr>
        <w:t xml:space="preserve"> y añade -d para modo </w:t>
      </w:r>
      <w:proofErr w:type="spellStart"/>
      <w:r w:rsidRPr="006C014B">
        <w:rPr>
          <w:rFonts w:ascii="Roboto" w:hAnsi="Roboto"/>
        </w:rPr>
        <w:t>daemon</w:t>
      </w:r>
      <w:proofErr w:type="spellEnd"/>
      <w:r w:rsidRPr="006C014B">
        <w:rPr>
          <w:rFonts w:ascii="Roboto" w:hAnsi="Roboto"/>
        </w:rPr>
        <w:t>:</w:t>
      </w:r>
    </w:p>
    <w:p w14:paraId="1C2A80D1" w14:textId="06F6BA5F" w:rsidR="00752CA5" w:rsidRPr="00483520" w:rsidRDefault="006C014B" w:rsidP="006C014B">
      <w:pPr>
        <w:jc w:val="both"/>
        <w:rPr>
          <w:rFonts w:ascii="Roboto" w:hAnsi="Roboto"/>
          <w:b/>
          <w:bCs/>
          <w:i/>
          <w:iCs/>
          <w:lang w:val="en-US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  <w:r w:rsidRPr="00483520">
        <w:rPr>
          <w:rFonts w:ascii="Roboto" w:hAnsi="Roboto"/>
          <w:b/>
          <w:bCs/>
          <w:i/>
          <w:iCs/>
          <w:lang w:val="en-US"/>
        </w:rPr>
        <w:t xml:space="preserve">docker run -d -p 8080:8080 </w:t>
      </w:r>
      <w:proofErr w:type="spellStart"/>
      <w:r w:rsidRPr="00483520">
        <w:rPr>
          <w:rFonts w:ascii="Roboto" w:hAnsi="Roboto"/>
          <w:b/>
          <w:bCs/>
          <w:i/>
          <w:iCs/>
          <w:lang w:val="en-US"/>
        </w:rPr>
        <w:t>theasp</w:t>
      </w:r>
      <w:proofErr w:type="spellEnd"/>
      <w:r w:rsidRPr="00483520">
        <w:rPr>
          <w:rFonts w:ascii="Roboto" w:hAnsi="Roboto"/>
          <w:b/>
          <w:bCs/>
          <w:i/>
          <w:iCs/>
          <w:lang w:val="en-US"/>
        </w:rPr>
        <w:t>/</w:t>
      </w:r>
      <w:proofErr w:type="spellStart"/>
      <w:r w:rsidRPr="00483520">
        <w:rPr>
          <w:rFonts w:ascii="Roboto" w:hAnsi="Roboto"/>
          <w:b/>
          <w:bCs/>
          <w:i/>
          <w:iCs/>
          <w:lang w:val="en-US"/>
        </w:rPr>
        <w:t>novnc</w:t>
      </w:r>
      <w:proofErr w:type="spellEnd"/>
    </w:p>
    <w:p w14:paraId="17B99743" w14:textId="77777777" w:rsidR="006C014B" w:rsidRPr="00483520" w:rsidRDefault="006C014B" w:rsidP="007F0E8B">
      <w:pPr>
        <w:jc w:val="both"/>
        <w:rPr>
          <w:rFonts w:ascii="Roboto" w:hAnsi="Roboto"/>
          <w:lang w:val="en-US"/>
        </w:rPr>
      </w:pPr>
    </w:p>
    <w:p w14:paraId="2EFB94FE" w14:textId="46AF9131" w:rsidR="007F0E8B" w:rsidRPr="00B30F6E" w:rsidRDefault="007F0E8B" w:rsidP="007F0E8B">
      <w:pPr>
        <w:pStyle w:val="Ttulo2"/>
        <w:rPr>
          <w:rFonts w:ascii="Roboto" w:hAnsi="Roboto"/>
          <w:color w:val="000000" w:themeColor="text1"/>
        </w:rPr>
      </w:pPr>
      <w:bookmarkStart w:id="4" w:name="_Toc211427316"/>
      <w:r w:rsidRPr="00B30F6E">
        <w:rPr>
          <w:rFonts w:ascii="Roboto" w:hAnsi="Roboto"/>
          <w:color w:val="000000" w:themeColor="text1"/>
        </w:rPr>
        <w:lastRenderedPageBreak/>
        <w:t>ACTIVIDAD 02</w:t>
      </w:r>
      <w:bookmarkEnd w:id="4"/>
    </w:p>
    <w:p w14:paraId="7E59E629" w14:textId="5E5D1654" w:rsidR="008873C8" w:rsidRPr="008873C8" w:rsidRDefault="008873C8" w:rsidP="008873C8">
      <w:pPr>
        <w:jc w:val="center"/>
        <w:rPr>
          <w:rFonts w:ascii="Roboto" w:hAnsi="Roboto"/>
          <w:b/>
          <w:bCs/>
        </w:rPr>
      </w:pPr>
      <w:r w:rsidRPr="008873C8">
        <w:rPr>
          <w:rFonts w:ascii="Roboto" w:hAnsi="Roboto"/>
          <w:b/>
          <w:bCs/>
        </w:rPr>
        <w:t xml:space="preserve">UD 05. Caso práctico 01- </w:t>
      </w:r>
      <w:proofErr w:type="spellStart"/>
      <w:r w:rsidRPr="008873C8">
        <w:rPr>
          <w:rFonts w:ascii="Roboto" w:hAnsi="Roboto"/>
          <w:b/>
          <w:bCs/>
        </w:rPr>
        <w:t>Wordpress</w:t>
      </w:r>
      <w:proofErr w:type="spellEnd"/>
      <w:r w:rsidRPr="008873C8">
        <w:rPr>
          <w:rFonts w:ascii="Roboto" w:hAnsi="Roboto"/>
          <w:b/>
          <w:bCs/>
        </w:rPr>
        <w:t xml:space="preserve"> + </w:t>
      </w:r>
      <w:proofErr w:type="spellStart"/>
      <w:r w:rsidRPr="008873C8">
        <w:rPr>
          <w:rFonts w:ascii="Roboto" w:hAnsi="Roboto"/>
          <w:b/>
          <w:bCs/>
        </w:rPr>
        <w:t>MariaDB</w:t>
      </w:r>
      <w:proofErr w:type="spellEnd"/>
    </w:p>
    <w:p w14:paraId="554581AA" w14:textId="78998654" w:rsidR="008873C8" w:rsidRDefault="008873C8" w:rsidP="008873C8">
      <w:pPr>
        <w:rPr>
          <w:rFonts w:ascii="Roboto" w:hAnsi="Roboto"/>
        </w:rPr>
      </w:pPr>
    </w:p>
    <w:p w14:paraId="17120911" w14:textId="2EC3E2C1" w:rsidR="008873C8" w:rsidRDefault="008873C8" w:rsidP="008873C8">
      <w:pPr>
        <w:jc w:val="both"/>
        <w:rPr>
          <w:rFonts w:ascii="Roboto" w:hAnsi="Roboto"/>
        </w:rPr>
      </w:pPr>
      <w:r>
        <w:rPr>
          <w:rFonts w:ascii="Roboto" w:hAnsi="Roboto"/>
        </w:rPr>
        <w:t>Se debe</w:t>
      </w:r>
      <w:r w:rsidRPr="008873C8">
        <w:rPr>
          <w:rFonts w:ascii="Roboto" w:hAnsi="Roboto"/>
        </w:rPr>
        <w:t xml:space="preserve"> poner en marcha el popular CMS </w:t>
      </w:r>
      <w:proofErr w:type="spellStart"/>
      <w:r w:rsidRPr="008873C8">
        <w:rPr>
          <w:rFonts w:ascii="Roboto" w:hAnsi="Roboto"/>
        </w:rPr>
        <w:t>Wordpress</w:t>
      </w:r>
      <w:proofErr w:type="spellEnd"/>
      <w:r w:rsidRPr="008873C8">
        <w:rPr>
          <w:rFonts w:ascii="Roboto" w:hAnsi="Roboto"/>
        </w:rPr>
        <w:t>. Para ello usaremos una</w:t>
      </w:r>
      <w:r>
        <w:rPr>
          <w:rFonts w:ascii="Roboto" w:hAnsi="Roboto"/>
        </w:rPr>
        <w:t xml:space="preserve"> </w:t>
      </w:r>
      <w:r w:rsidRPr="008873C8">
        <w:rPr>
          <w:rFonts w:ascii="Roboto" w:hAnsi="Roboto"/>
        </w:rPr>
        <w:t>red donde se conectarán dos contenedores: el primero utilizando Apache + PHP, junto con una</w:t>
      </w:r>
      <w:r>
        <w:rPr>
          <w:rFonts w:ascii="Roboto" w:hAnsi="Roboto"/>
        </w:rPr>
        <w:t xml:space="preserve"> </w:t>
      </w:r>
      <w:r w:rsidRPr="008873C8">
        <w:rPr>
          <w:rFonts w:ascii="Roboto" w:hAnsi="Roboto"/>
        </w:rPr>
        <w:t xml:space="preserve">versión instalada de </w:t>
      </w:r>
      <w:proofErr w:type="spellStart"/>
      <w:r w:rsidRPr="008873C8">
        <w:rPr>
          <w:rFonts w:ascii="Roboto" w:hAnsi="Roboto"/>
        </w:rPr>
        <w:t>Wordpress</w:t>
      </w:r>
      <w:proofErr w:type="spellEnd"/>
      <w:r w:rsidRPr="008873C8">
        <w:rPr>
          <w:rFonts w:ascii="Roboto" w:hAnsi="Roboto"/>
        </w:rPr>
        <w:t>, mientras que el segundo contendrá un servidor de bases de datos</w:t>
      </w:r>
      <w:r>
        <w:rPr>
          <w:rFonts w:ascii="Roboto" w:hAnsi="Roboto"/>
        </w:rPr>
        <w:t xml:space="preserve"> </w:t>
      </w:r>
      <w:proofErr w:type="spellStart"/>
      <w:r w:rsidRPr="008873C8">
        <w:rPr>
          <w:rFonts w:ascii="Roboto" w:hAnsi="Roboto"/>
        </w:rPr>
        <w:t>MariaDB</w:t>
      </w:r>
      <w:proofErr w:type="spellEnd"/>
      <w:r w:rsidRPr="008873C8">
        <w:rPr>
          <w:rFonts w:ascii="Roboto" w:hAnsi="Roboto"/>
        </w:rPr>
        <w:t xml:space="preserve">. Además, realizaremos un ejemplo de una migración de versión del contenedor </w:t>
      </w:r>
      <w:proofErr w:type="spellStart"/>
      <w:r w:rsidRPr="008873C8">
        <w:rPr>
          <w:rFonts w:ascii="Roboto" w:hAnsi="Roboto"/>
        </w:rPr>
        <w:t>MariaDB</w:t>
      </w:r>
      <w:proofErr w:type="spellEnd"/>
      <w:r w:rsidRPr="008873C8">
        <w:rPr>
          <w:rFonts w:ascii="Roboto" w:hAnsi="Roboto"/>
        </w:rPr>
        <w:t>.</w:t>
      </w:r>
      <w:r w:rsidRPr="008873C8">
        <w:rPr>
          <w:rFonts w:ascii="Roboto" w:hAnsi="Roboto"/>
        </w:rPr>
        <w:cr/>
      </w:r>
    </w:p>
    <w:p w14:paraId="76369A62" w14:textId="3F6ED286" w:rsidR="008873C8" w:rsidRDefault="008873C8" w:rsidP="008873C8">
      <w:pPr>
        <w:pStyle w:val="Prrafodelista"/>
        <w:numPr>
          <w:ilvl w:val="0"/>
          <w:numId w:val="81"/>
        </w:numPr>
        <w:jc w:val="both"/>
        <w:rPr>
          <w:rFonts w:ascii="Roboto" w:hAnsi="Roboto"/>
        </w:rPr>
      </w:pPr>
      <w:r w:rsidRPr="008873C8">
        <w:rPr>
          <w:rFonts w:ascii="Roboto" w:hAnsi="Roboto"/>
        </w:rPr>
        <w:t>CREA</w:t>
      </w:r>
      <w:r>
        <w:rPr>
          <w:rFonts w:ascii="Roboto" w:hAnsi="Roboto"/>
        </w:rPr>
        <w:t xml:space="preserve">CIÓN DE </w:t>
      </w:r>
      <w:r w:rsidRPr="008873C8">
        <w:rPr>
          <w:rFonts w:ascii="Roboto" w:hAnsi="Roboto"/>
        </w:rPr>
        <w:t>LA RED</w:t>
      </w:r>
    </w:p>
    <w:p w14:paraId="28742132" w14:textId="7AC6C612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19061DBB" w14:textId="4BC3BF3F" w:rsidR="006E287D" w:rsidRDefault="00FC3773" w:rsidP="006E287D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6F79E1B" wp14:editId="43AAF1DD">
                <wp:simplePos x="0" y="0"/>
                <wp:positionH relativeFrom="margin">
                  <wp:posOffset>4944378</wp:posOffset>
                </wp:positionH>
                <wp:positionV relativeFrom="paragraph">
                  <wp:posOffset>46355</wp:posOffset>
                </wp:positionV>
                <wp:extent cx="1461837" cy="679784"/>
                <wp:effectExtent l="0" t="0" r="24130" b="25400"/>
                <wp:wrapNone/>
                <wp:docPr id="29220314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837" cy="67978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BFC4B" w14:textId="2F067AA5" w:rsidR="00FC3773" w:rsidRPr="00844E17" w:rsidRDefault="00FC3773" w:rsidP="00FC3773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FC3773">
                              <w:rPr>
                                <w:sz w:val="10"/>
                                <w:szCs w:val="10"/>
                              </w:rPr>
                              <w:t>Crea una red virtual  llamada “</w:t>
                            </w:r>
                            <w:proofErr w:type="spellStart"/>
                            <w:r w:rsidRPr="00FC3773">
                              <w:rPr>
                                <w:sz w:val="10"/>
                                <w:szCs w:val="10"/>
                              </w:rPr>
                              <w:t>redwp</w:t>
                            </w:r>
                            <w:proofErr w:type="spellEnd"/>
                            <w:r w:rsidRPr="00FC3773">
                              <w:rPr>
                                <w:sz w:val="10"/>
                                <w:szCs w:val="10"/>
                              </w:rPr>
                              <w:t>” dentro del entorno Docker. Esta red permite que los contenedores conectados a ella se comuniquen directamente, como si estuvieran en una misma LAN simulada.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79E1B" id="_x0000_s1055" type="#_x0000_t202" style="position:absolute;left:0;text-align:left;margin-left:389.3pt;margin-top:3.65pt;width:115.1pt;height:53.5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" fillcolor="white [3201]" strokecolor="#a02b93 [3208]" strokeweight="1pt">
                <v:textbox>
                  <w:txbxContent>
                    <w:p w14:paraId="6E6BFC4B" w14:textId="2F067AA5" w:rsidR="00FC3773" w:rsidRPr="00844E17" w:rsidRDefault="00FC3773" w:rsidP="00FC3773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FC3773">
                        <w:rPr>
                          <w:sz w:val="10"/>
                          <w:szCs w:val="10"/>
                        </w:rPr>
                        <w:t>Crea una red virtual  llamada “</w:t>
                      </w:r>
                      <w:proofErr w:type="spellStart"/>
                      <w:r w:rsidRPr="00FC3773">
                        <w:rPr>
                          <w:sz w:val="10"/>
                          <w:szCs w:val="10"/>
                        </w:rPr>
                        <w:t>redwp</w:t>
                      </w:r>
                      <w:proofErr w:type="spellEnd"/>
                      <w:r w:rsidRPr="00FC3773">
                        <w:rPr>
                          <w:sz w:val="10"/>
                          <w:szCs w:val="10"/>
                        </w:rPr>
                        <w:t>” dentro del entorno Docker. Esta red permite que los contenedores conectados a ella se comuniquen directamente, como si estuvieran en una misma LAN simulada.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58FC05" w14:textId="75E347DD" w:rsidR="006E287D" w:rsidRDefault="00FC3773" w:rsidP="006E287D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A52960D" wp14:editId="2335BFFF">
                <wp:simplePos x="0" y="0"/>
                <wp:positionH relativeFrom="column">
                  <wp:posOffset>3531268</wp:posOffset>
                </wp:positionH>
                <wp:positionV relativeFrom="paragraph">
                  <wp:posOffset>69182</wp:posOffset>
                </wp:positionV>
                <wp:extent cx="1405556" cy="111860"/>
                <wp:effectExtent l="0" t="57150" r="23495" b="21590"/>
                <wp:wrapNone/>
                <wp:docPr id="211356505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5556" cy="111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0BC95" id="Conector recto de flecha 12" o:spid="_x0000_s1026" type="#_x0000_t32" style="position:absolute;margin-left:278.05pt;margin-top:5.45pt;width:110.65pt;height:8.8pt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" strokecolor="#a02b93 [3208]" strokeweight=".5pt">
                <v:stroke endarrow="block" joinstyle="miter"/>
              </v:shape>
            </w:pict>
          </mc:Fallback>
        </mc:AlternateContent>
      </w:r>
      <w:r w:rsidR="006E287D">
        <w:rPr>
          <w:noProof/>
        </w:rPr>
        <w:drawing>
          <wp:anchor distT="0" distB="0" distL="114300" distR="114300" simplePos="0" relativeHeight="251796480" behindDoc="0" locked="0" layoutInCell="1" allowOverlap="1" wp14:anchorId="46AAD0DE" wp14:editId="51E9B739">
            <wp:simplePos x="0" y="0"/>
            <wp:positionH relativeFrom="margin">
              <wp:align>center</wp:align>
            </wp:positionH>
            <wp:positionV relativeFrom="paragraph">
              <wp:posOffset>3309</wp:posOffset>
            </wp:positionV>
            <wp:extent cx="4320000" cy="309347"/>
            <wp:effectExtent l="190500" t="190500" r="194945" b="186055"/>
            <wp:wrapNone/>
            <wp:docPr id="785640634" name="Imagen 6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0634" name="Imagen 6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1" t="9828" r="947" b="78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93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B9C5D" w14:textId="03D215F3" w:rsidR="006E287D" w:rsidRDefault="006E287D" w:rsidP="006E287D">
      <w:pPr>
        <w:pStyle w:val="Prrafodelista"/>
        <w:jc w:val="both"/>
        <w:rPr>
          <w:rFonts w:ascii="Roboto" w:hAnsi="Roboto"/>
        </w:rPr>
      </w:pPr>
    </w:p>
    <w:p w14:paraId="0045EE25" w14:textId="5CAD01F0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0CA2EF94" w14:textId="1CCBEA68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2BC9E541" w14:textId="7D40BCB1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2A57B786" w14:textId="3AC2A98C" w:rsidR="006E287D" w:rsidRDefault="006E287D" w:rsidP="006E287D">
      <w:pPr>
        <w:pStyle w:val="Prrafodelista"/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232DD93C" wp14:editId="3C4F868E">
            <wp:simplePos x="0" y="0"/>
            <wp:positionH relativeFrom="margin">
              <wp:align>center</wp:align>
            </wp:positionH>
            <wp:positionV relativeFrom="paragraph">
              <wp:posOffset>116840</wp:posOffset>
            </wp:positionV>
            <wp:extent cx="4320000" cy="600852"/>
            <wp:effectExtent l="190500" t="190500" r="194945" b="199390"/>
            <wp:wrapNone/>
            <wp:docPr id="1230294857" name="Imagen 6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94857" name="Imagen 6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5" t="9499" r="1285" b="67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008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7082A" w14:textId="1AC698A6" w:rsidR="006E287D" w:rsidRDefault="00FC3773" w:rsidP="006E287D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CE00C76" wp14:editId="3695A354">
                <wp:simplePos x="0" y="0"/>
                <wp:positionH relativeFrom="margin">
                  <wp:posOffset>4180739</wp:posOffset>
                </wp:positionH>
                <wp:positionV relativeFrom="paragraph">
                  <wp:posOffset>43146</wp:posOffset>
                </wp:positionV>
                <wp:extent cx="1358265" cy="493295"/>
                <wp:effectExtent l="0" t="0" r="13335" b="21590"/>
                <wp:wrapNone/>
                <wp:docPr id="48285027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493295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8D33A" w14:textId="7B168BE0" w:rsidR="006E287D" w:rsidRDefault="006E287D" w:rsidP="006E287D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E287D">
                              <w:rPr>
                                <w:sz w:val="10"/>
                                <w:szCs w:val="10"/>
                              </w:rPr>
                              <w:t xml:space="preserve">lista todas las redes Docker disponibles en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el</w:t>
                            </w:r>
                            <w:r w:rsidRPr="006E287D">
                              <w:rPr>
                                <w:sz w:val="10"/>
                                <w:szCs w:val="10"/>
                              </w:rPr>
                              <w:t xml:space="preserve"> sistema.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Verificamos que esta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redwp</w:t>
                            </w:r>
                            <w:proofErr w:type="spellEnd"/>
                            <w:r w:rsidR="00FC3773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  <w:p w14:paraId="639247C0" w14:textId="066CE8C5" w:rsidR="00FC3773" w:rsidRPr="00844E17" w:rsidRDefault="00FC3773" w:rsidP="006E287D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FC3773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bridge</w:t>
                            </w:r>
                            <w:r w:rsidRPr="00FC3773">
                              <w:rPr>
                                <w:sz w:val="10"/>
                                <w:szCs w:val="10"/>
                              </w:rPr>
                              <w:t>: Red local por defecto. Todo contenedor sin red explícita se conecta aquí.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00C76" id="_x0000_s1056" type="#_x0000_t202" style="position:absolute;left:0;text-align:left;margin-left:329.2pt;margin-top:3.4pt;width:106.95pt;height:38.8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" fillcolor="white [3201]" strokecolor="#a02b93 [3208]" strokeweight="1pt">
                <v:textbox>
                  <w:txbxContent>
                    <w:p w14:paraId="54A8D33A" w14:textId="7B168BE0" w:rsidR="006E287D" w:rsidRDefault="006E287D" w:rsidP="006E287D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E287D">
                        <w:rPr>
                          <w:sz w:val="10"/>
                          <w:szCs w:val="10"/>
                        </w:rPr>
                        <w:t xml:space="preserve">lista todas las redes Docker disponibles en </w:t>
                      </w:r>
                      <w:r>
                        <w:rPr>
                          <w:sz w:val="10"/>
                          <w:szCs w:val="10"/>
                        </w:rPr>
                        <w:t>el</w:t>
                      </w:r>
                      <w:r w:rsidRPr="006E287D">
                        <w:rPr>
                          <w:sz w:val="10"/>
                          <w:szCs w:val="10"/>
                        </w:rPr>
                        <w:t xml:space="preserve"> sistema.</w:t>
                      </w:r>
                      <w:r>
                        <w:rPr>
                          <w:sz w:val="10"/>
                          <w:szCs w:val="10"/>
                        </w:rPr>
                        <w:t xml:space="preserve"> Verificamos que esta </w:t>
                      </w:r>
                      <w:proofErr w:type="spellStart"/>
                      <w:r>
                        <w:rPr>
                          <w:sz w:val="10"/>
                          <w:szCs w:val="10"/>
                        </w:rPr>
                        <w:t>redwp</w:t>
                      </w:r>
                      <w:proofErr w:type="spellEnd"/>
                      <w:r w:rsidR="00FC3773">
                        <w:rPr>
                          <w:sz w:val="10"/>
                          <w:szCs w:val="10"/>
                        </w:rPr>
                        <w:t>.</w:t>
                      </w:r>
                    </w:p>
                    <w:p w14:paraId="639247C0" w14:textId="066CE8C5" w:rsidR="00FC3773" w:rsidRPr="00844E17" w:rsidRDefault="00FC3773" w:rsidP="006E287D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FC3773">
                        <w:rPr>
                          <w:b/>
                          <w:bCs/>
                          <w:sz w:val="10"/>
                          <w:szCs w:val="10"/>
                        </w:rPr>
                        <w:t>bridge</w:t>
                      </w:r>
                      <w:r w:rsidRPr="00FC3773">
                        <w:rPr>
                          <w:sz w:val="10"/>
                          <w:szCs w:val="10"/>
                        </w:rPr>
                        <w:t>: Red local por defecto. Todo contenedor sin red explícita se conecta aquí.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F1130D" w14:textId="57187695" w:rsidR="006E287D" w:rsidRDefault="00FC3773" w:rsidP="006E287D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C21D461" wp14:editId="2C7E094F">
                <wp:simplePos x="0" y="0"/>
                <wp:positionH relativeFrom="column">
                  <wp:posOffset>2695073</wp:posOffset>
                </wp:positionH>
                <wp:positionV relativeFrom="paragraph">
                  <wp:posOffset>66642</wp:posOffset>
                </wp:positionV>
                <wp:extent cx="1455821" cy="45719"/>
                <wp:effectExtent l="38100" t="38100" r="11430" b="88265"/>
                <wp:wrapNone/>
                <wp:docPr id="2121976233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582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8136F" id="Conector recto de flecha 12" o:spid="_x0000_s1026" type="#_x0000_t32" style="position:absolute;margin-left:212.2pt;margin-top:5.25pt;width:114.65pt;height:3.6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</w:p>
    <w:p w14:paraId="62BDE0E4" w14:textId="71177234" w:rsidR="006E287D" w:rsidRDefault="006E287D" w:rsidP="006E287D">
      <w:pPr>
        <w:pStyle w:val="Prrafodelista"/>
        <w:jc w:val="both"/>
        <w:rPr>
          <w:rFonts w:ascii="Roboto" w:hAnsi="Roboto"/>
        </w:rPr>
      </w:pPr>
    </w:p>
    <w:p w14:paraId="1D2257C0" w14:textId="77777777" w:rsidR="006E287D" w:rsidRDefault="006E287D" w:rsidP="006E287D">
      <w:pPr>
        <w:pStyle w:val="Prrafodelista"/>
        <w:jc w:val="both"/>
        <w:rPr>
          <w:rFonts w:ascii="Roboto" w:hAnsi="Roboto"/>
        </w:rPr>
      </w:pPr>
    </w:p>
    <w:p w14:paraId="2321EA3B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5ED81F27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324FDDED" w14:textId="5E35739F" w:rsidR="006E287D" w:rsidRDefault="006E287D" w:rsidP="006E287D">
      <w:pPr>
        <w:pStyle w:val="Prrafodelista"/>
        <w:jc w:val="both"/>
        <w:rPr>
          <w:rFonts w:ascii="Roboto" w:hAnsi="Roboto"/>
        </w:rPr>
      </w:pPr>
    </w:p>
    <w:p w14:paraId="07D570ED" w14:textId="0FC35CD1" w:rsidR="009879EC" w:rsidRDefault="009879EC" w:rsidP="008873C8">
      <w:pPr>
        <w:pStyle w:val="Prrafodelista"/>
        <w:numPr>
          <w:ilvl w:val="0"/>
          <w:numId w:val="81"/>
        </w:numPr>
        <w:jc w:val="both"/>
        <w:rPr>
          <w:rFonts w:ascii="Roboto" w:hAnsi="Roboto"/>
        </w:rPr>
      </w:pPr>
      <w:r w:rsidRPr="009879EC">
        <w:rPr>
          <w:rFonts w:ascii="Roboto" w:hAnsi="Roboto"/>
        </w:rPr>
        <w:t>CREA</w:t>
      </w:r>
      <w:r>
        <w:rPr>
          <w:rFonts w:ascii="Roboto" w:hAnsi="Roboto"/>
        </w:rPr>
        <w:t>CIÓN</w:t>
      </w:r>
      <w:r w:rsidRPr="009879EC">
        <w:rPr>
          <w:rFonts w:ascii="Roboto" w:hAnsi="Roboto"/>
        </w:rPr>
        <w:t xml:space="preserve"> CONTENEDOR MARIADB</w:t>
      </w:r>
    </w:p>
    <w:p w14:paraId="2E266E84" w14:textId="75621AD6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7B651761" w14:textId="2EE61CF0" w:rsidR="00FC3773" w:rsidRDefault="00FC3773" w:rsidP="006E287D">
      <w:pPr>
        <w:pStyle w:val="Prrafodelista"/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06720" behindDoc="0" locked="0" layoutInCell="1" allowOverlap="1" wp14:anchorId="0F264BA7" wp14:editId="20B0DE5E">
            <wp:simplePos x="0" y="0"/>
            <wp:positionH relativeFrom="margin">
              <wp:align>center</wp:align>
            </wp:positionH>
            <wp:positionV relativeFrom="paragraph">
              <wp:posOffset>5013</wp:posOffset>
            </wp:positionV>
            <wp:extent cx="4320000" cy="1414903"/>
            <wp:effectExtent l="0" t="0" r="4445" b="0"/>
            <wp:wrapNone/>
            <wp:docPr id="471374640" name="Imagen 68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74640" name="Imagen 68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" t="9822" r="667" b="34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1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294D6A" w14:textId="4A1430BC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7615105F" w14:textId="4A20B496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32F272C8" w14:textId="22FC68FD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60994EBB" w14:textId="2F08CA2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455F0417" w14:textId="5ADCCE1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74A811E7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388C4C43" w14:textId="1DE6D52E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01FF163A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6A292A5B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78843876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08CFC9DC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09A8015D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145A1A76" w14:textId="232F395A" w:rsidR="00116345" w:rsidRDefault="00116345" w:rsidP="008873C8">
      <w:pPr>
        <w:pStyle w:val="Prrafodelista"/>
        <w:numPr>
          <w:ilvl w:val="0"/>
          <w:numId w:val="81"/>
        </w:numPr>
        <w:jc w:val="both"/>
        <w:rPr>
          <w:rFonts w:ascii="Roboto" w:hAnsi="Roboto"/>
        </w:rPr>
      </w:pPr>
      <w:r w:rsidRPr="00116345">
        <w:rPr>
          <w:rFonts w:ascii="Roboto" w:hAnsi="Roboto"/>
        </w:rPr>
        <w:lastRenderedPageBreak/>
        <w:t>CREA</w:t>
      </w:r>
      <w:r>
        <w:rPr>
          <w:rFonts w:ascii="Roboto" w:hAnsi="Roboto"/>
        </w:rPr>
        <w:t>CIÓN</w:t>
      </w:r>
      <w:r w:rsidRPr="00116345">
        <w:rPr>
          <w:rFonts w:ascii="Roboto" w:hAnsi="Roboto"/>
        </w:rPr>
        <w:t xml:space="preserve"> CONTENEDOR CON WORDPRESS</w:t>
      </w:r>
    </w:p>
    <w:p w14:paraId="26960C91" w14:textId="7A1FEAF1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324C52B8" w14:textId="35850FB8" w:rsidR="00FC3773" w:rsidRDefault="00BB0890" w:rsidP="00FC3773">
      <w:pPr>
        <w:pStyle w:val="Prrafodelista"/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649DAAC7" wp14:editId="6AA395A6">
            <wp:simplePos x="0" y="0"/>
            <wp:positionH relativeFrom="margin">
              <wp:align>center</wp:align>
            </wp:positionH>
            <wp:positionV relativeFrom="paragraph">
              <wp:posOffset>31951</wp:posOffset>
            </wp:positionV>
            <wp:extent cx="4319905" cy="2284730"/>
            <wp:effectExtent l="190500" t="190500" r="194945" b="191770"/>
            <wp:wrapNone/>
            <wp:docPr id="564613620" name="Imagen 7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3620" name="Imagen 7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4" t="9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284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254C65" w14:textId="21CD5D92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2C97AB98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F8BD008" w14:textId="640AEC15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070D36E" w14:textId="7E93416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4185041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4B3AEA8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0EBFCAF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7BDFD264" w14:textId="198ED8B2" w:rsidR="00BB0890" w:rsidRDefault="00BB0890" w:rsidP="00FC3773">
      <w:pPr>
        <w:pStyle w:val="Prrafodelista"/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10816" behindDoc="0" locked="0" layoutInCell="1" allowOverlap="1" wp14:anchorId="6DB95414" wp14:editId="5A397DFF">
            <wp:simplePos x="0" y="0"/>
            <wp:positionH relativeFrom="column">
              <wp:posOffset>1178687</wp:posOffset>
            </wp:positionH>
            <wp:positionV relativeFrom="paragraph">
              <wp:posOffset>171550</wp:posOffset>
            </wp:positionV>
            <wp:extent cx="4319905" cy="2271462"/>
            <wp:effectExtent l="190500" t="190500" r="194945" b="186055"/>
            <wp:wrapNone/>
            <wp:docPr id="1259836290" name="Imagen 7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6290" name="Imagen 7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4" t="1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2714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8DC053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4181F03" w14:textId="40B3176F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D393935" w14:textId="70FD3304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729749CC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11CD6F3E" w14:textId="47DCED0C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2220EC08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7FC4BCB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8CDA3C5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5A615138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5B98E92E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0581CACE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CAD8DD0" w14:textId="7E223B89" w:rsidR="00BB0890" w:rsidRDefault="00BB0890" w:rsidP="00FC3773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  <w:t>Estaba dando error en el puerto 8080 y se cambi</w:t>
      </w:r>
      <w:r w:rsidR="00483520">
        <w:rPr>
          <w:rFonts w:ascii="Roboto" w:hAnsi="Roboto"/>
        </w:rPr>
        <w:t>ó</w:t>
      </w:r>
      <w:r>
        <w:rPr>
          <w:rFonts w:ascii="Roboto" w:hAnsi="Roboto"/>
        </w:rPr>
        <w:t xml:space="preserve"> al 8081</w:t>
      </w:r>
    </w:p>
    <w:p w14:paraId="4B2423EF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2246EB8B" w14:textId="536000E1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02AEC1EF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0A4FD35E" w14:textId="77777777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46919680" w14:textId="5AC1DDE4" w:rsidR="001E5014" w:rsidRDefault="00116345" w:rsidP="00116345">
      <w:pPr>
        <w:pStyle w:val="Prrafodelista"/>
        <w:numPr>
          <w:ilvl w:val="0"/>
          <w:numId w:val="81"/>
        </w:numPr>
        <w:rPr>
          <w:rFonts w:ascii="Roboto" w:hAnsi="Roboto"/>
        </w:rPr>
      </w:pPr>
      <w:r w:rsidRPr="00116345">
        <w:rPr>
          <w:rFonts w:ascii="Roboto" w:hAnsi="Roboto"/>
        </w:rPr>
        <w:t>INSTALA</w:t>
      </w:r>
      <w:r>
        <w:rPr>
          <w:rFonts w:ascii="Roboto" w:hAnsi="Roboto"/>
        </w:rPr>
        <w:t>CIÓN</w:t>
      </w:r>
      <w:r w:rsidRPr="00116345">
        <w:rPr>
          <w:rFonts w:ascii="Roboto" w:hAnsi="Roboto"/>
        </w:rPr>
        <w:t xml:space="preserve"> WORDPRESS</w:t>
      </w:r>
    </w:p>
    <w:p w14:paraId="1A1C496C" w14:textId="273AB667" w:rsidR="00BB0890" w:rsidRDefault="00BB0890" w:rsidP="00BB0890">
      <w:pPr>
        <w:pStyle w:val="Prrafodelista"/>
        <w:rPr>
          <w:rFonts w:ascii="Roboto" w:hAnsi="Roboto"/>
        </w:rPr>
      </w:pPr>
    </w:p>
    <w:p w14:paraId="1B76F2D0" w14:textId="4DFA6202" w:rsidR="00BB0890" w:rsidRDefault="00BB0890" w:rsidP="00BB0890">
      <w:pPr>
        <w:pStyle w:val="Prrafodelista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09792" behindDoc="0" locked="0" layoutInCell="1" allowOverlap="1" wp14:anchorId="668935E1" wp14:editId="4C5C4BA8">
            <wp:simplePos x="0" y="0"/>
            <wp:positionH relativeFrom="column">
              <wp:posOffset>887730</wp:posOffset>
            </wp:positionH>
            <wp:positionV relativeFrom="paragraph">
              <wp:posOffset>160020</wp:posOffset>
            </wp:positionV>
            <wp:extent cx="2160000" cy="1490166"/>
            <wp:effectExtent l="190500" t="190500" r="183515" b="186690"/>
            <wp:wrapNone/>
            <wp:docPr id="68170851" name="Imagen 7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0851" name="Imagen 7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8" t="9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901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68" behindDoc="0" locked="0" layoutInCell="1" allowOverlap="1" wp14:anchorId="68848665" wp14:editId="0552964A">
            <wp:simplePos x="0" y="0"/>
            <wp:positionH relativeFrom="column">
              <wp:posOffset>3469640</wp:posOffset>
            </wp:positionH>
            <wp:positionV relativeFrom="paragraph">
              <wp:posOffset>118745</wp:posOffset>
            </wp:positionV>
            <wp:extent cx="2159635" cy="1527175"/>
            <wp:effectExtent l="190500" t="190500" r="183515" b="187325"/>
            <wp:wrapNone/>
            <wp:docPr id="1437499518" name="Imagen 7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9518" name="Imagen 7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45" t="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27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CECAD61" w14:textId="2EAB33FA" w:rsidR="00BB0890" w:rsidRDefault="00BB0890" w:rsidP="00BB0890">
      <w:pPr>
        <w:pStyle w:val="Prrafodelista"/>
        <w:rPr>
          <w:rFonts w:ascii="Roboto" w:hAnsi="Roboto"/>
        </w:rPr>
      </w:pPr>
    </w:p>
    <w:p w14:paraId="5C9196EF" w14:textId="5E60A7E0" w:rsidR="00BB0890" w:rsidRDefault="00BB0890" w:rsidP="00BB0890">
      <w:pPr>
        <w:pStyle w:val="Prrafodelista"/>
        <w:rPr>
          <w:rFonts w:ascii="Roboto" w:hAnsi="Roboto"/>
        </w:rPr>
      </w:pPr>
    </w:p>
    <w:p w14:paraId="4CEB4796" w14:textId="5F3986FA" w:rsidR="00BB0890" w:rsidRDefault="00BB0890" w:rsidP="00BB0890">
      <w:pPr>
        <w:pStyle w:val="Prrafodelista"/>
        <w:rPr>
          <w:rFonts w:ascii="Roboto" w:hAnsi="Roboto"/>
        </w:rPr>
      </w:pPr>
    </w:p>
    <w:p w14:paraId="49D70BA8" w14:textId="77777777" w:rsidR="00BB0890" w:rsidRDefault="00BB0890" w:rsidP="00BB0890">
      <w:pPr>
        <w:pStyle w:val="Prrafodelista"/>
        <w:rPr>
          <w:rFonts w:ascii="Roboto" w:hAnsi="Roboto"/>
        </w:rPr>
      </w:pPr>
    </w:p>
    <w:p w14:paraId="11CFEB8B" w14:textId="6C84C684" w:rsidR="00BB0890" w:rsidRDefault="00BB0890" w:rsidP="00BB0890">
      <w:pPr>
        <w:pStyle w:val="Prrafodelista"/>
        <w:rPr>
          <w:rFonts w:ascii="Roboto" w:hAnsi="Roboto"/>
        </w:rPr>
      </w:pPr>
    </w:p>
    <w:p w14:paraId="45C6467C" w14:textId="77777777" w:rsidR="00BB0890" w:rsidRDefault="00BB0890" w:rsidP="00BB0890">
      <w:pPr>
        <w:pStyle w:val="Prrafodelista"/>
        <w:rPr>
          <w:rFonts w:ascii="Roboto" w:hAnsi="Roboto"/>
        </w:rPr>
      </w:pPr>
    </w:p>
    <w:p w14:paraId="069327C2" w14:textId="1647F7DC" w:rsidR="00BB0890" w:rsidRDefault="00BB0890" w:rsidP="00BB0890">
      <w:pPr>
        <w:pStyle w:val="Prrafodelista"/>
        <w:rPr>
          <w:rFonts w:ascii="Roboto" w:hAnsi="Roboto"/>
        </w:rPr>
      </w:pPr>
    </w:p>
    <w:p w14:paraId="135DCD67" w14:textId="48ED532F" w:rsidR="00BB0890" w:rsidRDefault="00BB0890" w:rsidP="00BB0890">
      <w:pPr>
        <w:pStyle w:val="Prrafodelista"/>
        <w:rPr>
          <w:rFonts w:ascii="Roboto" w:hAnsi="Roboto"/>
        </w:rPr>
      </w:pPr>
    </w:p>
    <w:p w14:paraId="08E87813" w14:textId="34115893" w:rsidR="00BB0890" w:rsidRDefault="00BB0890" w:rsidP="00BB0890">
      <w:pPr>
        <w:pStyle w:val="Prrafodelista"/>
        <w:rPr>
          <w:rFonts w:ascii="Roboto" w:hAnsi="Roboto"/>
        </w:rPr>
      </w:pPr>
    </w:p>
    <w:p w14:paraId="79A196EC" w14:textId="77777777" w:rsidR="00015407" w:rsidRDefault="00015407" w:rsidP="00BB0890">
      <w:pPr>
        <w:pStyle w:val="Prrafodelista"/>
        <w:rPr>
          <w:rFonts w:ascii="Roboto" w:hAnsi="Roboto"/>
        </w:rPr>
      </w:pPr>
    </w:p>
    <w:p w14:paraId="667C2557" w14:textId="77777777" w:rsidR="00BB0890" w:rsidRDefault="00BB0890" w:rsidP="00BB0890">
      <w:pPr>
        <w:pStyle w:val="Prrafodelista"/>
        <w:rPr>
          <w:rFonts w:ascii="Roboto" w:hAnsi="Roboto"/>
        </w:rPr>
      </w:pPr>
    </w:p>
    <w:p w14:paraId="54F15D3C" w14:textId="2B1B9B06" w:rsidR="00015407" w:rsidRDefault="001E5014" w:rsidP="00015407">
      <w:pPr>
        <w:pStyle w:val="Prrafodelista"/>
        <w:numPr>
          <w:ilvl w:val="0"/>
          <w:numId w:val="81"/>
        </w:numPr>
        <w:rPr>
          <w:rFonts w:ascii="Roboto" w:hAnsi="Roboto"/>
        </w:rPr>
      </w:pPr>
      <w:r w:rsidRPr="001E5014">
        <w:rPr>
          <w:rFonts w:ascii="Roboto" w:hAnsi="Roboto"/>
        </w:rPr>
        <w:lastRenderedPageBreak/>
        <w:t>MIGRANDO CONTENEDOR MARIADB DE 10.6 A 10.7</w:t>
      </w:r>
    </w:p>
    <w:p w14:paraId="5DFF8596" w14:textId="1A20F691" w:rsidR="00015407" w:rsidRDefault="00015407" w:rsidP="00015407">
      <w:pPr>
        <w:pStyle w:val="Prrafodelista"/>
        <w:rPr>
          <w:rFonts w:ascii="Roboto" w:hAnsi="Roboto"/>
        </w:rPr>
      </w:pPr>
    </w:p>
    <w:p w14:paraId="66D7F5C7" w14:textId="61CFFB4D" w:rsidR="00015407" w:rsidRDefault="00015407" w:rsidP="00015407">
      <w:pPr>
        <w:pStyle w:val="Prrafodelista"/>
        <w:rPr>
          <w:rFonts w:ascii="Roboto" w:hAnsi="Roboto"/>
        </w:rPr>
      </w:pPr>
    </w:p>
    <w:p w14:paraId="3B448FC2" w14:textId="02E89F67" w:rsidR="00015407" w:rsidRDefault="00015407" w:rsidP="00015407">
      <w:pPr>
        <w:pStyle w:val="Prrafodelista"/>
        <w:rPr>
          <w:rFonts w:ascii="Roboto" w:hAnsi="Roboto"/>
        </w:rPr>
      </w:pPr>
      <w:r w:rsidRPr="00015407">
        <w:rPr>
          <w:rFonts w:ascii="Roboto" w:hAnsi="Roboto"/>
          <w:noProof/>
        </w:rPr>
        <w:drawing>
          <wp:anchor distT="0" distB="0" distL="114300" distR="114300" simplePos="0" relativeHeight="251811840" behindDoc="0" locked="0" layoutInCell="1" allowOverlap="1" wp14:anchorId="2968F9D1" wp14:editId="5D0D1708">
            <wp:simplePos x="0" y="0"/>
            <wp:positionH relativeFrom="margin">
              <wp:align>center</wp:align>
            </wp:positionH>
            <wp:positionV relativeFrom="paragraph">
              <wp:posOffset>119012</wp:posOffset>
            </wp:positionV>
            <wp:extent cx="4319905" cy="321945"/>
            <wp:effectExtent l="190500" t="190500" r="194945" b="192405"/>
            <wp:wrapNone/>
            <wp:docPr id="81081802" name="Imagen 7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1802" name="Imagen 7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10140" r="844" b="77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21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16345" w:rsidRPr="00116345">
        <w:rPr>
          <w:rFonts w:ascii="Roboto" w:hAnsi="Roboto"/>
        </w:rPr>
        <w:cr/>
      </w:r>
    </w:p>
    <w:p w14:paraId="067BB1CA" w14:textId="77777777" w:rsidR="00015407" w:rsidRPr="00015407" w:rsidRDefault="00015407" w:rsidP="00015407">
      <w:pPr>
        <w:pStyle w:val="Prrafodelista"/>
        <w:rPr>
          <w:rFonts w:ascii="Roboto" w:hAnsi="Roboto"/>
        </w:rPr>
      </w:pPr>
    </w:p>
    <w:p w14:paraId="3BDE09FD" w14:textId="504BCE3B" w:rsidR="00116345" w:rsidRDefault="00116345" w:rsidP="00015407">
      <w:pPr>
        <w:pStyle w:val="Prrafodelista"/>
        <w:rPr>
          <w:rFonts w:ascii="Roboto" w:hAnsi="Roboto"/>
        </w:rPr>
      </w:pPr>
    </w:p>
    <w:p w14:paraId="58A491EB" w14:textId="77777777" w:rsidR="008873C8" w:rsidRPr="008873C8" w:rsidRDefault="008873C8" w:rsidP="008873C8">
      <w:pPr>
        <w:pStyle w:val="Prrafodelista"/>
        <w:jc w:val="both"/>
        <w:rPr>
          <w:rFonts w:ascii="Roboto" w:hAnsi="Roboto"/>
        </w:rPr>
      </w:pPr>
    </w:p>
    <w:p w14:paraId="50B13698" w14:textId="36A559BF" w:rsidR="008873C8" w:rsidRDefault="00015407" w:rsidP="008873C8">
      <w:pPr>
        <w:jc w:val="center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51E6B36E" wp14:editId="4EA2F7E6">
            <wp:simplePos x="0" y="0"/>
            <wp:positionH relativeFrom="margin">
              <wp:align>center</wp:align>
            </wp:positionH>
            <wp:positionV relativeFrom="paragraph">
              <wp:posOffset>4980</wp:posOffset>
            </wp:positionV>
            <wp:extent cx="4320000" cy="1336731"/>
            <wp:effectExtent l="190500" t="190500" r="194945" b="187325"/>
            <wp:wrapNone/>
            <wp:docPr id="335551184" name="Imagen 7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1184" name="Imagen 7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" t="9983" r="655" b="3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3367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8E40D1A" w14:textId="287F4C78" w:rsidR="008873C8" w:rsidRDefault="008873C8" w:rsidP="008873C8">
      <w:pPr>
        <w:jc w:val="center"/>
        <w:rPr>
          <w:rFonts w:ascii="Roboto" w:hAnsi="Roboto"/>
        </w:rPr>
      </w:pPr>
    </w:p>
    <w:p w14:paraId="503A3B3B" w14:textId="77777777" w:rsidR="008873C8" w:rsidRDefault="008873C8" w:rsidP="008873C8">
      <w:pPr>
        <w:jc w:val="center"/>
        <w:rPr>
          <w:rFonts w:ascii="Roboto" w:hAnsi="Roboto"/>
        </w:rPr>
      </w:pPr>
    </w:p>
    <w:p w14:paraId="11900664" w14:textId="77777777" w:rsidR="008873C8" w:rsidRDefault="008873C8" w:rsidP="008873C8">
      <w:pPr>
        <w:jc w:val="center"/>
        <w:rPr>
          <w:rFonts w:ascii="Roboto" w:hAnsi="Roboto"/>
        </w:rPr>
      </w:pPr>
    </w:p>
    <w:p w14:paraId="35833F3F" w14:textId="77777777" w:rsidR="008873C8" w:rsidRDefault="008873C8" w:rsidP="008873C8">
      <w:pPr>
        <w:jc w:val="center"/>
        <w:rPr>
          <w:rFonts w:ascii="Roboto" w:hAnsi="Roboto"/>
        </w:rPr>
      </w:pPr>
    </w:p>
    <w:p w14:paraId="73EAE248" w14:textId="77777777" w:rsidR="00015407" w:rsidRDefault="00015407" w:rsidP="008873C8">
      <w:pPr>
        <w:jc w:val="center"/>
        <w:rPr>
          <w:rFonts w:ascii="Roboto" w:hAnsi="Roboto"/>
        </w:rPr>
      </w:pPr>
    </w:p>
    <w:p w14:paraId="02EF52BC" w14:textId="77777777" w:rsidR="00015407" w:rsidRDefault="00015407" w:rsidP="008873C8">
      <w:pPr>
        <w:jc w:val="center"/>
        <w:rPr>
          <w:rFonts w:ascii="Roboto" w:hAnsi="Roboto"/>
        </w:rPr>
      </w:pPr>
    </w:p>
    <w:p w14:paraId="225C3393" w14:textId="7F58E6AC" w:rsidR="008873C8" w:rsidRDefault="00015407" w:rsidP="008873C8">
      <w:pPr>
        <w:jc w:val="center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13888" behindDoc="0" locked="0" layoutInCell="1" allowOverlap="1" wp14:anchorId="20A51766" wp14:editId="77A7FCEB">
            <wp:simplePos x="0" y="0"/>
            <wp:positionH relativeFrom="column">
              <wp:posOffset>1087654</wp:posOffset>
            </wp:positionH>
            <wp:positionV relativeFrom="paragraph">
              <wp:posOffset>7620</wp:posOffset>
            </wp:positionV>
            <wp:extent cx="2160000" cy="1792237"/>
            <wp:effectExtent l="190500" t="190500" r="183515" b="189230"/>
            <wp:wrapNone/>
            <wp:docPr id="404280993" name="Imagen 7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0993" name="Imagen 7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4" t="9822" r="19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7922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4912" behindDoc="0" locked="0" layoutInCell="1" allowOverlap="1" wp14:anchorId="39AAB7ED" wp14:editId="0842A518">
            <wp:simplePos x="0" y="0"/>
            <wp:positionH relativeFrom="column">
              <wp:posOffset>3518100</wp:posOffset>
            </wp:positionH>
            <wp:positionV relativeFrom="paragraph">
              <wp:posOffset>7219</wp:posOffset>
            </wp:positionV>
            <wp:extent cx="2160000" cy="1804420"/>
            <wp:effectExtent l="190500" t="190500" r="183515" b="196215"/>
            <wp:wrapNone/>
            <wp:docPr id="1529523030" name="Imagen 7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3030" name="Imagen 7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76" t="10143" r="19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804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9A3431" w14:textId="450C40AA" w:rsidR="00015407" w:rsidRDefault="00015407" w:rsidP="008873C8">
      <w:pPr>
        <w:jc w:val="center"/>
        <w:rPr>
          <w:rFonts w:ascii="Roboto" w:hAnsi="Roboto"/>
        </w:rPr>
      </w:pPr>
    </w:p>
    <w:p w14:paraId="67E412FD" w14:textId="663BD624" w:rsidR="00015407" w:rsidRDefault="00015407" w:rsidP="008873C8">
      <w:pPr>
        <w:jc w:val="center"/>
        <w:rPr>
          <w:rFonts w:ascii="Roboto" w:hAnsi="Roboto"/>
        </w:rPr>
      </w:pPr>
    </w:p>
    <w:p w14:paraId="6AAB8518" w14:textId="0CB2259E" w:rsidR="00015407" w:rsidRDefault="00015407" w:rsidP="008873C8">
      <w:pPr>
        <w:jc w:val="center"/>
        <w:rPr>
          <w:rFonts w:ascii="Roboto" w:hAnsi="Roboto"/>
        </w:rPr>
      </w:pPr>
    </w:p>
    <w:p w14:paraId="03A6B448" w14:textId="75BD390E" w:rsidR="00015407" w:rsidRDefault="00015407" w:rsidP="008873C8">
      <w:pPr>
        <w:jc w:val="center"/>
        <w:rPr>
          <w:rFonts w:ascii="Roboto" w:hAnsi="Roboto"/>
        </w:rPr>
      </w:pPr>
    </w:p>
    <w:p w14:paraId="357EB8D7" w14:textId="7FAAD50B" w:rsidR="008873C8" w:rsidRDefault="008873C8" w:rsidP="008873C8">
      <w:pPr>
        <w:jc w:val="center"/>
        <w:rPr>
          <w:rFonts w:ascii="Roboto" w:hAnsi="Roboto"/>
        </w:rPr>
      </w:pPr>
    </w:p>
    <w:p w14:paraId="227FCB02" w14:textId="20802C27" w:rsidR="008873C8" w:rsidRDefault="008873C8" w:rsidP="008873C8">
      <w:pPr>
        <w:jc w:val="center"/>
        <w:rPr>
          <w:rFonts w:ascii="Roboto" w:hAnsi="Roboto"/>
        </w:rPr>
      </w:pPr>
    </w:p>
    <w:p w14:paraId="7839B9E8" w14:textId="7C0DD3B1" w:rsidR="00015407" w:rsidRDefault="00015407" w:rsidP="008873C8">
      <w:pPr>
        <w:jc w:val="center"/>
        <w:rPr>
          <w:rFonts w:ascii="Roboto" w:hAnsi="Roboto"/>
        </w:rPr>
      </w:pPr>
    </w:p>
    <w:p w14:paraId="35698449" w14:textId="77777777" w:rsidR="00015407" w:rsidRDefault="00015407" w:rsidP="008873C8">
      <w:pPr>
        <w:jc w:val="center"/>
        <w:rPr>
          <w:rFonts w:ascii="Roboto" w:hAnsi="Roboto"/>
        </w:rPr>
      </w:pPr>
    </w:p>
    <w:p w14:paraId="4CF0A221" w14:textId="77777777" w:rsidR="00015407" w:rsidRDefault="00015407" w:rsidP="008873C8">
      <w:pPr>
        <w:jc w:val="center"/>
        <w:rPr>
          <w:rFonts w:ascii="Roboto" w:hAnsi="Roboto"/>
        </w:rPr>
      </w:pPr>
    </w:p>
    <w:p w14:paraId="026E51C7" w14:textId="77777777" w:rsidR="00015407" w:rsidRDefault="00015407" w:rsidP="008873C8">
      <w:pPr>
        <w:jc w:val="center"/>
        <w:rPr>
          <w:rFonts w:ascii="Roboto" w:hAnsi="Roboto"/>
        </w:rPr>
      </w:pPr>
    </w:p>
    <w:p w14:paraId="14E1A8EE" w14:textId="77777777" w:rsidR="00015407" w:rsidRDefault="00015407" w:rsidP="008873C8">
      <w:pPr>
        <w:jc w:val="center"/>
        <w:rPr>
          <w:rFonts w:ascii="Roboto" w:hAnsi="Roboto"/>
        </w:rPr>
      </w:pPr>
    </w:p>
    <w:p w14:paraId="02073FDE" w14:textId="77777777" w:rsidR="00015407" w:rsidRDefault="00015407" w:rsidP="008873C8">
      <w:pPr>
        <w:jc w:val="center"/>
        <w:rPr>
          <w:rFonts w:ascii="Roboto" w:hAnsi="Roboto"/>
        </w:rPr>
      </w:pPr>
    </w:p>
    <w:p w14:paraId="142654DC" w14:textId="753F5AB5" w:rsidR="00015407" w:rsidRPr="00B30F6E" w:rsidRDefault="00015407" w:rsidP="008873C8">
      <w:pPr>
        <w:jc w:val="center"/>
        <w:rPr>
          <w:rFonts w:ascii="Roboto" w:hAnsi="Roboto"/>
        </w:rPr>
      </w:pPr>
    </w:p>
    <w:p w14:paraId="6CE7D925" w14:textId="407DCAB9" w:rsidR="005235CC" w:rsidRPr="00B30F6E" w:rsidRDefault="000A0D0E" w:rsidP="00251A0F">
      <w:pPr>
        <w:pStyle w:val="Ttulo2"/>
        <w:jc w:val="both"/>
        <w:rPr>
          <w:rFonts w:ascii="Roboto" w:hAnsi="Roboto"/>
          <w:color w:val="000000" w:themeColor="text1"/>
        </w:rPr>
      </w:pPr>
      <w:bookmarkStart w:id="5" w:name="_Toc211427317"/>
      <w:r w:rsidRPr="00B30F6E">
        <w:rPr>
          <w:rFonts w:ascii="Roboto" w:hAnsi="Roboto"/>
          <w:color w:val="000000" w:themeColor="text1"/>
        </w:rPr>
        <w:lastRenderedPageBreak/>
        <w:t>ACTIVIDAD</w:t>
      </w:r>
      <w:r w:rsidR="005235CC" w:rsidRPr="00B30F6E">
        <w:rPr>
          <w:rFonts w:ascii="Roboto" w:hAnsi="Roboto"/>
          <w:color w:val="000000" w:themeColor="text1"/>
        </w:rPr>
        <w:t xml:space="preserve"> 0</w:t>
      </w:r>
      <w:r w:rsidR="007F0E8B" w:rsidRPr="00B30F6E">
        <w:rPr>
          <w:rFonts w:ascii="Roboto" w:hAnsi="Roboto"/>
          <w:color w:val="000000" w:themeColor="text1"/>
        </w:rPr>
        <w:t>3</w:t>
      </w:r>
      <w:bookmarkEnd w:id="5"/>
    </w:p>
    <w:p w14:paraId="143A6EEC" w14:textId="77777777" w:rsidR="00EE5A58" w:rsidRDefault="00EE5A58" w:rsidP="00251A0F">
      <w:pPr>
        <w:jc w:val="both"/>
        <w:rPr>
          <w:rFonts w:ascii="Roboto" w:hAnsi="Roboto"/>
        </w:rPr>
      </w:pPr>
    </w:p>
    <w:p w14:paraId="3FC6BCC2" w14:textId="77777777" w:rsidR="00D92FA7" w:rsidRDefault="00D92FA7" w:rsidP="00251A0F">
      <w:pPr>
        <w:jc w:val="both"/>
        <w:rPr>
          <w:rFonts w:ascii="Roboto" w:hAnsi="Roboto"/>
        </w:rPr>
      </w:pPr>
    </w:p>
    <w:p w14:paraId="17C1E1F1" w14:textId="6F980EC1" w:rsidR="00015407" w:rsidRPr="00015407" w:rsidRDefault="00015407" w:rsidP="00015407">
      <w:pPr>
        <w:jc w:val="center"/>
        <w:rPr>
          <w:rFonts w:ascii="Roboto" w:hAnsi="Roboto"/>
          <w:b/>
          <w:bCs/>
        </w:rPr>
      </w:pPr>
      <w:r w:rsidRPr="00015407">
        <w:rPr>
          <w:rFonts w:ascii="Roboto" w:hAnsi="Roboto"/>
          <w:b/>
          <w:bCs/>
        </w:rPr>
        <w:t xml:space="preserve">UD 06. Caso práctico 01 - </w:t>
      </w:r>
      <w:proofErr w:type="spellStart"/>
      <w:r w:rsidRPr="00015407">
        <w:rPr>
          <w:rFonts w:ascii="Roboto" w:hAnsi="Roboto"/>
          <w:b/>
          <w:bCs/>
        </w:rPr>
        <w:t>Wordpress</w:t>
      </w:r>
      <w:proofErr w:type="spellEnd"/>
      <w:r w:rsidRPr="00015407">
        <w:rPr>
          <w:rFonts w:ascii="Roboto" w:hAnsi="Roboto"/>
          <w:b/>
          <w:bCs/>
        </w:rPr>
        <w:t xml:space="preserve"> + </w:t>
      </w:r>
      <w:proofErr w:type="spellStart"/>
      <w:r w:rsidRPr="00015407">
        <w:rPr>
          <w:rFonts w:ascii="Roboto" w:hAnsi="Roboto"/>
          <w:b/>
          <w:bCs/>
        </w:rPr>
        <w:t>MariaDB</w:t>
      </w:r>
      <w:proofErr w:type="spellEnd"/>
    </w:p>
    <w:p w14:paraId="6728D18E" w14:textId="751D9627" w:rsidR="00015407" w:rsidRDefault="00EE5A58" w:rsidP="00EE5A58">
      <w:pPr>
        <w:jc w:val="both"/>
        <w:rPr>
          <w:rFonts w:ascii="Roboto" w:hAnsi="Roboto"/>
        </w:rPr>
      </w:pPr>
      <w:r>
        <w:rPr>
          <w:rFonts w:ascii="Roboto" w:hAnsi="Roboto"/>
        </w:rPr>
        <w:t xml:space="preserve">Se va </w:t>
      </w:r>
      <w:r w:rsidRPr="00EE5A58">
        <w:rPr>
          <w:rFonts w:ascii="Roboto" w:hAnsi="Roboto"/>
        </w:rPr>
        <w:t xml:space="preserve">a poner en marcha el popular CMS </w:t>
      </w:r>
      <w:proofErr w:type="spellStart"/>
      <w:r w:rsidRPr="00EE5A58">
        <w:rPr>
          <w:rFonts w:ascii="Roboto" w:hAnsi="Roboto"/>
        </w:rPr>
        <w:t>Wordpress</w:t>
      </w:r>
      <w:proofErr w:type="spellEnd"/>
      <w:r w:rsidRPr="00EE5A58">
        <w:rPr>
          <w:rFonts w:ascii="Roboto" w:hAnsi="Roboto"/>
        </w:rPr>
        <w:t xml:space="preserve">. Para ello </w:t>
      </w:r>
      <w:r>
        <w:rPr>
          <w:rFonts w:ascii="Roboto" w:hAnsi="Roboto"/>
        </w:rPr>
        <w:t xml:space="preserve">se </w:t>
      </w:r>
      <w:r w:rsidR="00782AE5">
        <w:rPr>
          <w:rFonts w:ascii="Roboto" w:hAnsi="Roboto"/>
        </w:rPr>
        <w:t>usará</w:t>
      </w:r>
      <w:r w:rsidRPr="00EE5A58">
        <w:rPr>
          <w:rFonts w:ascii="Roboto" w:hAnsi="Roboto"/>
        </w:rPr>
        <w:t xml:space="preserve"> un</w:t>
      </w:r>
      <w:r>
        <w:rPr>
          <w:rFonts w:ascii="Roboto" w:hAnsi="Roboto"/>
        </w:rPr>
        <w:t xml:space="preserve"> </w:t>
      </w:r>
      <w:r w:rsidRPr="00EE5A58">
        <w:rPr>
          <w:rFonts w:ascii="Roboto" w:hAnsi="Roboto"/>
        </w:rPr>
        <w:t>fichero “</w:t>
      </w:r>
      <w:proofErr w:type="spellStart"/>
      <w:r w:rsidRPr="00EE5A58">
        <w:rPr>
          <w:rFonts w:ascii="Roboto" w:hAnsi="Roboto"/>
        </w:rPr>
        <w:t>docker-compose.yml</w:t>
      </w:r>
      <w:proofErr w:type="spellEnd"/>
      <w:r w:rsidRPr="00EE5A58">
        <w:rPr>
          <w:rFonts w:ascii="Roboto" w:hAnsi="Roboto"/>
        </w:rPr>
        <w:t>” comentado que nos pondrá en marcha dos contenedores: el</w:t>
      </w:r>
      <w:r>
        <w:rPr>
          <w:rFonts w:ascii="Roboto" w:hAnsi="Roboto"/>
        </w:rPr>
        <w:t xml:space="preserve"> </w:t>
      </w:r>
      <w:r w:rsidRPr="00EE5A58">
        <w:rPr>
          <w:rFonts w:ascii="Roboto" w:hAnsi="Roboto"/>
        </w:rPr>
        <w:t xml:space="preserve">primero utilizando “Apache + PHP”, junto con una versión instalada de </w:t>
      </w:r>
      <w:proofErr w:type="spellStart"/>
      <w:r w:rsidRPr="00EE5A58">
        <w:rPr>
          <w:rFonts w:ascii="Roboto" w:hAnsi="Roboto"/>
        </w:rPr>
        <w:t>Wordpress</w:t>
      </w:r>
      <w:proofErr w:type="spellEnd"/>
      <w:r w:rsidRPr="00EE5A58">
        <w:rPr>
          <w:rFonts w:ascii="Roboto" w:hAnsi="Roboto"/>
        </w:rPr>
        <w:t>, mientras que el</w:t>
      </w:r>
      <w:r>
        <w:rPr>
          <w:rFonts w:ascii="Roboto" w:hAnsi="Roboto"/>
        </w:rPr>
        <w:t xml:space="preserve"> </w:t>
      </w:r>
      <w:r w:rsidRPr="00EE5A58">
        <w:rPr>
          <w:rFonts w:ascii="Roboto" w:hAnsi="Roboto"/>
        </w:rPr>
        <w:t xml:space="preserve">segundo contendrá un servidor de bases de datos </w:t>
      </w:r>
      <w:proofErr w:type="spellStart"/>
      <w:r w:rsidRPr="00EE5A58">
        <w:rPr>
          <w:rFonts w:ascii="Roboto" w:hAnsi="Roboto"/>
        </w:rPr>
        <w:t>MariaDB</w:t>
      </w:r>
      <w:proofErr w:type="spellEnd"/>
      <w:r w:rsidRPr="00EE5A58">
        <w:rPr>
          <w:rFonts w:ascii="Roboto" w:hAnsi="Roboto"/>
        </w:rPr>
        <w:t>.</w:t>
      </w:r>
    </w:p>
    <w:p w14:paraId="6840E1EF" w14:textId="77777777" w:rsidR="00015407" w:rsidRDefault="00015407" w:rsidP="00251A0F">
      <w:pPr>
        <w:jc w:val="both"/>
        <w:rPr>
          <w:rFonts w:ascii="Roboto" w:hAnsi="Roboto"/>
        </w:rPr>
      </w:pPr>
    </w:p>
    <w:p w14:paraId="3D6E2771" w14:textId="52CC86D3" w:rsidR="00015407" w:rsidRPr="00782AE5" w:rsidRDefault="00EE5A58" w:rsidP="00251A0F">
      <w:pPr>
        <w:jc w:val="both"/>
        <w:rPr>
          <w:rFonts w:ascii="Roboto" w:hAnsi="Roboto"/>
        </w:rPr>
      </w:pPr>
      <w:r w:rsidRPr="00782AE5">
        <w:rPr>
          <w:rFonts w:ascii="Roboto" w:hAnsi="Roboto"/>
        </w:rPr>
        <w:t>Contenido del fichero “</w:t>
      </w:r>
      <w:proofErr w:type="spellStart"/>
      <w:r w:rsidRPr="00782AE5">
        <w:rPr>
          <w:rFonts w:ascii="Roboto" w:hAnsi="Roboto"/>
        </w:rPr>
        <w:t>docker-compose.yml</w:t>
      </w:r>
      <w:proofErr w:type="spellEnd"/>
      <w:r w:rsidRPr="00782AE5">
        <w:rPr>
          <w:rFonts w:ascii="Roboto" w:hAnsi="Roboto"/>
        </w:rPr>
        <w:t>”</w:t>
      </w:r>
      <w:r w:rsidR="00782AE5" w:rsidRPr="00782AE5">
        <w:rPr>
          <w:rFonts w:ascii="Roboto" w:hAnsi="Roboto"/>
        </w:rPr>
        <w:t>(explicació</w:t>
      </w:r>
      <w:r w:rsidR="00782AE5">
        <w:rPr>
          <w:rFonts w:ascii="Roboto" w:hAnsi="Roboto"/>
        </w:rPr>
        <w:t xml:space="preserve">n por línea </w:t>
      </w:r>
      <w:r w:rsidR="00782AE5" w:rsidRPr="00782AE5">
        <w:rPr>
          <w:rFonts w:ascii="Roboto" w:hAnsi="Roboto"/>
          <w:color w:val="501549" w:themeColor="accent5" w:themeShade="80"/>
          <w:sz w:val="16"/>
          <w:szCs w:val="16"/>
        </w:rPr>
        <w:sym w:font="Wingdings" w:char="F0E0"/>
      </w:r>
      <w:r w:rsidR="00782AE5">
        <w:rPr>
          <w:rFonts w:ascii="Roboto" w:hAnsi="Roboto"/>
        </w:rPr>
        <w:t>)</w:t>
      </w:r>
    </w:p>
    <w:p w14:paraId="517A6EC9" w14:textId="77777777" w:rsidR="00EE5A58" w:rsidRPr="00782AE5" w:rsidRDefault="00EE5A58" w:rsidP="00251A0F">
      <w:pPr>
        <w:jc w:val="both"/>
        <w:rPr>
          <w:rFonts w:ascii="Roboto" w:hAnsi="Roboto"/>
        </w:rPr>
      </w:pPr>
    </w:p>
    <w:p w14:paraId="0521D00F" w14:textId="77777777" w:rsidR="00510B8D" w:rsidRDefault="00EE5A58" w:rsidP="00EE5A58">
      <w:pPr>
        <w:jc w:val="both"/>
        <w:rPr>
          <w:rFonts w:ascii="Roboto" w:hAnsi="Roboto"/>
          <w:sz w:val="20"/>
          <w:szCs w:val="20"/>
        </w:rPr>
      </w:pPr>
      <w:r w:rsidRPr="00EE5A58">
        <w:rPr>
          <w:rFonts w:ascii="Roboto" w:hAnsi="Roboto"/>
          <w:sz w:val="20"/>
          <w:szCs w:val="20"/>
        </w:rPr>
        <w:t xml:space="preserve">#Versión del fichero </w:t>
      </w:r>
      <w:proofErr w:type="spellStart"/>
      <w:r w:rsidRPr="00EE5A58">
        <w:rPr>
          <w:rFonts w:ascii="Roboto" w:hAnsi="Roboto"/>
          <w:sz w:val="20"/>
          <w:szCs w:val="20"/>
        </w:rPr>
        <w:t>docker-compose</w:t>
      </w:r>
      <w:proofErr w:type="spellEnd"/>
      <w:r w:rsidRPr="00EE5A58">
        <w:rPr>
          <w:rFonts w:ascii="Roboto" w:hAnsi="Roboto"/>
          <w:sz w:val="20"/>
          <w:szCs w:val="20"/>
        </w:rPr>
        <w:t xml:space="preserve"> 3.9. No obligatorio desde la versión de </w:t>
      </w:r>
      <w:proofErr w:type="spellStart"/>
      <w:r w:rsidRPr="00EE5A58">
        <w:rPr>
          <w:rFonts w:ascii="Roboto" w:hAnsi="Roboto"/>
          <w:sz w:val="20"/>
          <w:szCs w:val="20"/>
        </w:rPr>
        <w:t>docker-compose</w:t>
      </w:r>
      <w:proofErr w:type="spellEnd"/>
      <w:r w:rsidRPr="00EE5A58">
        <w:rPr>
          <w:rFonts w:ascii="Roboto" w:hAnsi="Roboto"/>
          <w:sz w:val="20"/>
          <w:szCs w:val="20"/>
        </w:rPr>
        <w:t xml:space="preserve"> 1.27.0</w:t>
      </w:r>
    </w:p>
    <w:p w14:paraId="5F6E6D89" w14:textId="276274DF" w:rsidR="00EE5A58" w:rsidRPr="00EE5A58" w:rsidRDefault="00EE5A58" w:rsidP="00EE5A58">
      <w:pPr>
        <w:jc w:val="both"/>
        <w:rPr>
          <w:rFonts w:ascii="Roboto" w:hAnsi="Roboto"/>
          <w:sz w:val="20"/>
          <w:szCs w:val="20"/>
        </w:rPr>
      </w:pPr>
      <w:proofErr w:type="spellStart"/>
      <w:r w:rsidRPr="00392C6F">
        <w:rPr>
          <w:rFonts w:ascii="Roboto" w:hAnsi="Roboto"/>
          <w:b/>
          <w:bCs/>
          <w:sz w:val="20"/>
          <w:szCs w:val="20"/>
        </w:rPr>
        <w:t>version</w:t>
      </w:r>
      <w:proofErr w:type="spellEnd"/>
      <w:r w:rsidRPr="00392C6F">
        <w:rPr>
          <w:rFonts w:ascii="Roboto" w:hAnsi="Roboto"/>
          <w:b/>
          <w:bCs/>
          <w:sz w:val="20"/>
          <w:szCs w:val="20"/>
        </w:rPr>
        <w:t xml:space="preserve">: </w:t>
      </w:r>
      <w:r w:rsidRPr="00392C6F">
        <w:rPr>
          <w:rFonts w:ascii="Roboto" w:hAnsi="Roboto"/>
          <w:b/>
          <w:bCs/>
          <w:color w:val="D86DCB" w:themeColor="accent5" w:themeTint="99"/>
          <w:sz w:val="20"/>
          <w:szCs w:val="20"/>
        </w:rPr>
        <w:t>"3.9</w:t>
      </w:r>
      <w:r w:rsidRPr="00392C6F">
        <w:rPr>
          <w:rFonts w:ascii="Roboto" w:hAnsi="Roboto"/>
          <w:b/>
          <w:bCs/>
          <w:sz w:val="20"/>
          <w:szCs w:val="20"/>
        </w:rPr>
        <w:t>"</w:t>
      </w:r>
      <w:r w:rsidR="00782AE5">
        <w:rPr>
          <w:rFonts w:ascii="Roboto" w:hAnsi="Roboto"/>
          <w:b/>
          <w:bCs/>
          <w:sz w:val="20"/>
          <w:szCs w:val="20"/>
        </w:rPr>
        <w:t xml:space="preserve"> </w:t>
      </w:r>
      <w:bookmarkStart w:id="6" w:name="_Hlk211407055"/>
      <w:r w:rsidR="00782AE5" w:rsidRPr="00782AE5">
        <w:rPr>
          <w:rFonts w:ascii="Roboto" w:hAnsi="Roboto"/>
          <w:color w:val="501549" w:themeColor="accent5" w:themeShade="80"/>
          <w:sz w:val="16"/>
          <w:szCs w:val="16"/>
        </w:rPr>
        <w:t>#</w:t>
      </w:r>
      <w:r>
        <w:rPr>
          <w:rFonts w:ascii="Roboto" w:hAnsi="Roboto"/>
          <w:sz w:val="20"/>
          <w:szCs w:val="20"/>
        </w:rPr>
        <w:t xml:space="preserve"> </w:t>
      </w:r>
      <w:r w:rsidR="00782AE5" w:rsidRPr="00782AE5">
        <w:rPr>
          <w:rFonts w:ascii="Roboto" w:hAnsi="Roboto"/>
          <w:color w:val="501549" w:themeColor="accent5" w:themeShade="80"/>
          <w:sz w:val="16"/>
          <w:szCs w:val="16"/>
        </w:rPr>
        <w:sym w:font="Wingdings" w:char="F0E0"/>
      </w:r>
      <w:bookmarkEnd w:id="6"/>
      <w:r w:rsidRPr="00EE5A58">
        <w:rPr>
          <w:rFonts w:ascii="Roboto" w:hAnsi="Roboto"/>
          <w:color w:val="501549" w:themeColor="accent5" w:themeShade="80"/>
          <w:sz w:val="16"/>
          <w:szCs w:val="16"/>
        </w:rPr>
        <w:t xml:space="preserve">Define </w:t>
      </w:r>
      <w:r w:rsidRPr="00782AE5">
        <w:rPr>
          <w:rFonts w:ascii="Roboto" w:hAnsi="Roboto"/>
          <w:color w:val="501549" w:themeColor="accent5" w:themeShade="80"/>
          <w:sz w:val="16"/>
          <w:szCs w:val="16"/>
        </w:rPr>
        <w:t>la</w:t>
      </w:r>
      <w:r w:rsidRPr="00EE5A58">
        <w:rPr>
          <w:rFonts w:ascii="Roboto" w:hAnsi="Roboto"/>
          <w:color w:val="501549" w:themeColor="accent5" w:themeShade="80"/>
          <w:sz w:val="16"/>
          <w:szCs w:val="16"/>
        </w:rPr>
        <w:t xml:space="preserve"> versión del esquema de </w:t>
      </w:r>
      <w:proofErr w:type="spellStart"/>
      <w:r w:rsidRPr="00EE5A58">
        <w:rPr>
          <w:rFonts w:ascii="Roboto" w:hAnsi="Roboto"/>
          <w:color w:val="501549" w:themeColor="accent5" w:themeShade="80"/>
          <w:sz w:val="16"/>
          <w:szCs w:val="16"/>
        </w:rPr>
        <w:t>docker-compose</w:t>
      </w:r>
      <w:proofErr w:type="spellEnd"/>
      <w:r w:rsidRPr="00EE5A58">
        <w:rPr>
          <w:rFonts w:ascii="Roboto" w:hAnsi="Roboto"/>
          <w:color w:val="501549" w:themeColor="accent5" w:themeShade="80"/>
          <w:sz w:val="16"/>
          <w:szCs w:val="16"/>
        </w:rPr>
        <w:t>. Aunque desde la versión 1.27.0 no es obligatorio, incluirlo ayuda a mantener compatibilidad y claridad</w:t>
      </w:r>
    </w:p>
    <w:p w14:paraId="2A6D021A" w14:textId="77777777" w:rsidR="00EE5A58" w:rsidRPr="00EE5A58" w:rsidRDefault="00EE5A58" w:rsidP="00EE5A58">
      <w:pPr>
        <w:jc w:val="both"/>
        <w:rPr>
          <w:rFonts w:ascii="Roboto" w:hAnsi="Roboto"/>
          <w:sz w:val="20"/>
          <w:szCs w:val="20"/>
        </w:rPr>
      </w:pPr>
      <w:r w:rsidRPr="00EE5A58">
        <w:rPr>
          <w:rFonts w:ascii="Roboto" w:hAnsi="Roboto"/>
          <w:sz w:val="20"/>
          <w:szCs w:val="20"/>
        </w:rPr>
        <w:t>#Indicamos los servicios a lanzar</w:t>
      </w:r>
    </w:p>
    <w:p w14:paraId="32F6776A" w14:textId="240CCA14" w:rsidR="00EE5A58" w:rsidRPr="00EE5A58" w:rsidRDefault="00EE5A58" w:rsidP="00EE5A58">
      <w:pPr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proofErr w:type="spellStart"/>
      <w:r w:rsidRPr="00392C6F">
        <w:rPr>
          <w:rFonts w:ascii="Roboto" w:hAnsi="Roboto"/>
          <w:b/>
          <w:bCs/>
          <w:sz w:val="20"/>
          <w:szCs w:val="20"/>
        </w:rPr>
        <w:t>services</w:t>
      </w:r>
      <w:proofErr w:type="spellEnd"/>
      <w:r w:rsidRPr="00392C6F">
        <w:rPr>
          <w:rFonts w:ascii="Roboto" w:hAnsi="Roboto"/>
          <w:b/>
          <w:bCs/>
          <w:sz w:val="20"/>
          <w:szCs w:val="20"/>
        </w:rPr>
        <w:t>:</w:t>
      </w:r>
      <w:r>
        <w:rPr>
          <w:rFonts w:ascii="Roboto" w:hAnsi="Roboto"/>
          <w:sz w:val="20"/>
          <w:szCs w:val="20"/>
        </w:rPr>
        <w:t xml:space="preserve"> </w:t>
      </w:r>
      <w:r w:rsidR="00782AE5" w:rsidRPr="00782AE5">
        <w:rPr>
          <w:rFonts w:ascii="Roboto" w:hAnsi="Roboto"/>
          <w:color w:val="501549" w:themeColor="accent5" w:themeShade="80"/>
          <w:sz w:val="16"/>
          <w:szCs w:val="16"/>
        </w:rPr>
        <w:t xml:space="preserve"># </w:t>
      </w:r>
      <w:r w:rsidR="00782AE5" w:rsidRPr="00782AE5">
        <w:rPr>
          <w:rFonts w:ascii="Roboto" w:hAnsi="Roboto"/>
          <w:color w:val="501549" w:themeColor="accent5" w:themeShade="80"/>
          <w:sz w:val="16"/>
          <w:szCs w:val="16"/>
        </w:rPr>
        <w:sym w:font="Wingdings" w:char="F0E0"/>
      </w:r>
      <w:r w:rsidRPr="00EE5A58">
        <w:rPr>
          <w:rFonts w:ascii="Roboto" w:hAnsi="Roboto"/>
          <w:color w:val="501549" w:themeColor="accent5" w:themeShade="80"/>
          <w:sz w:val="16"/>
          <w:szCs w:val="16"/>
        </w:rPr>
        <w:t>Aquí comienzan los contenedores que se van a lanzar. Cada uno se define como un servicio independiente.</w:t>
      </w:r>
    </w:p>
    <w:p w14:paraId="344FDA6D" w14:textId="77777777" w:rsidR="00EE5A58" w:rsidRPr="00EE5A58" w:rsidRDefault="00EE5A58" w:rsidP="00EE5A58">
      <w:pPr>
        <w:jc w:val="both"/>
        <w:rPr>
          <w:rFonts w:ascii="Roboto" w:hAnsi="Roboto"/>
          <w:sz w:val="20"/>
          <w:szCs w:val="20"/>
        </w:rPr>
      </w:pPr>
      <w:r w:rsidRPr="00EE5A58">
        <w:rPr>
          <w:rFonts w:ascii="Roboto" w:hAnsi="Roboto"/>
          <w:sz w:val="20"/>
          <w:szCs w:val="20"/>
        </w:rPr>
        <w:t>#Plantill del servicio "</w:t>
      </w:r>
      <w:proofErr w:type="spellStart"/>
      <w:r w:rsidRPr="00EE5A58">
        <w:rPr>
          <w:rFonts w:ascii="Roboto" w:hAnsi="Roboto"/>
          <w:sz w:val="20"/>
          <w:szCs w:val="20"/>
        </w:rPr>
        <w:t>db</w:t>
      </w:r>
      <w:proofErr w:type="spellEnd"/>
      <w:r w:rsidRPr="00EE5A58">
        <w:rPr>
          <w:rFonts w:ascii="Roboto" w:hAnsi="Roboto"/>
          <w:sz w:val="20"/>
          <w:szCs w:val="20"/>
        </w:rPr>
        <w:t>"</w:t>
      </w:r>
    </w:p>
    <w:p w14:paraId="2B018C4F" w14:textId="77777777" w:rsidR="00392C6F" w:rsidRDefault="00392C6F" w:rsidP="00EE5A58">
      <w:pPr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 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db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:</w:t>
      </w:r>
    </w:p>
    <w:p w14:paraId="7475CCF4" w14:textId="4DA1FD66" w:rsidR="00EE5A58" w:rsidRPr="00392C6F" w:rsidRDefault="00392C6F" w:rsidP="00392C6F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       </w:t>
      </w:r>
      <w:r w:rsidR="00EE5A58" w:rsidRPr="00EE5A58">
        <w:rPr>
          <w:rFonts w:ascii="Roboto" w:hAnsi="Roboto"/>
          <w:sz w:val="20"/>
          <w:szCs w:val="20"/>
        </w:rPr>
        <w:t>#Se basa en la imagen "</w:t>
      </w:r>
      <w:proofErr w:type="spellStart"/>
      <w:r w:rsidR="00EE5A58" w:rsidRPr="00EE5A58">
        <w:rPr>
          <w:rFonts w:ascii="Roboto" w:hAnsi="Roboto"/>
          <w:sz w:val="20"/>
          <w:szCs w:val="20"/>
        </w:rPr>
        <w:t>mariadb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", </w:t>
      </w:r>
      <w:proofErr w:type="spellStart"/>
      <w:r w:rsidR="00EE5A58" w:rsidRPr="00EE5A58">
        <w:rPr>
          <w:rFonts w:ascii="Roboto" w:hAnsi="Roboto"/>
          <w:sz w:val="20"/>
          <w:szCs w:val="20"/>
        </w:rPr>
        <w:t>version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10.11.2</w:t>
      </w:r>
    </w:p>
    <w:p w14:paraId="6644AA25" w14:textId="2BDB268D" w:rsidR="00EE5A58" w:rsidRPr="00EE5A58" w:rsidRDefault="00392C6F" w:rsidP="00EE5A5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 </w:t>
      </w:r>
      <w:proofErr w:type="spellStart"/>
      <w:r w:rsidR="00EE5A58" w:rsidRPr="00EE5A58">
        <w:rPr>
          <w:rFonts w:ascii="Roboto" w:hAnsi="Roboto"/>
          <w:sz w:val="20"/>
          <w:szCs w:val="20"/>
        </w:rPr>
        <w:t>image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: </w:t>
      </w:r>
      <w:r w:rsidR="00EE5A58" w:rsidRPr="00392C6F">
        <w:rPr>
          <w:rFonts w:ascii="Roboto" w:hAnsi="Roboto"/>
          <w:color w:val="60CAF3" w:themeColor="accent4" w:themeTint="99"/>
          <w:sz w:val="20"/>
          <w:szCs w:val="20"/>
        </w:rPr>
        <w:t xml:space="preserve">mariadb:10.11.2 </w:t>
      </w:r>
      <w:r w:rsidR="00782AE5">
        <w:rPr>
          <w:rFonts w:ascii="Roboto" w:hAnsi="Roboto"/>
          <w:color w:val="60CAF3" w:themeColor="accent4" w:themeTint="99"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EE5A58" w:rsidRPr="00EE5A58">
        <w:rPr>
          <w:rFonts w:ascii="Roboto" w:hAnsi="Roboto"/>
          <w:color w:val="501549" w:themeColor="accent5" w:themeShade="80"/>
          <w:sz w:val="16"/>
          <w:szCs w:val="16"/>
        </w:rPr>
        <w:t xml:space="preserve">Crea un contenedor basado en la imagen oficial de </w:t>
      </w:r>
      <w:proofErr w:type="spellStart"/>
      <w:r w:rsidR="00EE5A58" w:rsidRPr="00EE5A58">
        <w:rPr>
          <w:rFonts w:ascii="Roboto" w:hAnsi="Roboto"/>
          <w:color w:val="501549" w:themeColor="accent5" w:themeShade="80"/>
          <w:sz w:val="16"/>
          <w:szCs w:val="16"/>
        </w:rPr>
        <w:t>MariaDB</w:t>
      </w:r>
      <w:proofErr w:type="spellEnd"/>
      <w:r w:rsidR="00EE5A58" w:rsidRPr="00EE5A58">
        <w:rPr>
          <w:rFonts w:ascii="Roboto" w:hAnsi="Roboto"/>
          <w:color w:val="501549" w:themeColor="accent5" w:themeShade="80"/>
          <w:sz w:val="16"/>
          <w:szCs w:val="16"/>
        </w:rPr>
        <w:t>, versión 10.11.2.</w:t>
      </w:r>
    </w:p>
    <w:p w14:paraId="590F02D9" w14:textId="3BD5620D" w:rsidR="00392C6F" w:rsidRDefault="00392C6F" w:rsidP="00392C6F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</w:t>
      </w:r>
      <w:r w:rsidR="00EE5A58" w:rsidRPr="00EE5A58">
        <w:rPr>
          <w:rFonts w:ascii="Roboto" w:hAnsi="Roboto"/>
          <w:sz w:val="20"/>
          <w:szCs w:val="20"/>
        </w:rPr>
        <w:t>#Mapea en el volumen "</w:t>
      </w:r>
      <w:proofErr w:type="spellStart"/>
      <w:r w:rsidR="00EE5A58" w:rsidRPr="00EE5A58">
        <w:rPr>
          <w:rFonts w:ascii="Roboto" w:hAnsi="Roboto"/>
          <w:sz w:val="20"/>
          <w:szCs w:val="20"/>
        </w:rPr>
        <w:t>db_data</w:t>
      </w:r>
      <w:proofErr w:type="spellEnd"/>
      <w:r w:rsidR="00EE5A58" w:rsidRPr="00EE5A58">
        <w:rPr>
          <w:rFonts w:ascii="Roboto" w:hAnsi="Roboto"/>
          <w:sz w:val="20"/>
          <w:szCs w:val="20"/>
        </w:rPr>
        <w:t>" el directorio "/</w:t>
      </w:r>
      <w:proofErr w:type="spellStart"/>
      <w:r w:rsidR="00EE5A58" w:rsidRPr="00EE5A58">
        <w:rPr>
          <w:rFonts w:ascii="Roboto" w:hAnsi="Roboto"/>
          <w:sz w:val="20"/>
          <w:szCs w:val="20"/>
        </w:rPr>
        <w:t>var</w:t>
      </w:r>
      <w:proofErr w:type="spellEnd"/>
      <w:r w:rsidR="00EE5A58" w:rsidRPr="00EE5A58">
        <w:rPr>
          <w:rFonts w:ascii="Roboto" w:hAnsi="Roboto"/>
          <w:sz w:val="20"/>
          <w:szCs w:val="20"/>
        </w:rPr>
        <w:t>/</w:t>
      </w:r>
      <w:proofErr w:type="spellStart"/>
      <w:r w:rsidR="00EE5A58" w:rsidRPr="00EE5A58">
        <w:rPr>
          <w:rFonts w:ascii="Roboto" w:hAnsi="Roboto"/>
          <w:sz w:val="20"/>
          <w:szCs w:val="20"/>
        </w:rPr>
        <w:t>lib</w:t>
      </w:r>
      <w:proofErr w:type="spellEnd"/>
      <w:r w:rsidR="00EE5A58" w:rsidRPr="00EE5A58">
        <w:rPr>
          <w:rFonts w:ascii="Roboto" w:hAnsi="Roboto"/>
          <w:sz w:val="20"/>
          <w:szCs w:val="20"/>
        </w:rPr>
        <w:t>/</w:t>
      </w:r>
      <w:proofErr w:type="spellStart"/>
      <w:r w:rsidR="00EE5A58" w:rsidRPr="00EE5A58">
        <w:rPr>
          <w:rFonts w:ascii="Roboto" w:hAnsi="Roboto"/>
          <w:sz w:val="20"/>
          <w:szCs w:val="20"/>
        </w:rPr>
        <w:t>mysql</w:t>
      </w:r>
      <w:proofErr w:type="spellEnd"/>
      <w:r w:rsidR="00EE5A58" w:rsidRPr="00EE5A58">
        <w:rPr>
          <w:rFonts w:ascii="Roboto" w:hAnsi="Roboto"/>
          <w:sz w:val="20"/>
          <w:szCs w:val="20"/>
        </w:rPr>
        <w:t>", lo que da persistencia al contenido</w:t>
      </w:r>
      <w:r>
        <w:rPr>
          <w:rFonts w:ascii="Roboto" w:hAnsi="Roboto"/>
          <w:sz w:val="20"/>
          <w:szCs w:val="20"/>
        </w:rPr>
        <w:t xml:space="preserve"> </w:t>
      </w:r>
      <w:r w:rsidR="00EE5A58" w:rsidRPr="00EE5A58">
        <w:rPr>
          <w:rFonts w:ascii="Roboto" w:hAnsi="Roboto"/>
          <w:sz w:val="20"/>
          <w:szCs w:val="20"/>
        </w:rPr>
        <w:t>de</w:t>
      </w:r>
      <w:r>
        <w:rPr>
          <w:rFonts w:ascii="Roboto" w:hAnsi="Roboto"/>
          <w:sz w:val="20"/>
          <w:szCs w:val="20"/>
        </w:rPr>
        <w:t xml:space="preserve"> </w:t>
      </w:r>
    </w:p>
    <w:p w14:paraId="0A207E90" w14:textId="439A0479" w:rsidR="00EE5A58" w:rsidRPr="00EE5A58" w:rsidRDefault="00392C6F" w:rsidP="00392C6F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</w:t>
      </w:r>
      <w:r w:rsidR="00EE5A58" w:rsidRPr="00EE5A58">
        <w:rPr>
          <w:rFonts w:ascii="Roboto" w:hAnsi="Roboto"/>
          <w:sz w:val="20"/>
          <w:szCs w:val="20"/>
        </w:rPr>
        <w:t>#Wordpress almacenado en la base de datos</w:t>
      </w:r>
    </w:p>
    <w:p w14:paraId="1BA419B5" w14:textId="6E2F1133" w:rsidR="00EE5A58" w:rsidRPr="00392C6F" w:rsidRDefault="00392C6F" w:rsidP="00EE5A58">
      <w:pPr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</w:t>
      </w:r>
      <w:r w:rsidR="00510B8D">
        <w:rPr>
          <w:rFonts w:ascii="Roboto" w:hAnsi="Roboto"/>
          <w:sz w:val="20"/>
          <w:szCs w:val="20"/>
        </w:rPr>
        <w:t xml:space="preserve">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volumes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:</w:t>
      </w:r>
    </w:p>
    <w:p w14:paraId="017AE6FF" w14:textId="445D212B" w:rsidR="00EE5A58" w:rsidRPr="00EE5A58" w:rsidRDefault="00392C6F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</w:t>
      </w:r>
      <w:r w:rsidR="00510B8D">
        <w:rPr>
          <w:rFonts w:ascii="Roboto" w:hAnsi="Roboto"/>
          <w:sz w:val="20"/>
          <w:szCs w:val="20"/>
        </w:rPr>
        <w:t xml:space="preserve"> </w:t>
      </w:r>
      <w:r>
        <w:rPr>
          <w:rFonts w:ascii="Roboto" w:hAnsi="Roboto"/>
          <w:sz w:val="20"/>
          <w:szCs w:val="20"/>
        </w:rPr>
        <w:t xml:space="preserve"> </w:t>
      </w:r>
      <w:r w:rsidR="00EE5A58" w:rsidRPr="00EE5A58">
        <w:rPr>
          <w:rFonts w:ascii="Roboto" w:hAnsi="Roboto"/>
          <w:sz w:val="20"/>
          <w:szCs w:val="20"/>
        </w:rPr>
        <w:t>-</w:t>
      </w:r>
      <w:r w:rsidR="00EE5A58" w:rsidRPr="00392C6F">
        <w:rPr>
          <w:rFonts w:ascii="Roboto" w:hAnsi="Roboto"/>
          <w:b/>
          <w:bCs/>
          <w:sz w:val="20"/>
          <w:szCs w:val="20"/>
        </w:rPr>
        <w:t xml:space="preserve">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db_data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:/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var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/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lib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/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mysql</w:t>
      </w:r>
      <w:proofErr w:type="spellEnd"/>
      <w:r>
        <w:rPr>
          <w:rFonts w:ascii="Roboto" w:hAnsi="Roboto"/>
          <w:sz w:val="20"/>
          <w:szCs w:val="20"/>
        </w:rPr>
        <w:t xml:space="preserve"> </w:t>
      </w:r>
      <w:r w:rsidR="00782AE5">
        <w:rPr>
          <w:rFonts w:ascii="Roboto" w:hAnsi="Roboto"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Pr="00392C6F">
        <w:rPr>
          <w:rFonts w:ascii="Roboto" w:hAnsi="Roboto"/>
          <w:color w:val="501549" w:themeColor="accent5" w:themeShade="80"/>
          <w:sz w:val="16"/>
          <w:szCs w:val="16"/>
        </w:rPr>
        <w:t xml:space="preserve">Mapea el volumen </w:t>
      </w:r>
      <w:proofErr w:type="spellStart"/>
      <w:r w:rsidRPr="00392C6F">
        <w:rPr>
          <w:rFonts w:ascii="Roboto" w:hAnsi="Roboto"/>
          <w:color w:val="501549" w:themeColor="accent5" w:themeShade="80"/>
          <w:sz w:val="16"/>
          <w:szCs w:val="16"/>
        </w:rPr>
        <w:t>db_data</w:t>
      </w:r>
      <w:proofErr w:type="spellEnd"/>
      <w:r w:rsidRPr="00392C6F">
        <w:rPr>
          <w:rFonts w:ascii="Roboto" w:hAnsi="Roboto"/>
          <w:color w:val="501549" w:themeColor="accent5" w:themeShade="80"/>
          <w:sz w:val="16"/>
          <w:szCs w:val="16"/>
        </w:rPr>
        <w:t xml:space="preserve"> al directorio interno donde </w:t>
      </w:r>
      <w:proofErr w:type="spellStart"/>
      <w:r w:rsidRPr="00392C6F">
        <w:rPr>
          <w:rFonts w:ascii="Roboto" w:hAnsi="Roboto"/>
          <w:color w:val="501549" w:themeColor="accent5" w:themeShade="80"/>
          <w:sz w:val="16"/>
          <w:szCs w:val="16"/>
        </w:rPr>
        <w:t>MariaDB</w:t>
      </w:r>
      <w:proofErr w:type="spellEnd"/>
      <w:r w:rsidRPr="00392C6F">
        <w:rPr>
          <w:rFonts w:ascii="Roboto" w:hAnsi="Roboto"/>
          <w:color w:val="501549" w:themeColor="accent5" w:themeShade="80"/>
          <w:sz w:val="16"/>
          <w:szCs w:val="16"/>
        </w:rPr>
        <w:t xml:space="preserve"> guarda los datos. Esto garantiza persistencia: si el </w:t>
      </w:r>
      <w:r>
        <w:rPr>
          <w:rFonts w:ascii="Roboto" w:hAnsi="Roboto"/>
          <w:color w:val="501549" w:themeColor="accent5" w:themeShade="80"/>
          <w:sz w:val="16"/>
          <w:szCs w:val="16"/>
        </w:rPr>
        <w:t xml:space="preserve">   </w:t>
      </w:r>
      <w:r w:rsidRPr="00392C6F">
        <w:rPr>
          <w:rFonts w:ascii="Roboto" w:hAnsi="Roboto"/>
          <w:color w:val="501549" w:themeColor="accent5" w:themeShade="80"/>
          <w:sz w:val="16"/>
          <w:szCs w:val="16"/>
        </w:rPr>
        <w:t>contenedor se borra, los datos siguen ahí.</w:t>
      </w:r>
    </w:p>
    <w:p w14:paraId="62FC833D" w14:textId="4278AD4D" w:rsidR="00EE5A58" w:rsidRPr="00EE5A58" w:rsidRDefault="00392C6F" w:rsidP="00392C6F">
      <w:pPr>
        <w:tabs>
          <w:tab w:val="left" w:pos="284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</w:t>
      </w:r>
      <w:r w:rsidR="00510B8D">
        <w:rPr>
          <w:rFonts w:ascii="Roboto" w:hAnsi="Roboto"/>
          <w:sz w:val="20"/>
          <w:szCs w:val="20"/>
        </w:rPr>
        <w:t xml:space="preserve"> </w:t>
      </w:r>
      <w:r w:rsidR="00EE5A58" w:rsidRPr="00EE5A58">
        <w:rPr>
          <w:rFonts w:ascii="Roboto" w:hAnsi="Roboto"/>
          <w:sz w:val="20"/>
          <w:szCs w:val="20"/>
        </w:rPr>
        <w:t>#Indica que siempre que el servicio finalice, se reiniciará</w:t>
      </w:r>
    </w:p>
    <w:p w14:paraId="0C439F02" w14:textId="6576D48E" w:rsidR="00EE5A58" w:rsidRPr="00392C6F" w:rsidRDefault="00392C6F" w:rsidP="00392C6F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 xml:space="preserve">      </w:t>
      </w:r>
      <w:r w:rsidR="00510B8D">
        <w:rPr>
          <w:rFonts w:ascii="Roboto" w:hAnsi="Roboto"/>
          <w:sz w:val="20"/>
          <w:szCs w:val="20"/>
        </w:rPr>
        <w:t xml:space="preserve"> 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restart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 xml:space="preserve">: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always</w:t>
      </w:r>
      <w:proofErr w:type="spellEnd"/>
      <w:r>
        <w:rPr>
          <w:rFonts w:ascii="Roboto" w:hAnsi="Roboto"/>
          <w:sz w:val="20"/>
          <w:szCs w:val="20"/>
        </w:rPr>
        <w:t xml:space="preserve"> </w:t>
      </w:r>
      <w:r w:rsidR="00782AE5">
        <w:rPr>
          <w:rFonts w:ascii="Roboto" w:hAnsi="Roboto"/>
          <w:sz w:val="20"/>
          <w:szCs w:val="20"/>
        </w:rPr>
        <w:t xml:space="preserve"> 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Pr="00392C6F">
        <w:rPr>
          <w:rFonts w:ascii="Roboto" w:hAnsi="Roboto"/>
          <w:color w:val="501549" w:themeColor="accent5" w:themeShade="80"/>
          <w:sz w:val="16"/>
          <w:szCs w:val="16"/>
        </w:rPr>
        <w:t>Si el contenedor se detiene por error, se reinicia automáticamente. Muy útil en entornos de producción o pruebas continuas.</w:t>
      </w:r>
    </w:p>
    <w:p w14:paraId="1937BCE9" w14:textId="0FA1ED6A" w:rsidR="00EE5A58" w:rsidRPr="00EE5A58" w:rsidRDefault="00392C6F" w:rsidP="00EE5A5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</w:t>
      </w:r>
      <w:r w:rsidR="00510B8D">
        <w:rPr>
          <w:rFonts w:ascii="Roboto" w:hAnsi="Roboto"/>
          <w:sz w:val="20"/>
          <w:szCs w:val="20"/>
        </w:rPr>
        <w:t xml:space="preserve">  </w:t>
      </w:r>
      <w:r w:rsidR="00EE5A58" w:rsidRPr="00EE5A58">
        <w:rPr>
          <w:rFonts w:ascii="Roboto" w:hAnsi="Roboto"/>
          <w:sz w:val="20"/>
          <w:szCs w:val="20"/>
        </w:rPr>
        <w:t>#Define un conjunto de variables de entorno para estos contenedores,</w:t>
      </w:r>
    </w:p>
    <w:p w14:paraId="0A56FE6E" w14:textId="521DA3E5" w:rsidR="00EE5A58" w:rsidRPr="00EE5A58" w:rsidRDefault="00392C6F" w:rsidP="00EE5A5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</w:t>
      </w:r>
      <w:r w:rsidR="00510B8D">
        <w:rPr>
          <w:rFonts w:ascii="Roboto" w:hAnsi="Roboto"/>
          <w:sz w:val="20"/>
          <w:szCs w:val="20"/>
        </w:rPr>
        <w:t xml:space="preserve">  </w:t>
      </w:r>
      <w:r w:rsidR="00EE5A58" w:rsidRPr="00EE5A58">
        <w:rPr>
          <w:rFonts w:ascii="Roboto" w:hAnsi="Roboto"/>
          <w:sz w:val="20"/>
          <w:szCs w:val="20"/>
        </w:rPr>
        <w:t xml:space="preserve">#indicando </w:t>
      </w:r>
      <w:proofErr w:type="spellStart"/>
      <w:r w:rsidR="00EE5A58" w:rsidRPr="00EE5A58">
        <w:rPr>
          <w:rFonts w:ascii="Roboto" w:hAnsi="Roboto"/>
          <w:sz w:val="20"/>
          <w:szCs w:val="20"/>
        </w:rPr>
        <w:t>password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de </w:t>
      </w:r>
      <w:proofErr w:type="spellStart"/>
      <w:r w:rsidR="00EE5A58" w:rsidRPr="00EE5A58">
        <w:rPr>
          <w:rFonts w:ascii="Roboto" w:hAnsi="Roboto"/>
          <w:sz w:val="20"/>
          <w:szCs w:val="20"/>
        </w:rPr>
        <w:t>root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de </w:t>
      </w:r>
      <w:proofErr w:type="spellStart"/>
      <w:r w:rsidR="00EE5A58" w:rsidRPr="00EE5A58">
        <w:rPr>
          <w:rFonts w:ascii="Roboto" w:hAnsi="Roboto"/>
          <w:sz w:val="20"/>
          <w:szCs w:val="20"/>
        </w:rPr>
        <w:t>mariadb</w:t>
      </w:r>
      <w:proofErr w:type="spellEnd"/>
      <w:r w:rsidR="00EE5A58" w:rsidRPr="00EE5A58">
        <w:rPr>
          <w:rFonts w:ascii="Roboto" w:hAnsi="Roboto"/>
          <w:sz w:val="20"/>
          <w:szCs w:val="20"/>
        </w:rPr>
        <w:t>, nombre de base de datos,</w:t>
      </w:r>
    </w:p>
    <w:p w14:paraId="466B75E3" w14:textId="56255E5C" w:rsidR="00EE5A58" w:rsidRPr="00EE5A58" w:rsidRDefault="00392C6F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</w:t>
      </w:r>
      <w:r w:rsidR="00510B8D">
        <w:rPr>
          <w:rFonts w:ascii="Roboto" w:hAnsi="Roboto"/>
          <w:sz w:val="20"/>
          <w:szCs w:val="20"/>
        </w:rPr>
        <w:t xml:space="preserve">  </w:t>
      </w:r>
      <w:r w:rsidR="00EE5A58" w:rsidRPr="00EE5A58">
        <w:rPr>
          <w:rFonts w:ascii="Roboto" w:hAnsi="Roboto"/>
          <w:sz w:val="20"/>
          <w:szCs w:val="20"/>
        </w:rPr>
        <w:t xml:space="preserve"># usuario con permisos </w:t>
      </w:r>
      <w:proofErr w:type="spellStart"/>
      <w:r w:rsidR="00EE5A58" w:rsidRPr="00EE5A58">
        <w:rPr>
          <w:rFonts w:ascii="Roboto" w:hAnsi="Roboto"/>
          <w:sz w:val="20"/>
          <w:szCs w:val="20"/>
        </w:rPr>
        <w:t>root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(necesario para conexiones remotas) y </w:t>
      </w:r>
      <w:proofErr w:type="spellStart"/>
      <w:r w:rsidR="00EE5A58" w:rsidRPr="00EE5A58">
        <w:rPr>
          <w:rFonts w:ascii="Roboto" w:hAnsi="Roboto"/>
          <w:sz w:val="20"/>
          <w:szCs w:val="20"/>
        </w:rPr>
        <w:t>password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de ese usuario</w:t>
      </w:r>
    </w:p>
    <w:p w14:paraId="23965A96" w14:textId="70AC4F79" w:rsidR="00EE5A58" w:rsidRPr="00510B8D" w:rsidRDefault="00510B8D" w:rsidP="00EE5A58">
      <w:pPr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 xml:space="preserve">       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environment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  <w:r>
        <w:rPr>
          <w:rFonts w:ascii="Roboto" w:hAnsi="Roboto"/>
          <w:b/>
          <w:bCs/>
          <w:sz w:val="20"/>
          <w:szCs w:val="20"/>
        </w:rPr>
        <w:t xml:space="preserve"> </w:t>
      </w:r>
      <w:r w:rsidR="00782AE5">
        <w:rPr>
          <w:rFonts w:ascii="Roboto" w:hAnsi="Roboto"/>
          <w:b/>
          <w:bCs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Pr="00510B8D">
        <w:rPr>
          <w:rFonts w:ascii="Roboto" w:hAnsi="Roboto"/>
          <w:color w:val="501549" w:themeColor="accent5" w:themeShade="80"/>
          <w:sz w:val="16"/>
          <w:szCs w:val="16"/>
        </w:rPr>
        <w:t>Variables de entorno que configuran la base de datos</w:t>
      </w:r>
    </w:p>
    <w:p w14:paraId="5A1DED27" w14:textId="5397E254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MARIADB_ROOT_PASSWORD: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somewordpress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 </w:t>
      </w:r>
      <w:r w:rsidR="00782AE5">
        <w:rPr>
          <w:rFonts w:ascii="Roboto" w:hAnsi="Roboto"/>
          <w:b/>
          <w:bCs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clave del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superusuario</w:t>
      </w:r>
      <w:proofErr w:type="spellEnd"/>
    </w:p>
    <w:p w14:paraId="491FE801" w14:textId="042C9FEC" w:rsidR="00EE5A58" w:rsidRPr="00510B8D" w:rsidRDefault="00510B8D" w:rsidP="00EE5A58">
      <w:pPr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lastRenderedPageBreak/>
        <w:t xml:space="preserve">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MARIADB_DATABASE: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82AE5">
        <w:rPr>
          <w:rFonts w:ascii="Roboto" w:hAnsi="Roboto"/>
          <w:b/>
          <w:bCs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nombre de la base de datos</w:t>
      </w:r>
    </w:p>
    <w:p w14:paraId="68144B59" w14:textId="54996EFC" w:rsidR="00EE5A58" w:rsidRPr="00510B8D" w:rsidRDefault="00510B8D" w:rsidP="00EE5A58">
      <w:pPr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MARIADB_USER: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</w:p>
    <w:p w14:paraId="6D9B7F21" w14:textId="4629498E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MARIADB_PASSWORD: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82AE5">
        <w:rPr>
          <w:rFonts w:ascii="Roboto" w:hAnsi="Roboto"/>
          <w:b/>
          <w:bCs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usuario con permisos para acceder desde WordPress.</w:t>
      </w:r>
    </w:p>
    <w:p w14:paraId="0169011D" w14:textId="77777777" w:rsidR="00EE5A58" w:rsidRPr="00EE5A58" w:rsidRDefault="00EE5A58" w:rsidP="00EE5A58">
      <w:pPr>
        <w:jc w:val="both"/>
        <w:rPr>
          <w:rFonts w:ascii="Roboto" w:hAnsi="Roboto"/>
          <w:sz w:val="20"/>
          <w:szCs w:val="20"/>
        </w:rPr>
      </w:pPr>
      <w:r w:rsidRPr="00EE5A58">
        <w:rPr>
          <w:rFonts w:ascii="Roboto" w:hAnsi="Roboto"/>
          <w:sz w:val="20"/>
          <w:szCs w:val="20"/>
        </w:rPr>
        <w:t>#Plantilla del servicio "</w:t>
      </w:r>
      <w:proofErr w:type="spellStart"/>
      <w:r w:rsidRPr="00EE5A58">
        <w:rPr>
          <w:rFonts w:ascii="Roboto" w:hAnsi="Roboto"/>
          <w:sz w:val="20"/>
          <w:szCs w:val="20"/>
        </w:rPr>
        <w:t>wordpress</w:t>
      </w:r>
      <w:proofErr w:type="spellEnd"/>
      <w:r w:rsidRPr="00EE5A58">
        <w:rPr>
          <w:rFonts w:ascii="Roboto" w:hAnsi="Roboto"/>
          <w:sz w:val="20"/>
          <w:szCs w:val="20"/>
        </w:rPr>
        <w:t>"</w:t>
      </w:r>
    </w:p>
    <w:p w14:paraId="345C6D35" w14:textId="0A4A782B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</w:p>
    <w:p w14:paraId="58D66285" w14:textId="65F0BDFE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>#Indicamos que para lanzar este servicio, debe estar en marcha "</w:t>
      </w:r>
      <w:proofErr w:type="spellStart"/>
      <w:r w:rsidR="00EE5A58" w:rsidRPr="00EE5A58">
        <w:rPr>
          <w:rFonts w:ascii="Roboto" w:hAnsi="Roboto"/>
          <w:sz w:val="20"/>
          <w:szCs w:val="20"/>
        </w:rPr>
        <w:t>db</w:t>
      </w:r>
      <w:proofErr w:type="spellEnd"/>
      <w:r w:rsidR="00EE5A58" w:rsidRPr="00EE5A58">
        <w:rPr>
          <w:rFonts w:ascii="Roboto" w:hAnsi="Roboto"/>
          <w:sz w:val="20"/>
          <w:szCs w:val="20"/>
        </w:rPr>
        <w:t>"</w:t>
      </w:r>
    </w:p>
    <w:p w14:paraId="338E6C9C" w14:textId="5FB5B833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depends_on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</w:p>
    <w:p w14:paraId="79E96832" w14:textId="20CBA2BE" w:rsidR="00EE5A58" w:rsidRPr="007D2998" w:rsidRDefault="00510B8D" w:rsidP="00510B8D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ab/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-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db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82AE5">
        <w:rPr>
          <w:rFonts w:ascii="Roboto" w:hAnsi="Roboto"/>
          <w:b/>
          <w:bCs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Indica que este servicio depende de que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db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 esté activo. No garantiza que esté listo, pero sí que se inicia antes.</w:t>
      </w:r>
    </w:p>
    <w:p w14:paraId="0A4F49F7" w14:textId="16CB3786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>#Indicamos que basa en la imagen "</w:t>
      </w:r>
      <w:proofErr w:type="spellStart"/>
      <w:r w:rsidR="00EE5A58" w:rsidRPr="00EE5A58">
        <w:rPr>
          <w:rFonts w:ascii="Roboto" w:hAnsi="Roboto"/>
          <w:sz w:val="20"/>
          <w:szCs w:val="20"/>
        </w:rPr>
        <w:t>wordpress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", </w:t>
      </w:r>
      <w:proofErr w:type="spellStart"/>
      <w:r w:rsidR="00EE5A58" w:rsidRPr="00EE5A58">
        <w:rPr>
          <w:rFonts w:ascii="Roboto" w:hAnsi="Roboto"/>
          <w:sz w:val="20"/>
          <w:szCs w:val="20"/>
        </w:rPr>
        <w:t>version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"</w:t>
      </w:r>
      <w:proofErr w:type="spellStart"/>
      <w:r w:rsidR="00EE5A58" w:rsidRPr="00EE5A58">
        <w:rPr>
          <w:rFonts w:ascii="Roboto" w:hAnsi="Roboto"/>
          <w:sz w:val="20"/>
          <w:szCs w:val="20"/>
        </w:rPr>
        <w:t>latest</w:t>
      </w:r>
      <w:proofErr w:type="spellEnd"/>
      <w:r w:rsidR="00EE5A58" w:rsidRPr="00EE5A58">
        <w:rPr>
          <w:rFonts w:ascii="Roboto" w:hAnsi="Roboto"/>
          <w:sz w:val="20"/>
          <w:szCs w:val="20"/>
        </w:rPr>
        <w:t>"</w:t>
      </w:r>
    </w:p>
    <w:p w14:paraId="1ED54FB1" w14:textId="644CD429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image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 xml:space="preserve">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wordpress:latest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82AE5">
        <w:rPr>
          <w:rFonts w:ascii="Roboto" w:hAnsi="Roboto"/>
          <w:b/>
          <w:bCs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Usa la última versión de WordPress</w:t>
      </w:r>
    </w:p>
    <w:p w14:paraId="785EED4C" w14:textId="4CE28407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 xml:space="preserve">#Indicamos que el puerto 80 del contenedor se mapea con el puerto 8000 del </w:t>
      </w:r>
      <w:proofErr w:type="spellStart"/>
      <w:r w:rsidR="00EE5A58" w:rsidRPr="00EE5A58">
        <w:rPr>
          <w:rFonts w:ascii="Roboto" w:hAnsi="Roboto"/>
          <w:sz w:val="20"/>
          <w:szCs w:val="20"/>
        </w:rPr>
        <w:t>anfitrion</w:t>
      </w:r>
      <w:proofErr w:type="spellEnd"/>
    </w:p>
    <w:p w14:paraId="6CC27F0F" w14:textId="28EFD18B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EE5A58">
        <w:rPr>
          <w:rFonts w:ascii="Roboto" w:hAnsi="Roboto"/>
          <w:sz w:val="20"/>
          <w:szCs w:val="20"/>
        </w:rPr>
        <w:t>ports</w:t>
      </w:r>
      <w:proofErr w:type="spellEnd"/>
      <w:r w:rsidR="00EE5A58" w:rsidRPr="00EE5A58">
        <w:rPr>
          <w:rFonts w:ascii="Roboto" w:hAnsi="Roboto"/>
          <w:sz w:val="20"/>
          <w:szCs w:val="20"/>
        </w:rPr>
        <w:t>:</w:t>
      </w:r>
    </w:p>
    <w:p w14:paraId="7C91456D" w14:textId="2C661778" w:rsidR="00EE5A58" w:rsidRPr="007D2998" w:rsidRDefault="00510B8D" w:rsidP="00510B8D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 xml:space="preserve">- </w:t>
      </w:r>
      <w:r w:rsidR="00EE5A58" w:rsidRPr="00510B8D">
        <w:rPr>
          <w:rFonts w:ascii="Roboto" w:hAnsi="Roboto"/>
          <w:color w:val="EE0000"/>
          <w:sz w:val="20"/>
          <w:szCs w:val="20"/>
        </w:rPr>
        <w:t>"8000:80"</w:t>
      </w:r>
      <w:r w:rsidR="007D2998">
        <w:rPr>
          <w:rFonts w:ascii="Roboto" w:hAnsi="Roboto"/>
          <w:color w:val="EE0000"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Mapea el puerto 80 del contenedor (donde WordPress sirve contenido) al puerto 8000 del host. Así puedes acceder desde http://localhost:8000.</w:t>
      </w:r>
    </w:p>
    <w:p w14:paraId="6C2164D9" w14:textId="130A8EB9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>#Indica que siempre que el servicio finalice, se reiniciará</w:t>
      </w:r>
    </w:p>
    <w:p w14:paraId="5826DB95" w14:textId="2C11F2A8" w:rsidR="00EE5A58" w:rsidRPr="007D2998" w:rsidRDefault="00510B8D" w:rsidP="00510B8D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restart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 xml:space="preserve">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always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82AE5">
        <w:rPr>
          <w:rFonts w:ascii="Roboto" w:hAnsi="Roboto"/>
          <w:b/>
          <w:bCs/>
          <w:sz w:val="20"/>
          <w:szCs w:val="20"/>
        </w:rPr>
        <w:t xml:space="preserve"> </w:t>
      </w:r>
      <w:r w:rsidR="00782AE5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se reinicia automáticamente si falla.</w:t>
      </w:r>
    </w:p>
    <w:p w14:paraId="65C2BB9E" w14:textId="2C1FC12A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>#Definimos “variables de entorno”. Definimos donde conectarnos a la base de datos,</w:t>
      </w:r>
    </w:p>
    <w:p w14:paraId="7AA48A17" w14:textId="594242C5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 xml:space="preserve">#usuario de la base de datos, </w:t>
      </w:r>
      <w:proofErr w:type="spellStart"/>
      <w:r w:rsidR="00EE5A58" w:rsidRPr="00EE5A58">
        <w:rPr>
          <w:rFonts w:ascii="Roboto" w:hAnsi="Roboto"/>
          <w:sz w:val="20"/>
          <w:szCs w:val="20"/>
        </w:rPr>
        <w:t>password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de la base de datos y nombre de la base de datos</w:t>
      </w:r>
    </w:p>
    <w:p w14:paraId="15529190" w14:textId="5E086997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environment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</w:p>
    <w:p w14:paraId="1BA708DF" w14:textId="472FFAB7" w:rsidR="00EE5A58" w:rsidRPr="007D2998" w:rsidRDefault="00510B8D" w:rsidP="00510B8D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 w:rsidRPr="00510B8D">
        <w:rPr>
          <w:rFonts w:ascii="Roboto" w:hAnsi="Roboto"/>
          <w:b/>
          <w:bCs/>
          <w:sz w:val="20"/>
          <w:szCs w:val="20"/>
        </w:rPr>
        <w:tab/>
      </w:r>
      <w:r w:rsidR="00EE5A58" w:rsidRPr="00510B8D">
        <w:rPr>
          <w:rFonts w:ascii="Roboto" w:hAnsi="Roboto"/>
          <w:b/>
          <w:bCs/>
          <w:sz w:val="20"/>
          <w:szCs w:val="20"/>
        </w:rPr>
        <w:t>WORDPRESS_DB_HOST: db:</w:t>
      </w:r>
      <w:r w:rsidR="00EE5A58" w:rsidRPr="00510B8D">
        <w:rPr>
          <w:rFonts w:ascii="Roboto" w:hAnsi="Roboto"/>
          <w:b/>
          <w:bCs/>
          <w:color w:val="60CAF3" w:themeColor="accent4" w:themeTint="99"/>
          <w:sz w:val="20"/>
          <w:szCs w:val="20"/>
        </w:rPr>
        <w:t>3306</w:t>
      </w:r>
      <w:r w:rsidR="007D2998">
        <w:rPr>
          <w:rFonts w:ascii="Roboto" w:hAnsi="Roboto"/>
          <w:b/>
          <w:bCs/>
          <w:color w:val="60CAF3" w:themeColor="accent4" w:themeTint="99"/>
          <w:sz w:val="20"/>
          <w:szCs w:val="20"/>
        </w:rPr>
        <w:t xml:space="preserve"> </w:t>
      </w:r>
      <w:r w:rsidR="006106A7">
        <w:rPr>
          <w:rFonts w:ascii="Roboto" w:hAnsi="Roboto"/>
          <w:b/>
          <w:bCs/>
          <w:color w:val="60CAF3" w:themeColor="accent4" w:themeTint="99"/>
          <w:sz w:val="20"/>
          <w:szCs w:val="20"/>
        </w:rPr>
        <w:t xml:space="preserve"> </w:t>
      </w:r>
      <w:r w:rsidR="006106A7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nombre del servicio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db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 y puerto 3306.</w:t>
      </w:r>
    </w:p>
    <w:p w14:paraId="720C1865" w14:textId="6A87B492" w:rsidR="00EE5A58" w:rsidRPr="00483520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  <w:lang w:val="en-US"/>
        </w:rPr>
      </w:pPr>
      <w:r w:rsidRPr="00510B8D">
        <w:rPr>
          <w:rFonts w:ascii="Roboto" w:hAnsi="Roboto"/>
          <w:b/>
          <w:bCs/>
          <w:sz w:val="20"/>
          <w:szCs w:val="20"/>
        </w:rPr>
        <w:tab/>
      </w:r>
      <w:r w:rsidR="00EE5A58" w:rsidRPr="00483520">
        <w:rPr>
          <w:rFonts w:ascii="Roboto" w:hAnsi="Roboto"/>
          <w:b/>
          <w:bCs/>
          <w:sz w:val="20"/>
          <w:szCs w:val="20"/>
          <w:lang w:val="en-US"/>
        </w:rPr>
        <w:t xml:space="preserve">WORDPRESS_DB_USER: </w:t>
      </w:r>
      <w:proofErr w:type="spellStart"/>
      <w:r w:rsidR="00EE5A58" w:rsidRPr="00483520">
        <w:rPr>
          <w:rFonts w:ascii="Roboto" w:hAnsi="Roboto"/>
          <w:b/>
          <w:bCs/>
          <w:sz w:val="20"/>
          <w:szCs w:val="20"/>
          <w:lang w:val="en-US"/>
        </w:rPr>
        <w:t>wordpress</w:t>
      </w:r>
      <w:proofErr w:type="spellEnd"/>
    </w:p>
    <w:p w14:paraId="5510BC2C" w14:textId="4030DA32" w:rsidR="00EE5A58" w:rsidRPr="00483520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  <w:lang w:val="en-US"/>
        </w:rPr>
      </w:pPr>
      <w:r w:rsidRPr="00483520">
        <w:rPr>
          <w:rFonts w:ascii="Roboto" w:hAnsi="Roboto"/>
          <w:b/>
          <w:bCs/>
          <w:sz w:val="20"/>
          <w:szCs w:val="20"/>
          <w:lang w:val="en-US"/>
        </w:rPr>
        <w:t xml:space="preserve">         </w:t>
      </w:r>
      <w:r w:rsidR="00EE5A58" w:rsidRPr="00483520">
        <w:rPr>
          <w:rFonts w:ascii="Roboto" w:hAnsi="Roboto"/>
          <w:b/>
          <w:bCs/>
          <w:sz w:val="20"/>
          <w:szCs w:val="20"/>
          <w:lang w:val="en-US"/>
        </w:rPr>
        <w:t xml:space="preserve">WORDPRESS_DB_PASSWORD: </w:t>
      </w:r>
      <w:proofErr w:type="spellStart"/>
      <w:r w:rsidR="00EE5A58" w:rsidRPr="00483520">
        <w:rPr>
          <w:rFonts w:ascii="Roboto" w:hAnsi="Roboto"/>
          <w:b/>
          <w:bCs/>
          <w:sz w:val="20"/>
          <w:szCs w:val="20"/>
          <w:lang w:val="en-US"/>
        </w:rPr>
        <w:t>wordpress</w:t>
      </w:r>
      <w:proofErr w:type="spellEnd"/>
    </w:p>
    <w:p w14:paraId="7E0FC9F5" w14:textId="691C44CC" w:rsidR="00EE5A58" w:rsidRPr="00EE5A58" w:rsidRDefault="00510B8D" w:rsidP="00EE5A58">
      <w:pPr>
        <w:jc w:val="both"/>
        <w:rPr>
          <w:rFonts w:ascii="Roboto" w:hAnsi="Roboto"/>
          <w:sz w:val="20"/>
          <w:szCs w:val="20"/>
        </w:rPr>
      </w:pPr>
      <w:r w:rsidRPr="00483520">
        <w:rPr>
          <w:rFonts w:ascii="Roboto" w:hAnsi="Roboto"/>
          <w:b/>
          <w:bCs/>
          <w:sz w:val="20"/>
          <w:szCs w:val="20"/>
          <w:lang w:val="en-US"/>
        </w:rPr>
        <w:t xml:space="preserve"> 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WORDPRESS_DB_NAME: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 </w:t>
      </w:r>
      <w:r w:rsidR="006106A7">
        <w:rPr>
          <w:rFonts w:ascii="Roboto" w:hAnsi="Roboto"/>
          <w:b/>
          <w:bCs/>
          <w:sz w:val="20"/>
          <w:szCs w:val="20"/>
        </w:rPr>
        <w:t xml:space="preserve"> </w:t>
      </w:r>
      <w:r w:rsidR="006106A7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deben coincidir con los definidos en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MariaDB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.</w:t>
      </w:r>
    </w:p>
    <w:p w14:paraId="3EC3C460" w14:textId="788042E3" w:rsidR="00EE5A58" w:rsidRPr="00EE5A58" w:rsidRDefault="00510B8D" w:rsidP="00EE5A5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</w:t>
      </w:r>
      <w:r w:rsidR="00EE5A58" w:rsidRPr="00EE5A58">
        <w:rPr>
          <w:rFonts w:ascii="Roboto" w:hAnsi="Roboto"/>
          <w:sz w:val="20"/>
          <w:szCs w:val="20"/>
        </w:rPr>
        <w:t xml:space="preserve">#Indicamos los volúmenes creados y compartidos a lo largo del fichero </w:t>
      </w:r>
      <w:proofErr w:type="spellStart"/>
      <w:r w:rsidR="00EE5A58" w:rsidRPr="00EE5A58">
        <w:rPr>
          <w:rFonts w:ascii="Roboto" w:hAnsi="Roboto"/>
          <w:sz w:val="20"/>
          <w:szCs w:val="20"/>
        </w:rPr>
        <w:t>docker-compose.yml</w:t>
      </w:r>
      <w:proofErr w:type="spellEnd"/>
    </w:p>
    <w:p w14:paraId="775160D4" w14:textId="77777777" w:rsidR="00EE5A58" w:rsidRPr="00510B8D" w:rsidRDefault="00EE5A58" w:rsidP="00EE5A58">
      <w:pPr>
        <w:jc w:val="both"/>
        <w:rPr>
          <w:rFonts w:ascii="Roboto" w:hAnsi="Roboto"/>
          <w:b/>
          <w:bCs/>
          <w:sz w:val="20"/>
          <w:szCs w:val="20"/>
        </w:rPr>
      </w:pPr>
      <w:proofErr w:type="spellStart"/>
      <w:r w:rsidRPr="00510B8D">
        <w:rPr>
          <w:rFonts w:ascii="Roboto" w:hAnsi="Roboto"/>
          <w:b/>
          <w:bCs/>
          <w:sz w:val="20"/>
          <w:szCs w:val="20"/>
        </w:rPr>
        <w:t>volumes</w:t>
      </w:r>
      <w:proofErr w:type="spellEnd"/>
      <w:r w:rsidRPr="00510B8D">
        <w:rPr>
          <w:rFonts w:ascii="Roboto" w:hAnsi="Roboto"/>
          <w:b/>
          <w:bCs/>
          <w:sz w:val="20"/>
          <w:szCs w:val="20"/>
        </w:rPr>
        <w:t>:</w:t>
      </w:r>
    </w:p>
    <w:p w14:paraId="4A0FB2A9" w14:textId="7914AD21" w:rsidR="00EE5A58" w:rsidRPr="00510B8D" w:rsidRDefault="00510B8D" w:rsidP="00EE5A58">
      <w:pPr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db_data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6106A7">
        <w:rPr>
          <w:rFonts w:ascii="Roboto" w:hAnsi="Roboto"/>
          <w:b/>
          <w:bCs/>
          <w:sz w:val="20"/>
          <w:szCs w:val="20"/>
        </w:rPr>
        <w:t xml:space="preserve"> </w:t>
      </w:r>
      <w:r w:rsidR="006106A7" w:rsidRPr="006106A7">
        <w:rPr>
          <w:rFonts w:ascii="Roboto" w:hAnsi="Roboto"/>
          <w:color w:val="501549" w:themeColor="accent5" w:themeShade="80"/>
          <w:sz w:val="16"/>
          <w:szCs w:val="16"/>
        </w:rPr>
        <w:t>#--&gt;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Define el volumen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db_data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 que se usó en el servicio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db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. Docker lo crea automáticamente si no existe</w:t>
      </w:r>
    </w:p>
    <w:p w14:paraId="40EC7F6A" w14:textId="77777777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54D143B5" w14:textId="7FC0E49B" w:rsidR="006106A7" w:rsidRDefault="006106A7" w:rsidP="007D2998">
      <w:pPr>
        <w:rPr>
          <w:rFonts w:ascii="Roboto" w:hAnsi="Roboto"/>
          <w:sz w:val="20"/>
          <w:szCs w:val="20"/>
        </w:rPr>
      </w:pPr>
    </w:p>
    <w:p w14:paraId="3425690E" w14:textId="24A04C13" w:rsidR="007D2998" w:rsidRDefault="007D2998" w:rsidP="007D2998">
      <w:pPr>
        <w:pStyle w:val="Prrafodelista"/>
        <w:numPr>
          <w:ilvl w:val="0"/>
          <w:numId w:val="83"/>
        </w:numPr>
        <w:ind w:left="284" w:hanging="567"/>
        <w:rPr>
          <w:rFonts w:ascii="Roboto" w:hAnsi="Roboto"/>
          <w:sz w:val="20"/>
          <w:szCs w:val="20"/>
        </w:rPr>
      </w:pPr>
      <w:r w:rsidRPr="007D2998">
        <w:rPr>
          <w:rFonts w:ascii="Roboto" w:hAnsi="Roboto"/>
          <w:sz w:val="20"/>
          <w:szCs w:val="20"/>
        </w:rPr>
        <w:t>PON</w:t>
      </w:r>
      <w:r>
        <w:rPr>
          <w:rFonts w:ascii="Roboto" w:hAnsi="Roboto"/>
          <w:sz w:val="20"/>
          <w:szCs w:val="20"/>
        </w:rPr>
        <w:t>ER</w:t>
      </w:r>
      <w:r w:rsidRPr="007D2998">
        <w:rPr>
          <w:rFonts w:ascii="Roboto" w:hAnsi="Roboto"/>
          <w:sz w:val="20"/>
          <w:szCs w:val="20"/>
        </w:rPr>
        <w:t xml:space="preserve"> EN MARCHA EL SISTEMA</w:t>
      </w:r>
    </w:p>
    <w:p w14:paraId="7F7FB98E" w14:textId="48AB791E" w:rsidR="006106A7" w:rsidRDefault="006106A7" w:rsidP="006106A7">
      <w:pPr>
        <w:pStyle w:val="Prrafodelista"/>
        <w:numPr>
          <w:ilvl w:val="0"/>
          <w:numId w:val="84"/>
        </w:numPr>
        <w:rPr>
          <w:rFonts w:ascii="Roboto" w:hAnsi="Roboto"/>
          <w:sz w:val="20"/>
          <w:szCs w:val="20"/>
        </w:rPr>
      </w:pPr>
      <w:r w:rsidRPr="006106A7">
        <w:rPr>
          <w:rFonts w:ascii="Roboto" w:hAnsi="Roboto"/>
          <w:sz w:val="20"/>
          <w:szCs w:val="20"/>
        </w:rPr>
        <w:t>Comproba</w:t>
      </w:r>
      <w:r>
        <w:rPr>
          <w:rFonts w:ascii="Roboto" w:hAnsi="Roboto"/>
          <w:sz w:val="20"/>
          <w:szCs w:val="20"/>
        </w:rPr>
        <w:t xml:space="preserve">ción </w:t>
      </w:r>
      <w:r w:rsidRPr="006106A7">
        <w:rPr>
          <w:rFonts w:ascii="Roboto" w:hAnsi="Roboto"/>
          <w:sz w:val="20"/>
          <w:szCs w:val="20"/>
        </w:rPr>
        <w:t xml:space="preserve"> Docker </w:t>
      </w:r>
      <w:proofErr w:type="spellStart"/>
      <w:r w:rsidRPr="006106A7">
        <w:rPr>
          <w:rFonts w:ascii="Roboto" w:hAnsi="Roboto"/>
          <w:sz w:val="20"/>
          <w:szCs w:val="20"/>
        </w:rPr>
        <w:t>Compose</w:t>
      </w:r>
      <w:proofErr w:type="spellEnd"/>
      <w:r w:rsidRPr="006106A7">
        <w:rPr>
          <w:rFonts w:ascii="Roboto" w:hAnsi="Roboto"/>
          <w:sz w:val="20"/>
          <w:szCs w:val="20"/>
        </w:rPr>
        <w:t xml:space="preserve"> instalado</w:t>
      </w:r>
    </w:p>
    <w:p w14:paraId="080F6CEE" w14:textId="276C3A53" w:rsidR="006A6ACB" w:rsidRDefault="001D4ABC" w:rsidP="006A6ACB">
      <w:pPr>
        <w:pStyle w:val="Prrafodelista"/>
        <w:ind w:left="1004"/>
        <w:rPr>
          <w:rFonts w:ascii="Roboto" w:hAnsi="Robo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15936" behindDoc="0" locked="0" layoutInCell="1" allowOverlap="1" wp14:anchorId="0B84F588" wp14:editId="7E0655B2">
            <wp:simplePos x="0" y="0"/>
            <wp:positionH relativeFrom="margin">
              <wp:align>center</wp:align>
            </wp:positionH>
            <wp:positionV relativeFrom="paragraph">
              <wp:posOffset>145616</wp:posOffset>
            </wp:positionV>
            <wp:extent cx="4320000" cy="489538"/>
            <wp:effectExtent l="190500" t="190500" r="175895" b="196850"/>
            <wp:wrapNone/>
            <wp:docPr id="134198215" name="Imagen 6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8215" name="Imagen 6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9989" r="37897" b="78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895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7483CC0" w14:textId="3CBDE1A7" w:rsidR="006A6ACB" w:rsidRDefault="006A6ACB" w:rsidP="006A6ACB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69ADF145" w14:textId="1DA6EA03" w:rsidR="006A6ACB" w:rsidRDefault="006A6ACB" w:rsidP="006A6ACB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190A0A22" w14:textId="7583AFC2" w:rsidR="006A6ACB" w:rsidRDefault="006A6ACB" w:rsidP="006A6ACB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0948B9DC" w14:textId="1289A406" w:rsidR="006106A7" w:rsidRDefault="001D4ABC" w:rsidP="006106A7">
      <w:pPr>
        <w:pStyle w:val="Prrafodelista"/>
        <w:numPr>
          <w:ilvl w:val="0"/>
          <w:numId w:val="84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lastRenderedPageBreak/>
        <w:t xml:space="preserve">Creando </w:t>
      </w:r>
      <w:r w:rsidRPr="001D4ABC">
        <w:rPr>
          <w:rFonts w:ascii="Roboto" w:hAnsi="Roboto"/>
          <w:sz w:val="20"/>
          <w:szCs w:val="20"/>
        </w:rPr>
        <w:t>el fichero “</w:t>
      </w:r>
      <w:proofErr w:type="spellStart"/>
      <w:r w:rsidRPr="001D4ABC">
        <w:rPr>
          <w:rFonts w:ascii="Roboto" w:hAnsi="Roboto"/>
          <w:sz w:val="20"/>
          <w:szCs w:val="20"/>
        </w:rPr>
        <w:t>docker-compose.yml</w:t>
      </w:r>
      <w:proofErr w:type="spellEnd"/>
      <w:r w:rsidRPr="001D4ABC">
        <w:rPr>
          <w:rFonts w:ascii="Roboto" w:hAnsi="Roboto"/>
          <w:sz w:val="20"/>
          <w:szCs w:val="20"/>
        </w:rPr>
        <w:t>”</w:t>
      </w:r>
    </w:p>
    <w:p w14:paraId="7A08CBAE" w14:textId="42AE4877" w:rsidR="006106A7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19008" behindDoc="0" locked="0" layoutInCell="1" allowOverlap="1" wp14:anchorId="5BE5ADF5" wp14:editId="38EBF1AB">
            <wp:simplePos x="0" y="0"/>
            <wp:positionH relativeFrom="margin">
              <wp:align>center</wp:align>
            </wp:positionH>
            <wp:positionV relativeFrom="paragraph">
              <wp:posOffset>151832</wp:posOffset>
            </wp:positionV>
            <wp:extent cx="4319905" cy="185420"/>
            <wp:effectExtent l="190500" t="190500" r="175895" b="195580"/>
            <wp:wrapNone/>
            <wp:docPr id="1321929496" name="Imagen 6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29496" name="Imagen 6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6" t="9663" r="854" b="83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185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89CD1" w14:textId="3D7732F9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06F35EFF" w14:textId="52258D02" w:rsidR="001D4ABC" w:rsidRPr="00D81BEB" w:rsidRDefault="001D4ABC" w:rsidP="006106A7">
      <w:pPr>
        <w:pStyle w:val="Prrafodelista"/>
        <w:ind w:left="1004"/>
        <w:rPr>
          <w:rFonts w:ascii="Roboto" w:hAnsi="Roboto"/>
          <w:sz w:val="10"/>
          <w:szCs w:val="10"/>
        </w:rPr>
      </w:pPr>
    </w:p>
    <w:p w14:paraId="5EEBF590" w14:textId="54AF2F4C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17984" behindDoc="0" locked="0" layoutInCell="1" allowOverlap="1" wp14:anchorId="18F15CA2" wp14:editId="38553C02">
            <wp:simplePos x="0" y="0"/>
            <wp:positionH relativeFrom="margin">
              <wp:align>center</wp:align>
            </wp:positionH>
            <wp:positionV relativeFrom="paragraph">
              <wp:posOffset>9959</wp:posOffset>
            </wp:positionV>
            <wp:extent cx="4319905" cy="2015290"/>
            <wp:effectExtent l="0" t="0" r="4445" b="4445"/>
            <wp:wrapNone/>
            <wp:docPr id="756309151" name="Imagen 6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09151" name="Imagen 6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5" t="10304" b="10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0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EEE5C" w14:textId="2D45F6F5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61A5F612" w14:textId="1FB97981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7C7AC5A1" w14:textId="120F9765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5339FC11" w14:textId="4D08C12F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6608A1DA" w14:textId="65C5F94A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5CA1A3C2" w14:textId="0FE9FC6A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6480F3B6" w14:textId="12751F72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57E4CC96" w14:textId="66D9F29E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5A281633" w14:textId="0F2A5FB3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4F177696" w14:textId="1859DB99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2AD3F9D8" w14:textId="32E93E78" w:rsidR="001D4ABC" w:rsidRDefault="001D4ABC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2BF41FAD" w14:textId="77777777" w:rsidR="00121954" w:rsidRDefault="00121954" w:rsidP="006106A7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73C51754" w14:textId="0ABA4AAF" w:rsidR="00121954" w:rsidRP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  <w:t xml:space="preserve">        C</w:t>
      </w:r>
      <w:r w:rsidRPr="00121954">
        <w:rPr>
          <w:rFonts w:ascii="Roboto" w:hAnsi="Roboto"/>
          <w:sz w:val="20"/>
          <w:szCs w:val="20"/>
        </w:rPr>
        <w:t>laves más importantes:</w:t>
      </w:r>
    </w:p>
    <w:p w14:paraId="6B1CF41D" w14:textId="6BFC2042" w:rsidR="00121954" w:rsidRP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21954">
        <w:rPr>
          <w:rFonts w:ascii="Times New Roman" w:hAnsi="Times New Roman" w:cs="Times New Roman"/>
          <w:sz w:val="20"/>
          <w:szCs w:val="20"/>
        </w:rPr>
        <w:t>●</w:t>
      </w:r>
      <w:r w:rsidRPr="00121954">
        <w:rPr>
          <w:rFonts w:ascii="Roboto" w:hAnsi="Roboto"/>
          <w:sz w:val="20"/>
          <w:szCs w:val="20"/>
        </w:rPr>
        <w:t xml:space="preserve"> Indicamos que los servidores de bases de datos (</w:t>
      </w:r>
      <w:r w:rsidRPr="00121954">
        <w:rPr>
          <w:rFonts w:ascii="Roboto" w:hAnsi="Roboto" w:cs="Roboto"/>
          <w:sz w:val="20"/>
          <w:szCs w:val="20"/>
        </w:rPr>
        <w:t>“</w:t>
      </w:r>
      <w:proofErr w:type="spellStart"/>
      <w:r w:rsidRPr="00121954">
        <w:rPr>
          <w:rFonts w:ascii="Roboto" w:hAnsi="Roboto"/>
          <w:sz w:val="20"/>
          <w:szCs w:val="20"/>
        </w:rPr>
        <w:t>db</w:t>
      </w:r>
      <w:proofErr w:type="spellEnd"/>
      <w:r w:rsidRPr="00121954">
        <w:rPr>
          <w:rFonts w:ascii="Roboto" w:hAnsi="Roboto" w:cs="Roboto"/>
          <w:sz w:val="20"/>
          <w:szCs w:val="20"/>
        </w:rPr>
        <w:t>”</w:t>
      </w:r>
      <w:r w:rsidRPr="00121954">
        <w:rPr>
          <w:rFonts w:ascii="Roboto" w:hAnsi="Roboto"/>
          <w:sz w:val="20"/>
          <w:szCs w:val="20"/>
        </w:rPr>
        <w:t>)</w:t>
      </w:r>
    </w:p>
    <w:p w14:paraId="50CDED74" w14:textId="611A8896" w:rsidR="00121954" w:rsidRP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 w:rsidRPr="00121954"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 w:rsidRPr="00121954">
        <w:rPr>
          <w:rFonts w:ascii="Times New Roman" w:hAnsi="Times New Roman" w:cs="Times New Roman"/>
          <w:sz w:val="20"/>
          <w:szCs w:val="20"/>
        </w:rPr>
        <w:t>○</w:t>
      </w:r>
      <w:r w:rsidRPr="00121954">
        <w:rPr>
          <w:rFonts w:ascii="Roboto" w:hAnsi="Roboto"/>
          <w:sz w:val="20"/>
          <w:szCs w:val="20"/>
        </w:rPr>
        <w:t xml:space="preserve"> Enlacen su informaci</w:t>
      </w:r>
      <w:r w:rsidRPr="00121954">
        <w:rPr>
          <w:rFonts w:ascii="Roboto" w:hAnsi="Roboto" w:cs="Roboto"/>
          <w:sz w:val="20"/>
          <w:szCs w:val="20"/>
        </w:rPr>
        <w:t>ó</w:t>
      </w:r>
      <w:r w:rsidRPr="00121954">
        <w:rPr>
          <w:rFonts w:ascii="Roboto" w:hAnsi="Roboto"/>
          <w:sz w:val="20"/>
          <w:szCs w:val="20"/>
        </w:rPr>
        <w:t>n a un volumen, dot</w:t>
      </w:r>
      <w:r w:rsidRPr="00121954">
        <w:rPr>
          <w:rFonts w:ascii="Roboto" w:hAnsi="Roboto" w:cs="Roboto"/>
          <w:sz w:val="20"/>
          <w:szCs w:val="20"/>
        </w:rPr>
        <w:t>á</w:t>
      </w:r>
      <w:r w:rsidRPr="00121954">
        <w:rPr>
          <w:rFonts w:ascii="Roboto" w:hAnsi="Roboto"/>
          <w:sz w:val="20"/>
          <w:szCs w:val="20"/>
        </w:rPr>
        <w:t>ndolo de persistencia.</w:t>
      </w:r>
    </w:p>
    <w:p w14:paraId="071B4ACB" w14:textId="6D525E79" w:rsidR="00121954" w:rsidRP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 w:rsidRPr="00121954"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 w:rsidRPr="00121954">
        <w:rPr>
          <w:rFonts w:ascii="Times New Roman" w:hAnsi="Times New Roman" w:cs="Times New Roman"/>
          <w:sz w:val="20"/>
          <w:szCs w:val="20"/>
        </w:rPr>
        <w:t>○</w:t>
      </w:r>
      <w:r w:rsidRPr="00121954">
        <w:rPr>
          <w:rFonts w:ascii="Roboto" w:hAnsi="Roboto"/>
          <w:sz w:val="20"/>
          <w:szCs w:val="20"/>
        </w:rPr>
        <w:t xml:space="preserve"> Definan una serie de variables de entorno definiendo usuarios, contrase</w:t>
      </w:r>
      <w:r w:rsidRPr="00121954">
        <w:rPr>
          <w:rFonts w:ascii="Roboto" w:hAnsi="Roboto" w:cs="Roboto"/>
          <w:sz w:val="20"/>
          <w:szCs w:val="20"/>
        </w:rPr>
        <w:t>ñ</w:t>
      </w:r>
      <w:r w:rsidRPr="00121954">
        <w:rPr>
          <w:rFonts w:ascii="Roboto" w:hAnsi="Roboto"/>
          <w:sz w:val="20"/>
          <w:szCs w:val="20"/>
        </w:rPr>
        <w:t>as y bases</w:t>
      </w:r>
    </w:p>
    <w:p w14:paraId="3D110472" w14:textId="5FFC3F99" w:rsidR="00121954" w:rsidRP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 w:rsidRPr="00121954"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  <w:t xml:space="preserve">    </w:t>
      </w:r>
      <w:r w:rsidRPr="00121954">
        <w:rPr>
          <w:rFonts w:ascii="Roboto" w:hAnsi="Roboto"/>
          <w:sz w:val="20"/>
          <w:szCs w:val="20"/>
        </w:rPr>
        <w:t>de datos a usar.</w:t>
      </w:r>
    </w:p>
    <w:p w14:paraId="50E453D1" w14:textId="5ADB09AD" w:rsidR="00121954" w:rsidRP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21954">
        <w:rPr>
          <w:rFonts w:ascii="Times New Roman" w:hAnsi="Times New Roman" w:cs="Times New Roman"/>
          <w:sz w:val="20"/>
          <w:szCs w:val="20"/>
        </w:rPr>
        <w:t>●</w:t>
      </w:r>
      <w:r w:rsidRPr="00121954">
        <w:rPr>
          <w:rFonts w:ascii="Roboto" w:hAnsi="Roboto"/>
          <w:sz w:val="20"/>
          <w:szCs w:val="20"/>
        </w:rPr>
        <w:t xml:space="preserve"> Indicamos que los servidores con Apache + PHP + </w:t>
      </w:r>
      <w:proofErr w:type="spellStart"/>
      <w:r w:rsidRPr="00121954">
        <w:rPr>
          <w:rFonts w:ascii="Roboto" w:hAnsi="Roboto"/>
          <w:sz w:val="20"/>
          <w:szCs w:val="20"/>
        </w:rPr>
        <w:t>Wordpress</w:t>
      </w:r>
      <w:proofErr w:type="spellEnd"/>
      <w:r w:rsidRPr="00121954">
        <w:rPr>
          <w:rFonts w:ascii="Roboto" w:hAnsi="Roboto"/>
          <w:sz w:val="20"/>
          <w:szCs w:val="20"/>
        </w:rPr>
        <w:t xml:space="preserve"> (</w:t>
      </w:r>
      <w:r w:rsidRPr="00121954">
        <w:rPr>
          <w:rFonts w:ascii="Roboto" w:hAnsi="Roboto" w:cs="Roboto"/>
          <w:sz w:val="20"/>
          <w:szCs w:val="20"/>
        </w:rPr>
        <w:t>“</w:t>
      </w:r>
      <w:proofErr w:type="spellStart"/>
      <w:r w:rsidRPr="00121954">
        <w:rPr>
          <w:rFonts w:ascii="Roboto" w:hAnsi="Roboto"/>
          <w:sz w:val="20"/>
          <w:szCs w:val="20"/>
        </w:rPr>
        <w:t>wordpress</w:t>
      </w:r>
      <w:proofErr w:type="spellEnd"/>
      <w:r w:rsidRPr="00121954">
        <w:rPr>
          <w:rFonts w:ascii="Roboto" w:hAnsi="Roboto" w:cs="Roboto"/>
          <w:sz w:val="20"/>
          <w:szCs w:val="20"/>
        </w:rPr>
        <w:t>”</w:t>
      </w:r>
      <w:r w:rsidRPr="00121954">
        <w:rPr>
          <w:rFonts w:ascii="Roboto" w:hAnsi="Roboto"/>
          <w:sz w:val="20"/>
          <w:szCs w:val="20"/>
        </w:rPr>
        <w:t>):</w:t>
      </w:r>
    </w:p>
    <w:p w14:paraId="627060ED" w14:textId="5D22066E" w:rsidR="00121954" w:rsidRP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 w:rsidRPr="00121954"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 w:rsidRPr="00121954">
        <w:rPr>
          <w:rFonts w:ascii="Times New Roman" w:hAnsi="Times New Roman" w:cs="Times New Roman"/>
          <w:sz w:val="20"/>
          <w:szCs w:val="20"/>
        </w:rPr>
        <w:t>○</w:t>
      </w:r>
      <w:r w:rsidRPr="00121954">
        <w:rPr>
          <w:rFonts w:ascii="Roboto" w:hAnsi="Roboto"/>
          <w:sz w:val="20"/>
          <w:szCs w:val="20"/>
        </w:rPr>
        <w:t xml:space="preserve"> Para iniciarse, debe iniciarse antes un servicio </w:t>
      </w:r>
      <w:r w:rsidRPr="00121954">
        <w:rPr>
          <w:rFonts w:ascii="Roboto" w:hAnsi="Roboto" w:cs="Roboto"/>
          <w:sz w:val="20"/>
          <w:szCs w:val="20"/>
        </w:rPr>
        <w:t>“</w:t>
      </w:r>
      <w:proofErr w:type="spellStart"/>
      <w:r w:rsidRPr="00121954">
        <w:rPr>
          <w:rFonts w:ascii="Roboto" w:hAnsi="Roboto"/>
          <w:sz w:val="20"/>
          <w:szCs w:val="20"/>
        </w:rPr>
        <w:t>db</w:t>
      </w:r>
      <w:proofErr w:type="spellEnd"/>
      <w:r w:rsidRPr="00121954">
        <w:rPr>
          <w:rFonts w:ascii="Roboto" w:hAnsi="Roboto" w:cs="Roboto"/>
          <w:sz w:val="20"/>
          <w:szCs w:val="20"/>
        </w:rPr>
        <w:t>”</w:t>
      </w:r>
      <w:r w:rsidRPr="00121954">
        <w:rPr>
          <w:rFonts w:ascii="Roboto" w:hAnsi="Roboto"/>
          <w:sz w:val="20"/>
          <w:szCs w:val="20"/>
        </w:rPr>
        <w:t>.</w:t>
      </w:r>
    </w:p>
    <w:p w14:paraId="0C434270" w14:textId="6433B8DB" w:rsidR="00121954" w:rsidRP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 w:rsidRPr="00121954"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 w:rsidRPr="00121954">
        <w:rPr>
          <w:rFonts w:ascii="Times New Roman" w:hAnsi="Times New Roman" w:cs="Times New Roman"/>
          <w:sz w:val="20"/>
          <w:szCs w:val="20"/>
        </w:rPr>
        <w:t>○</w:t>
      </w:r>
      <w:r w:rsidRPr="00121954">
        <w:rPr>
          <w:rFonts w:ascii="Roboto" w:hAnsi="Roboto"/>
          <w:sz w:val="20"/>
          <w:szCs w:val="20"/>
        </w:rPr>
        <w:t xml:space="preserve"> Establece variables de entorno definiendo valores para la conexi</w:t>
      </w:r>
      <w:r w:rsidRPr="00121954">
        <w:rPr>
          <w:rFonts w:ascii="Roboto" w:hAnsi="Roboto" w:cs="Roboto"/>
          <w:sz w:val="20"/>
          <w:szCs w:val="20"/>
        </w:rPr>
        <w:t>ó</w:t>
      </w:r>
      <w:r w:rsidRPr="00121954">
        <w:rPr>
          <w:rFonts w:ascii="Roboto" w:hAnsi="Roboto"/>
          <w:sz w:val="20"/>
          <w:szCs w:val="20"/>
        </w:rPr>
        <w:t>n de base de da</w:t>
      </w:r>
      <w:r>
        <w:rPr>
          <w:rFonts w:ascii="Roboto" w:hAnsi="Roboto"/>
          <w:sz w:val="20"/>
          <w:szCs w:val="20"/>
        </w:rPr>
        <w:t>-</w:t>
      </w:r>
      <w:r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  <w:t xml:space="preserve">   </w:t>
      </w:r>
      <w:r w:rsidRPr="00121954">
        <w:rPr>
          <w:rFonts w:ascii="Roboto" w:hAnsi="Roboto"/>
          <w:sz w:val="20"/>
          <w:szCs w:val="20"/>
        </w:rPr>
        <w:t xml:space="preserve">tos de </w:t>
      </w:r>
      <w:proofErr w:type="spellStart"/>
      <w:r w:rsidRPr="00121954">
        <w:rPr>
          <w:rFonts w:ascii="Roboto" w:hAnsi="Roboto"/>
          <w:sz w:val="20"/>
          <w:szCs w:val="20"/>
        </w:rPr>
        <w:t>Wordpress</w:t>
      </w:r>
      <w:proofErr w:type="spellEnd"/>
      <w:r w:rsidRPr="00121954">
        <w:rPr>
          <w:rFonts w:ascii="Roboto" w:hAnsi="Roboto"/>
          <w:sz w:val="20"/>
          <w:szCs w:val="20"/>
        </w:rPr>
        <w:t>.</w:t>
      </w:r>
    </w:p>
    <w:p w14:paraId="45C8886D" w14:textId="254ECAD3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 w:rsidRPr="00121954"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>
        <w:rPr>
          <w:rFonts w:ascii="Roboto" w:hAnsi="Roboto"/>
          <w:sz w:val="20"/>
          <w:szCs w:val="20"/>
        </w:rPr>
        <w:tab/>
      </w:r>
      <w:r w:rsidRPr="00121954">
        <w:rPr>
          <w:rFonts w:ascii="Times New Roman" w:hAnsi="Times New Roman" w:cs="Times New Roman"/>
          <w:sz w:val="20"/>
          <w:szCs w:val="20"/>
        </w:rPr>
        <w:t>○</w:t>
      </w:r>
      <w:r w:rsidRPr="00121954">
        <w:rPr>
          <w:rFonts w:ascii="Roboto" w:hAnsi="Roboto"/>
          <w:sz w:val="20"/>
          <w:szCs w:val="20"/>
        </w:rPr>
        <w:t xml:space="preserve"> Enlaza puerto 80 del contenedor a puerto 8000 del anfitri</w:t>
      </w:r>
      <w:r w:rsidRPr="00121954">
        <w:rPr>
          <w:rFonts w:ascii="Roboto" w:hAnsi="Roboto" w:cs="Roboto"/>
          <w:sz w:val="20"/>
          <w:szCs w:val="20"/>
        </w:rPr>
        <w:t>ó</w:t>
      </w:r>
      <w:r w:rsidRPr="00121954">
        <w:rPr>
          <w:rFonts w:ascii="Roboto" w:hAnsi="Roboto"/>
          <w:sz w:val="20"/>
          <w:szCs w:val="20"/>
        </w:rPr>
        <w:t>n.</w:t>
      </w:r>
    </w:p>
    <w:p w14:paraId="2F8359CD" w14:textId="77777777" w:rsidR="00121954" w:rsidRPr="00D81BEB" w:rsidRDefault="00121954" w:rsidP="00121954">
      <w:pPr>
        <w:pStyle w:val="Prrafodelista"/>
        <w:ind w:left="1004"/>
        <w:rPr>
          <w:rFonts w:ascii="Roboto" w:hAnsi="Roboto"/>
          <w:sz w:val="10"/>
          <w:szCs w:val="10"/>
        </w:rPr>
      </w:pPr>
    </w:p>
    <w:p w14:paraId="1B1EEB66" w14:textId="728000DC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20032" behindDoc="0" locked="0" layoutInCell="1" allowOverlap="1" wp14:anchorId="6655AC18" wp14:editId="6B8A6BC4">
            <wp:simplePos x="0" y="0"/>
            <wp:positionH relativeFrom="margin">
              <wp:align>center</wp:align>
            </wp:positionH>
            <wp:positionV relativeFrom="paragraph">
              <wp:posOffset>67978</wp:posOffset>
            </wp:positionV>
            <wp:extent cx="4320000" cy="1414835"/>
            <wp:effectExtent l="190500" t="190500" r="194945" b="185420"/>
            <wp:wrapNone/>
            <wp:docPr id="376247403" name="Imagen 6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47403" name="Imagen 6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6" t="44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14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D7F24E" w14:textId="77777777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46447DFE" w14:textId="1C79024B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0CD97480" w14:textId="77777777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5F5C102E" w14:textId="00AACCB9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28103815" w14:textId="6B5B8936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05FEE6B8" w14:textId="3E2F411B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70547360" w14:textId="1C51B980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5A38320D" w14:textId="57128CAB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7CCF078B" w14:textId="255A95A3" w:rsidR="00121954" w:rsidRPr="00D81BEB" w:rsidRDefault="00121954" w:rsidP="00121954">
      <w:pPr>
        <w:pStyle w:val="Prrafodelista"/>
        <w:ind w:left="1004"/>
        <w:rPr>
          <w:rFonts w:ascii="Roboto" w:hAnsi="Roboto"/>
          <w:sz w:val="10"/>
          <w:szCs w:val="10"/>
        </w:rPr>
      </w:pPr>
    </w:p>
    <w:p w14:paraId="53FCA2ED" w14:textId="0160662A" w:rsidR="00121954" w:rsidRDefault="00D81BEB" w:rsidP="00D81BEB">
      <w:pPr>
        <w:pStyle w:val="Prrafodelista"/>
        <w:numPr>
          <w:ilvl w:val="0"/>
          <w:numId w:val="84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P</w:t>
      </w:r>
      <w:r w:rsidRPr="00D81BEB">
        <w:rPr>
          <w:rFonts w:ascii="Roboto" w:hAnsi="Roboto"/>
          <w:sz w:val="20"/>
          <w:szCs w:val="20"/>
        </w:rPr>
        <w:t xml:space="preserve">robar que todo es correcto accediendo a http://localhost:8000 </w:t>
      </w:r>
    </w:p>
    <w:p w14:paraId="2769C875" w14:textId="18F07AF7" w:rsidR="00121954" w:rsidRDefault="00D81BEB" w:rsidP="00121954">
      <w:pPr>
        <w:pStyle w:val="Prrafodelista"/>
        <w:ind w:left="1004"/>
        <w:rPr>
          <w:rFonts w:ascii="Roboto" w:hAnsi="Robo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22080" behindDoc="0" locked="0" layoutInCell="1" allowOverlap="1" wp14:anchorId="6D57F382" wp14:editId="7E3E28C9">
            <wp:simplePos x="0" y="0"/>
            <wp:positionH relativeFrom="margin">
              <wp:posOffset>2512595</wp:posOffset>
            </wp:positionH>
            <wp:positionV relativeFrom="paragraph">
              <wp:posOffset>62765</wp:posOffset>
            </wp:positionV>
            <wp:extent cx="1939089" cy="2152008"/>
            <wp:effectExtent l="190500" t="190500" r="194945" b="191770"/>
            <wp:wrapNone/>
            <wp:docPr id="278931865" name="Imagen 7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31865" name="Imagen 7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49" t="5635" r="27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164" cy="21642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B01F6" w14:textId="58B7A98D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30D641F5" w14:textId="4478786B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562E912E" w14:textId="77777777" w:rsidR="00D81BEB" w:rsidRDefault="00D81BEB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1DC7E7BD" w14:textId="77777777" w:rsidR="00D81BEB" w:rsidRDefault="00D81BEB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602E9F74" w14:textId="77777777" w:rsidR="00D81BEB" w:rsidRDefault="00D81BEB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6B7423A7" w14:textId="77777777" w:rsidR="00D81BEB" w:rsidRDefault="00D81BEB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06FE460B" w14:textId="77777777" w:rsidR="00D81BEB" w:rsidRDefault="00D81BEB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0AAFB2A4" w14:textId="77777777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699D0AF4" w14:textId="29350FD4" w:rsidR="00121954" w:rsidRDefault="00121954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55C6674F" w14:textId="77777777" w:rsidR="00D81BEB" w:rsidRDefault="00D81BEB" w:rsidP="00121954">
      <w:pPr>
        <w:pStyle w:val="Prrafodelista"/>
        <w:ind w:left="1004"/>
        <w:rPr>
          <w:rFonts w:ascii="Roboto" w:hAnsi="Roboto"/>
          <w:sz w:val="20"/>
          <w:szCs w:val="20"/>
        </w:rPr>
      </w:pPr>
    </w:p>
    <w:p w14:paraId="2CD81ED8" w14:textId="77777777" w:rsidR="006106A7" w:rsidRDefault="006106A7" w:rsidP="006106A7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6C2F0ECF" w14:textId="77777777" w:rsidR="007D2998" w:rsidRDefault="007D2998" w:rsidP="007D2998">
      <w:pPr>
        <w:pStyle w:val="Prrafodelista"/>
        <w:numPr>
          <w:ilvl w:val="0"/>
          <w:numId w:val="83"/>
        </w:numPr>
        <w:ind w:left="284" w:hanging="567"/>
        <w:rPr>
          <w:rFonts w:ascii="Roboto" w:hAnsi="Roboto"/>
          <w:sz w:val="20"/>
          <w:szCs w:val="20"/>
        </w:rPr>
      </w:pPr>
      <w:r w:rsidRPr="007D2998">
        <w:rPr>
          <w:rFonts w:ascii="Roboto" w:hAnsi="Roboto"/>
          <w:sz w:val="20"/>
          <w:szCs w:val="20"/>
        </w:rPr>
        <w:lastRenderedPageBreak/>
        <w:t>PARANDO EL SISTEMA</w:t>
      </w:r>
    </w:p>
    <w:p w14:paraId="2322D349" w14:textId="149BC86E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21056" behindDoc="0" locked="0" layoutInCell="1" allowOverlap="1" wp14:anchorId="584AF30F" wp14:editId="6EF296A7">
            <wp:simplePos x="0" y="0"/>
            <wp:positionH relativeFrom="margin">
              <wp:align>center</wp:align>
            </wp:positionH>
            <wp:positionV relativeFrom="paragraph">
              <wp:posOffset>140435</wp:posOffset>
            </wp:positionV>
            <wp:extent cx="4320000" cy="1005781"/>
            <wp:effectExtent l="190500" t="190500" r="194945" b="194945"/>
            <wp:wrapNone/>
            <wp:docPr id="1021575963" name="Imagen 6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5963" name="Imagen 6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5" t="52971" b="7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057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950238" w14:textId="4DDC39A2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05AC0971" w14:textId="77777777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09ABAC14" w14:textId="77777777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5D4AC8C4" w14:textId="77777777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6FB24132" w14:textId="77777777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43CBE997" w14:textId="77777777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6FE66B7C" w14:textId="77777777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6FF8F6A3" w14:textId="77777777" w:rsidR="00121954" w:rsidRDefault="00121954" w:rsidP="00121954">
      <w:pPr>
        <w:pStyle w:val="Prrafodelista"/>
        <w:ind w:left="284"/>
        <w:rPr>
          <w:rFonts w:ascii="Roboto" w:hAnsi="Roboto"/>
          <w:sz w:val="20"/>
          <w:szCs w:val="20"/>
        </w:rPr>
      </w:pPr>
    </w:p>
    <w:p w14:paraId="5CA6B20D" w14:textId="77777777" w:rsidR="007140B7" w:rsidRDefault="007140B7" w:rsidP="007D2998">
      <w:pPr>
        <w:pStyle w:val="Prrafodelista"/>
        <w:numPr>
          <w:ilvl w:val="0"/>
          <w:numId w:val="83"/>
        </w:numPr>
        <w:ind w:left="284" w:hanging="567"/>
        <w:rPr>
          <w:rFonts w:ascii="Roboto" w:hAnsi="Roboto"/>
          <w:sz w:val="20"/>
          <w:szCs w:val="20"/>
        </w:rPr>
      </w:pPr>
      <w:r w:rsidRPr="007140B7">
        <w:rPr>
          <w:rFonts w:ascii="Roboto" w:hAnsi="Roboto"/>
          <w:sz w:val="20"/>
          <w:szCs w:val="20"/>
        </w:rPr>
        <w:t>RE-LANZANDO EL SISTEMA</w:t>
      </w:r>
    </w:p>
    <w:p w14:paraId="35BBFAC4" w14:textId="1E33A4E3" w:rsidR="00D81BEB" w:rsidRPr="00D81BEB" w:rsidRDefault="007D2998" w:rsidP="00D81BEB">
      <w:pPr>
        <w:pStyle w:val="Prrafodelista"/>
        <w:ind w:left="284"/>
        <w:rPr>
          <w:rFonts w:ascii="Roboto" w:hAnsi="Roboto"/>
          <w:sz w:val="20"/>
          <w:szCs w:val="20"/>
        </w:rPr>
      </w:pPr>
      <w:r w:rsidRPr="007D2998">
        <w:rPr>
          <w:rFonts w:ascii="Roboto" w:hAnsi="Roboto"/>
          <w:sz w:val="20"/>
          <w:szCs w:val="20"/>
        </w:rPr>
        <w:cr/>
      </w:r>
    </w:p>
    <w:p w14:paraId="1B714E19" w14:textId="3E4953E2" w:rsidR="00015407" w:rsidRPr="007D2998" w:rsidRDefault="00D81BEB" w:rsidP="00121954">
      <w:pPr>
        <w:pStyle w:val="Prrafodelista"/>
        <w:ind w:left="284"/>
        <w:rPr>
          <w:rFonts w:ascii="Roboto" w:hAnsi="Roboto"/>
          <w:sz w:val="20"/>
          <w:szCs w:val="20"/>
        </w:rPr>
      </w:pPr>
      <w:r w:rsidRPr="00D81BEB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823104" behindDoc="0" locked="0" layoutInCell="1" allowOverlap="1" wp14:anchorId="70C7A2C3" wp14:editId="4A886E0C">
            <wp:simplePos x="0" y="0"/>
            <wp:positionH relativeFrom="margin">
              <wp:align>center</wp:align>
            </wp:positionH>
            <wp:positionV relativeFrom="paragraph">
              <wp:posOffset>6250</wp:posOffset>
            </wp:positionV>
            <wp:extent cx="4320000" cy="612766"/>
            <wp:effectExtent l="190500" t="190500" r="194945" b="187960"/>
            <wp:wrapNone/>
            <wp:docPr id="1576558081" name="Imagen 7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8081" name="Imagen 7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5" t="10145" b="65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127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BF711" w14:textId="3FDD2DEA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565A44E4" w14:textId="463210A2" w:rsidR="00015407" w:rsidRPr="00EE5A58" w:rsidRDefault="00D81BEB" w:rsidP="00251A0F">
      <w:pPr>
        <w:jc w:val="both"/>
        <w:rPr>
          <w:rFonts w:ascii="Roboto" w:hAnsi="Robo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24128" behindDoc="0" locked="0" layoutInCell="1" allowOverlap="1" wp14:anchorId="65DF416E" wp14:editId="60878865">
            <wp:simplePos x="0" y="0"/>
            <wp:positionH relativeFrom="margin">
              <wp:align>center</wp:align>
            </wp:positionH>
            <wp:positionV relativeFrom="paragraph">
              <wp:posOffset>262622</wp:posOffset>
            </wp:positionV>
            <wp:extent cx="4320000" cy="621984"/>
            <wp:effectExtent l="190500" t="190500" r="194945" b="197485"/>
            <wp:wrapNone/>
            <wp:docPr id="4738580" name="Imagen 7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580" name="Imagen 7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9822" b="65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219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D21C36" w14:textId="5D314507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375EA127" w14:textId="77777777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35B44DF4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0AA2E998" w14:textId="260FCE1A" w:rsidR="00EE5A58" w:rsidRPr="00EE5A58" w:rsidRDefault="00B00DEA" w:rsidP="00251A0F">
      <w:pPr>
        <w:jc w:val="both"/>
        <w:rPr>
          <w:rFonts w:ascii="Roboto" w:hAnsi="Robo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25152" behindDoc="0" locked="0" layoutInCell="1" allowOverlap="1" wp14:anchorId="227C57B6" wp14:editId="31C0C2E0">
            <wp:simplePos x="0" y="0"/>
            <wp:positionH relativeFrom="margin">
              <wp:align>center</wp:align>
            </wp:positionH>
            <wp:positionV relativeFrom="paragraph">
              <wp:posOffset>136592</wp:posOffset>
            </wp:positionV>
            <wp:extent cx="4320000" cy="4288862"/>
            <wp:effectExtent l="190500" t="190500" r="194945" b="187960"/>
            <wp:wrapNone/>
            <wp:docPr id="1272301771" name="Imagen 75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01771" name="Imagen 75" descr="Interfaz de usuario gráfica, Texto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35" t="10466" r="25037" b="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2888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DB186A" w14:textId="652DB89A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4CC08811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1A140D57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42FC50B4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6EAB9B64" w14:textId="77777777" w:rsidR="00EE5A58" w:rsidRDefault="00EE5A58" w:rsidP="00251A0F">
      <w:pPr>
        <w:jc w:val="both"/>
        <w:rPr>
          <w:rFonts w:ascii="Roboto" w:hAnsi="Roboto"/>
        </w:rPr>
      </w:pPr>
    </w:p>
    <w:p w14:paraId="54E2A91E" w14:textId="77777777" w:rsidR="00EE5A58" w:rsidRDefault="00EE5A58" w:rsidP="00251A0F">
      <w:pPr>
        <w:jc w:val="both"/>
        <w:rPr>
          <w:rFonts w:ascii="Roboto" w:hAnsi="Roboto"/>
        </w:rPr>
      </w:pPr>
    </w:p>
    <w:p w14:paraId="195B5527" w14:textId="77777777" w:rsidR="00EE5A58" w:rsidRDefault="00EE5A58" w:rsidP="00251A0F">
      <w:pPr>
        <w:jc w:val="both"/>
        <w:rPr>
          <w:rFonts w:ascii="Roboto" w:hAnsi="Roboto"/>
        </w:rPr>
      </w:pPr>
    </w:p>
    <w:p w14:paraId="72682E35" w14:textId="77777777" w:rsidR="00EE5A58" w:rsidRDefault="00EE5A58" w:rsidP="00251A0F">
      <w:pPr>
        <w:jc w:val="both"/>
        <w:rPr>
          <w:rFonts w:ascii="Roboto" w:hAnsi="Roboto"/>
        </w:rPr>
      </w:pPr>
    </w:p>
    <w:p w14:paraId="1A3148A2" w14:textId="77777777" w:rsidR="00EE5A58" w:rsidRDefault="00EE5A58" w:rsidP="00251A0F">
      <w:pPr>
        <w:jc w:val="both"/>
        <w:rPr>
          <w:rFonts w:ascii="Roboto" w:hAnsi="Roboto"/>
        </w:rPr>
      </w:pPr>
    </w:p>
    <w:p w14:paraId="23633550" w14:textId="77777777" w:rsidR="00EE5A58" w:rsidRDefault="00EE5A58" w:rsidP="00251A0F">
      <w:pPr>
        <w:jc w:val="both"/>
        <w:rPr>
          <w:rFonts w:ascii="Roboto" w:hAnsi="Roboto"/>
        </w:rPr>
      </w:pPr>
    </w:p>
    <w:p w14:paraId="335B1D79" w14:textId="77777777" w:rsidR="00EE5A58" w:rsidRDefault="00EE5A58" w:rsidP="00251A0F">
      <w:pPr>
        <w:jc w:val="both"/>
        <w:rPr>
          <w:rFonts w:ascii="Roboto" w:hAnsi="Roboto"/>
        </w:rPr>
      </w:pPr>
    </w:p>
    <w:p w14:paraId="46BE6D82" w14:textId="77777777" w:rsidR="00EE5A58" w:rsidRDefault="00EE5A58" w:rsidP="00251A0F">
      <w:pPr>
        <w:jc w:val="both"/>
        <w:rPr>
          <w:rFonts w:ascii="Roboto" w:hAnsi="Roboto"/>
        </w:rPr>
      </w:pPr>
    </w:p>
    <w:p w14:paraId="45C2E708" w14:textId="77777777" w:rsidR="00B00DEA" w:rsidRDefault="00B00DEA" w:rsidP="00251A0F">
      <w:pPr>
        <w:jc w:val="both"/>
        <w:rPr>
          <w:rFonts w:ascii="Roboto" w:hAnsi="Roboto"/>
        </w:rPr>
      </w:pPr>
    </w:p>
    <w:p w14:paraId="50486001" w14:textId="77777777" w:rsidR="00015407" w:rsidRDefault="00015407" w:rsidP="00251A0F">
      <w:pPr>
        <w:jc w:val="both"/>
        <w:rPr>
          <w:rFonts w:ascii="Roboto" w:hAnsi="Roboto"/>
        </w:rPr>
      </w:pPr>
    </w:p>
    <w:p w14:paraId="7B0A704C" w14:textId="77777777" w:rsidR="00B00DEA" w:rsidRDefault="00B00DEA" w:rsidP="00251A0F">
      <w:pPr>
        <w:jc w:val="both"/>
        <w:rPr>
          <w:rFonts w:ascii="Roboto" w:hAnsi="Roboto"/>
        </w:rPr>
      </w:pPr>
    </w:p>
    <w:p w14:paraId="7187C523" w14:textId="1B2A87B7" w:rsidR="00B00DEA" w:rsidRPr="00B00DEA" w:rsidRDefault="00B00DEA" w:rsidP="00B00DEA">
      <w:pPr>
        <w:jc w:val="center"/>
        <w:rPr>
          <w:rFonts w:ascii="Roboto" w:hAnsi="Roboto"/>
          <w:b/>
          <w:bCs/>
        </w:rPr>
      </w:pPr>
      <w:r w:rsidRPr="00B00DEA">
        <w:rPr>
          <w:rFonts w:ascii="Roboto" w:hAnsi="Roboto"/>
          <w:b/>
          <w:bCs/>
        </w:rPr>
        <w:lastRenderedPageBreak/>
        <w:t xml:space="preserve">UD 06. Caso práctico 04 - </w:t>
      </w:r>
      <w:proofErr w:type="spellStart"/>
      <w:r w:rsidRPr="00B00DEA">
        <w:rPr>
          <w:rFonts w:ascii="Roboto" w:hAnsi="Roboto"/>
          <w:b/>
          <w:bCs/>
        </w:rPr>
        <w:t>Whisper</w:t>
      </w:r>
      <w:proofErr w:type="spellEnd"/>
      <w:r w:rsidRPr="00B00DEA">
        <w:rPr>
          <w:rFonts w:ascii="Roboto" w:hAnsi="Roboto"/>
          <w:b/>
          <w:bCs/>
        </w:rPr>
        <w:t xml:space="preserve"> AI y Web </w:t>
      </w:r>
      <w:proofErr w:type="spellStart"/>
      <w:r w:rsidRPr="00B00DEA">
        <w:rPr>
          <w:rFonts w:ascii="Roboto" w:hAnsi="Roboto"/>
          <w:b/>
          <w:bCs/>
        </w:rPr>
        <w:t>Whisper</w:t>
      </w:r>
      <w:proofErr w:type="spellEnd"/>
    </w:p>
    <w:p w14:paraId="30791AD2" w14:textId="77777777" w:rsidR="00336C63" w:rsidRPr="00336C63" w:rsidRDefault="00336C63" w:rsidP="00336C63">
      <w:pPr>
        <w:spacing w:after="0"/>
        <w:jc w:val="both"/>
        <w:rPr>
          <w:rFonts w:ascii="Roboto" w:hAnsi="Roboto"/>
        </w:rPr>
      </w:pPr>
      <w:proofErr w:type="spellStart"/>
      <w:r w:rsidRPr="00336C63">
        <w:rPr>
          <w:rFonts w:ascii="Roboto" w:hAnsi="Roboto"/>
        </w:rPr>
        <w:t>Whisper</w:t>
      </w:r>
      <w:proofErr w:type="spellEnd"/>
      <w:r w:rsidRPr="00336C63">
        <w:rPr>
          <w:rFonts w:ascii="Roboto" w:hAnsi="Roboto"/>
        </w:rPr>
        <w:t xml:space="preserve"> AI es un software que permite transcribir audio a Texto. Este software fue creado por</w:t>
      </w:r>
    </w:p>
    <w:p w14:paraId="3106B66B" w14:textId="77777777" w:rsidR="00336C63" w:rsidRPr="00336C63" w:rsidRDefault="00336C63" w:rsidP="00336C63">
      <w:pPr>
        <w:spacing w:after="0"/>
        <w:jc w:val="both"/>
        <w:rPr>
          <w:rFonts w:ascii="Roboto" w:hAnsi="Roboto"/>
        </w:rPr>
      </w:pPr>
      <w:proofErr w:type="spellStart"/>
      <w:r w:rsidRPr="00336C63">
        <w:rPr>
          <w:rFonts w:ascii="Roboto" w:hAnsi="Roboto"/>
        </w:rPr>
        <w:t>OpenAI</w:t>
      </w:r>
      <w:proofErr w:type="spellEnd"/>
      <w:r w:rsidRPr="00336C63">
        <w:rPr>
          <w:rFonts w:ascii="Roboto" w:hAnsi="Roboto"/>
        </w:rPr>
        <w:t xml:space="preserve"> (empresa creadora de </w:t>
      </w:r>
      <w:proofErr w:type="spellStart"/>
      <w:r w:rsidRPr="00336C63">
        <w:rPr>
          <w:rFonts w:ascii="Roboto" w:hAnsi="Roboto"/>
        </w:rPr>
        <w:t>ChatGPT</w:t>
      </w:r>
      <w:proofErr w:type="spellEnd"/>
      <w:r w:rsidRPr="00336C63">
        <w:rPr>
          <w:rFonts w:ascii="Roboto" w:hAnsi="Roboto"/>
        </w:rPr>
        <w:t>) y liberado junto con varios modelos de procesamiento de</w:t>
      </w:r>
    </w:p>
    <w:p w14:paraId="6990EF53" w14:textId="77777777" w:rsidR="00336C63" w:rsidRPr="00336C63" w:rsidRDefault="00336C63" w:rsidP="00336C63">
      <w:pPr>
        <w:spacing w:after="0"/>
        <w:jc w:val="both"/>
        <w:rPr>
          <w:rFonts w:ascii="Roboto" w:hAnsi="Roboto"/>
        </w:rPr>
      </w:pPr>
      <w:r w:rsidRPr="00336C63">
        <w:rPr>
          <w:rFonts w:ascii="Roboto" w:hAnsi="Roboto"/>
        </w:rPr>
        <w:t>lenguaje muy precisos. Actualmente, es una de las mejores soluciones “</w:t>
      </w:r>
      <w:proofErr w:type="spellStart"/>
      <w:r w:rsidRPr="00336C63">
        <w:rPr>
          <w:rFonts w:ascii="Roboto" w:hAnsi="Roboto"/>
        </w:rPr>
        <w:t>self-hosted</w:t>
      </w:r>
      <w:proofErr w:type="spellEnd"/>
      <w:r w:rsidRPr="00336C63">
        <w:rPr>
          <w:rFonts w:ascii="Roboto" w:hAnsi="Roboto"/>
        </w:rPr>
        <w:t>” para convertir</w:t>
      </w:r>
    </w:p>
    <w:p w14:paraId="783A35CA" w14:textId="005B9A1A" w:rsidR="00336C63" w:rsidRPr="00336C63" w:rsidRDefault="00336C63" w:rsidP="00336C63">
      <w:pPr>
        <w:spacing w:after="0"/>
        <w:jc w:val="both"/>
        <w:rPr>
          <w:rFonts w:ascii="Roboto" w:hAnsi="Roboto"/>
        </w:rPr>
      </w:pPr>
      <w:r w:rsidRPr="00336C63">
        <w:rPr>
          <w:rFonts w:ascii="Roboto" w:hAnsi="Roboto"/>
        </w:rPr>
        <w:t>audio a texto.</w:t>
      </w:r>
    </w:p>
    <w:p w14:paraId="6C2E8323" w14:textId="77777777" w:rsidR="00336C63" w:rsidRPr="00336C63" w:rsidRDefault="00336C63" w:rsidP="00336C63">
      <w:pPr>
        <w:spacing w:after="0"/>
        <w:jc w:val="both"/>
        <w:rPr>
          <w:rFonts w:ascii="Roboto" w:hAnsi="Roboto"/>
        </w:rPr>
      </w:pPr>
      <w:proofErr w:type="spellStart"/>
      <w:r w:rsidRPr="00336C63">
        <w:rPr>
          <w:rFonts w:ascii="Roboto" w:hAnsi="Roboto"/>
        </w:rPr>
        <w:t>Whisper</w:t>
      </w:r>
      <w:proofErr w:type="spellEnd"/>
      <w:r w:rsidRPr="00336C63">
        <w:rPr>
          <w:rFonts w:ascii="Roboto" w:hAnsi="Roboto"/>
        </w:rPr>
        <w:t xml:space="preserve"> Web es una web, que proporciona una interfaz gráfica web para mandar audios a</w:t>
      </w:r>
    </w:p>
    <w:p w14:paraId="4F69C030" w14:textId="36277449" w:rsidR="00336C63" w:rsidRPr="00336C63" w:rsidRDefault="00336C63" w:rsidP="00336C63">
      <w:pPr>
        <w:spacing w:after="0"/>
        <w:jc w:val="both"/>
        <w:rPr>
          <w:rFonts w:ascii="Roboto" w:hAnsi="Roboto"/>
        </w:rPr>
      </w:pPr>
      <w:r w:rsidRPr="00336C63">
        <w:rPr>
          <w:rFonts w:ascii="Roboto" w:hAnsi="Roboto"/>
        </w:rPr>
        <w:t xml:space="preserve">transcribir a </w:t>
      </w:r>
      <w:proofErr w:type="spellStart"/>
      <w:r w:rsidRPr="00336C63">
        <w:rPr>
          <w:rFonts w:ascii="Roboto" w:hAnsi="Roboto"/>
        </w:rPr>
        <w:t>Whisper</w:t>
      </w:r>
      <w:proofErr w:type="spellEnd"/>
      <w:r w:rsidRPr="00336C63">
        <w:rPr>
          <w:rFonts w:ascii="Roboto" w:hAnsi="Roboto"/>
        </w:rPr>
        <w:t xml:space="preserve"> AI. Su repositorio es https://codeberg.org/pluja/web-whisper</w:t>
      </w:r>
    </w:p>
    <w:p w14:paraId="26FECFA0" w14:textId="77777777" w:rsidR="00336C63" w:rsidRPr="00336C63" w:rsidRDefault="00336C63" w:rsidP="00336C63">
      <w:pPr>
        <w:spacing w:after="0"/>
        <w:jc w:val="both"/>
        <w:rPr>
          <w:rFonts w:ascii="Roboto" w:hAnsi="Roboto"/>
        </w:rPr>
      </w:pPr>
      <w:r w:rsidRPr="00336C63">
        <w:rPr>
          <w:rFonts w:ascii="Roboto" w:hAnsi="Roboto"/>
        </w:rPr>
        <w:t xml:space="preserve">En este caso práctico vamos a poner en marcha una versión </w:t>
      </w:r>
      <w:proofErr w:type="spellStart"/>
      <w:r w:rsidRPr="00336C63">
        <w:rPr>
          <w:rFonts w:ascii="Roboto" w:hAnsi="Roboto"/>
        </w:rPr>
        <w:t>Dockerizada</w:t>
      </w:r>
      <w:proofErr w:type="spellEnd"/>
      <w:r w:rsidRPr="00336C63">
        <w:rPr>
          <w:rFonts w:ascii="Roboto" w:hAnsi="Roboto"/>
        </w:rPr>
        <w:t xml:space="preserve"> </w:t>
      </w:r>
      <w:proofErr w:type="spellStart"/>
      <w:r w:rsidRPr="00336C63">
        <w:rPr>
          <w:rFonts w:ascii="Roboto" w:hAnsi="Roboto"/>
        </w:rPr>
        <w:t>extraido</w:t>
      </w:r>
      <w:proofErr w:type="spellEnd"/>
      <w:r w:rsidRPr="00336C63">
        <w:rPr>
          <w:rFonts w:ascii="Roboto" w:hAnsi="Roboto"/>
        </w:rPr>
        <w:t xml:space="preserve"> de su repositorio</w:t>
      </w:r>
    </w:p>
    <w:p w14:paraId="35074940" w14:textId="176BAD3B" w:rsidR="00B00DEA" w:rsidRDefault="00336C63" w:rsidP="00336C63">
      <w:pPr>
        <w:spacing w:after="0"/>
        <w:jc w:val="both"/>
        <w:rPr>
          <w:rFonts w:ascii="Roboto" w:hAnsi="Roboto"/>
        </w:rPr>
      </w:pPr>
      <w:r w:rsidRPr="00336C63">
        <w:rPr>
          <w:rFonts w:ascii="Roboto" w:hAnsi="Roboto"/>
        </w:rPr>
        <w:t>siguiendo las instrucciones de https://codeberg.org/pluja/web-whisper/wiki/Self-Hosting</w:t>
      </w:r>
      <w:r w:rsidRPr="00336C63">
        <w:rPr>
          <w:rFonts w:ascii="Roboto" w:hAnsi="Roboto"/>
        </w:rPr>
        <w:cr/>
      </w:r>
    </w:p>
    <w:p w14:paraId="269405F2" w14:textId="57E301B6" w:rsidR="00B00DEA" w:rsidRDefault="00B00DEA" w:rsidP="00251A0F">
      <w:pPr>
        <w:jc w:val="both"/>
        <w:rPr>
          <w:rFonts w:ascii="Roboto" w:hAnsi="Roboto"/>
        </w:rPr>
      </w:pPr>
    </w:p>
    <w:p w14:paraId="42379D84" w14:textId="361B2149" w:rsidR="00B00DEA" w:rsidRDefault="00782E15" w:rsidP="00782E15">
      <w:pPr>
        <w:pStyle w:val="Prrafodelista"/>
        <w:numPr>
          <w:ilvl w:val="0"/>
          <w:numId w:val="86"/>
        </w:numPr>
        <w:jc w:val="both"/>
        <w:rPr>
          <w:rFonts w:ascii="Roboto" w:hAnsi="Roboto"/>
        </w:rPr>
      </w:pPr>
      <w:r>
        <w:rPr>
          <w:rFonts w:ascii="Roboto" w:hAnsi="Roboto"/>
        </w:rPr>
        <w:t xml:space="preserve">Pasos </w:t>
      </w:r>
      <w:proofErr w:type="spellStart"/>
      <w:r>
        <w:rPr>
          <w:rFonts w:ascii="Roboto" w:hAnsi="Roboto"/>
        </w:rPr>
        <w:t>pevios</w:t>
      </w:r>
      <w:proofErr w:type="spellEnd"/>
      <w:r>
        <w:rPr>
          <w:rFonts w:ascii="Roboto" w:hAnsi="Roboto"/>
        </w:rPr>
        <w:t>:</w:t>
      </w:r>
    </w:p>
    <w:p w14:paraId="6EFF3101" w14:textId="30FC3D9A" w:rsidR="00782E15" w:rsidRPr="00483520" w:rsidRDefault="00782E15" w:rsidP="00782E15">
      <w:pPr>
        <w:pStyle w:val="Prrafodelista"/>
        <w:rPr>
          <w:rFonts w:ascii="Roboto" w:hAnsi="Roboto"/>
          <w:lang w:val="en-US"/>
        </w:rPr>
      </w:pPr>
      <w:r w:rsidRPr="00483520">
        <w:rPr>
          <w:rFonts w:ascii="Roboto" w:hAnsi="Roboto"/>
          <w:lang w:val="en-US"/>
        </w:rPr>
        <w:t xml:space="preserve">git clone </w:t>
      </w:r>
      <w:hyperlink r:id="rId56" w:history="1">
        <w:r w:rsidRPr="00483520">
          <w:rPr>
            <w:rStyle w:val="Hipervnculo"/>
            <w:rFonts w:ascii="Roboto" w:hAnsi="Roboto"/>
            <w:color w:val="000000" w:themeColor="text1"/>
            <w:u w:val="none"/>
            <w:lang w:val="en-US"/>
          </w:rPr>
          <w:t>https://codeberg.org/pluja/web-whisp</w:t>
        </w:r>
      </w:hyperlink>
    </w:p>
    <w:p w14:paraId="50512F30" w14:textId="15E6D64F" w:rsidR="00782E15" w:rsidRPr="00483520" w:rsidRDefault="00782E15" w:rsidP="00782E15">
      <w:pPr>
        <w:pStyle w:val="Prrafodelista"/>
        <w:rPr>
          <w:rFonts w:ascii="Roboto" w:hAnsi="Roboto"/>
          <w:lang w:val="en-US"/>
        </w:rPr>
      </w:pPr>
    </w:p>
    <w:p w14:paraId="33642423" w14:textId="2741D21C" w:rsidR="00782E15" w:rsidRPr="00483520" w:rsidRDefault="00782E15" w:rsidP="00782E15">
      <w:pPr>
        <w:pStyle w:val="Prrafodelista"/>
        <w:rPr>
          <w:rFonts w:ascii="Roboto" w:hAnsi="Roboto"/>
          <w:lang w:val="en-US"/>
        </w:rPr>
      </w:pPr>
      <w:r>
        <w:rPr>
          <w:noProof/>
        </w:rPr>
        <w:drawing>
          <wp:anchor distT="0" distB="0" distL="114300" distR="114300" simplePos="0" relativeHeight="251826176" behindDoc="0" locked="0" layoutInCell="1" allowOverlap="1" wp14:anchorId="1896AAFB" wp14:editId="0F62B26A">
            <wp:simplePos x="0" y="0"/>
            <wp:positionH relativeFrom="margin">
              <wp:align>center</wp:align>
            </wp:positionH>
            <wp:positionV relativeFrom="paragraph">
              <wp:posOffset>3576</wp:posOffset>
            </wp:positionV>
            <wp:extent cx="3981922" cy="637674"/>
            <wp:effectExtent l="190500" t="190500" r="190500" b="181610"/>
            <wp:wrapNone/>
            <wp:docPr id="1787771848" name="Imagen 7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1848" name="Imagen 7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8" t="23024" r="28300" b="59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922" cy="6376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634B3" w14:textId="2739CB98" w:rsidR="00782E15" w:rsidRPr="00483520" w:rsidRDefault="00782E15" w:rsidP="00782E15">
      <w:pPr>
        <w:pStyle w:val="Prrafodelista"/>
        <w:rPr>
          <w:rFonts w:ascii="Roboto" w:hAnsi="Roboto"/>
          <w:lang w:val="en-US"/>
        </w:rPr>
      </w:pPr>
    </w:p>
    <w:p w14:paraId="629C9606" w14:textId="3FC50903" w:rsidR="00782E15" w:rsidRPr="00483520" w:rsidRDefault="00782E15" w:rsidP="00782E15">
      <w:pPr>
        <w:pStyle w:val="Prrafodelista"/>
        <w:rPr>
          <w:rFonts w:ascii="Roboto" w:hAnsi="Roboto"/>
          <w:lang w:val="en-US"/>
        </w:rPr>
      </w:pPr>
    </w:p>
    <w:p w14:paraId="52E7F081" w14:textId="786CA812" w:rsidR="00782E15" w:rsidRPr="00483520" w:rsidRDefault="00782E15" w:rsidP="00782E15">
      <w:pPr>
        <w:pStyle w:val="Prrafodelista"/>
        <w:rPr>
          <w:rFonts w:ascii="Roboto" w:hAnsi="Roboto"/>
          <w:lang w:val="en-US"/>
        </w:rPr>
      </w:pPr>
    </w:p>
    <w:p w14:paraId="09E801AC" w14:textId="0284AC43" w:rsidR="00782E15" w:rsidRPr="00483520" w:rsidRDefault="00782E15" w:rsidP="00782E15">
      <w:pPr>
        <w:pStyle w:val="Prrafodelista"/>
        <w:rPr>
          <w:rFonts w:ascii="Roboto" w:hAnsi="Roboto"/>
          <w:lang w:val="en-US"/>
        </w:rPr>
      </w:pPr>
    </w:p>
    <w:p w14:paraId="347280A7" w14:textId="0EB1F73E" w:rsidR="00782E15" w:rsidRPr="00782E15" w:rsidRDefault="00782E15" w:rsidP="00782E15">
      <w:pPr>
        <w:pStyle w:val="Prrafodelista"/>
        <w:numPr>
          <w:ilvl w:val="0"/>
          <w:numId w:val="87"/>
        </w:numPr>
        <w:rPr>
          <w:rFonts w:ascii="Roboto" w:hAnsi="Roboto"/>
          <w:lang w:val="it-IT"/>
        </w:rPr>
      </w:pPr>
      <w:r w:rsidRPr="00782E15">
        <w:rPr>
          <w:rFonts w:ascii="Roboto" w:hAnsi="Roboto"/>
          <w:lang w:val="it-IT"/>
        </w:rPr>
        <w:t>WHISPER AI Y WHISPER WEB</w:t>
      </w:r>
    </w:p>
    <w:p w14:paraId="34D463D0" w14:textId="3CB8BD8B" w:rsidR="00B00DEA" w:rsidRPr="00782E15" w:rsidRDefault="00782E15" w:rsidP="00251A0F">
      <w:pPr>
        <w:jc w:val="both"/>
        <w:rPr>
          <w:rFonts w:ascii="Roboto" w:hAnsi="Roboto"/>
          <w:lang w:val="it-IT"/>
        </w:rPr>
      </w:pPr>
      <w:r>
        <w:rPr>
          <w:noProof/>
        </w:rPr>
        <w:drawing>
          <wp:anchor distT="0" distB="0" distL="114300" distR="114300" simplePos="0" relativeHeight="251827200" behindDoc="0" locked="0" layoutInCell="1" allowOverlap="1" wp14:anchorId="672A2863" wp14:editId="4691C035">
            <wp:simplePos x="0" y="0"/>
            <wp:positionH relativeFrom="margin">
              <wp:posOffset>264428</wp:posOffset>
            </wp:positionH>
            <wp:positionV relativeFrom="paragraph">
              <wp:posOffset>3175</wp:posOffset>
            </wp:positionV>
            <wp:extent cx="4319905" cy="2283460"/>
            <wp:effectExtent l="0" t="0" r="4445" b="2540"/>
            <wp:wrapNone/>
            <wp:docPr id="1460260315" name="Imagen 7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0315" name="Imagen 7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10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55461" w14:textId="4A728E9F" w:rsidR="00782E15" w:rsidRPr="00782E15" w:rsidRDefault="00782E15" w:rsidP="00251A0F">
      <w:pPr>
        <w:jc w:val="both"/>
        <w:rPr>
          <w:rFonts w:ascii="Roboto" w:hAnsi="Roboto"/>
          <w:lang w:val="it-IT"/>
        </w:rPr>
      </w:pPr>
    </w:p>
    <w:p w14:paraId="6531E7A3" w14:textId="27D64BFF" w:rsidR="00B00DEA" w:rsidRPr="00D92FA7" w:rsidRDefault="00D92FA7" w:rsidP="00251A0F">
      <w:pPr>
        <w:jc w:val="both"/>
        <w:rPr>
          <w:rFonts w:ascii="Roboto" w:hAnsi="Roboto"/>
          <w:lang w:val="it-IT"/>
        </w:rPr>
      </w:pPr>
      <w:r>
        <w:rPr>
          <w:noProof/>
        </w:rPr>
        <w:drawing>
          <wp:anchor distT="0" distB="0" distL="114300" distR="114300" simplePos="0" relativeHeight="251828224" behindDoc="0" locked="0" layoutInCell="1" allowOverlap="1" wp14:anchorId="3F092216" wp14:editId="06F2638D">
            <wp:simplePos x="0" y="0"/>
            <wp:positionH relativeFrom="column">
              <wp:posOffset>2832400</wp:posOffset>
            </wp:positionH>
            <wp:positionV relativeFrom="paragraph">
              <wp:posOffset>8890</wp:posOffset>
            </wp:positionV>
            <wp:extent cx="3211830" cy="2899410"/>
            <wp:effectExtent l="190500" t="190500" r="198120" b="186690"/>
            <wp:wrapNone/>
            <wp:docPr id="1625942451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52" t="4187" r="27302" b="18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2899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0209700" w14:textId="7979BA83" w:rsidR="00B00DEA" w:rsidRPr="00D92FA7" w:rsidRDefault="00B00DEA" w:rsidP="00251A0F">
      <w:pPr>
        <w:jc w:val="both"/>
        <w:rPr>
          <w:rFonts w:ascii="Roboto" w:hAnsi="Roboto"/>
          <w:lang w:val="it-IT"/>
        </w:rPr>
      </w:pPr>
    </w:p>
    <w:p w14:paraId="3D8C5303" w14:textId="77777777" w:rsidR="00B00DEA" w:rsidRPr="00D92FA7" w:rsidRDefault="00B00DEA" w:rsidP="00251A0F">
      <w:pPr>
        <w:jc w:val="both"/>
        <w:rPr>
          <w:rFonts w:ascii="Roboto" w:hAnsi="Roboto"/>
          <w:lang w:val="it-IT"/>
        </w:rPr>
      </w:pPr>
    </w:p>
    <w:p w14:paraId="4E410E3B" w14:textId="77777777" w:rsidR="00B00DEA" w:rsidRPr="00D92FA7" w:rsidRDefault="00B00DEA" w:rsidP="00251A0F">
      <w:pPr>
        <w:jc w:val="both"/>
        <w:rPr>
          <w:rFonts w:ascii="Roboto" w:hAnsi="Roboto"/>
          <w:lang w:val="it-IT"/>
        </w:rPr>
      </w:pPr>
    </w:p>
    <w:p w14:paraId="60461163" w14:textId="77777777" w:rsidR="00B00DEA" w:rsidRPr="00D92FA7" w:rsidRDefault="00B00DEA" w:rsidP="00251A0F">
      <w:pPr>
        <w:jc w:val="both"/>
        <w:rPr>
          <w:rFonts w:ascii="Roboto" w:hAnsi="Roboto"/>
          <w:lang w:val="it-IT"/>
        </w:rPr>
      </w:pPr>
    </w:p>
    <w:p w14:paraId="7D4933C0" w14:textId="5B95EBFF" w:rsidR="00B00DEA" w:rsidRPr="00D92FA7" w:rsidRDefault="00D92FA7" w:rsidP="00251A0F">
      <w:pPr>
        <w:jc w:val="both"/>
        <w:rPr>
          <w:rFonts w:ascii="Roboto" w:hAnsi="Roboto"/>
          <w:lang w:val="it-IT"/>
        </w:rPr>
      </w:pPr>
      <w:r>
        <w:rPr>
          <w:rFonts w:ascii="Roboto" w:hAnsi="Roboto"/>
          <w:noProof/>
          <w:lang w:val="it-IT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18B7360" wp14:editId="76406FA4">
                <wp:simplePos x="0" y="0"/>
                <wp:positionH relativeFrom="column">
                  <wp:posOffset>1203157</wp:posOffset>
                </wp:positionH>
                <wp:positionV relativeFrom="paragraph">
                  <wp:posOffset>185754</wp:posOffset>
                </wp:positionV>
                <wp:extent cx="2983831" cy="836195"/>
                <wp:effectExtent l="0" t="57150" r="0" b="21590"/>
                <wp:wrapNone/>
                <wp:docPr id="1815103518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3831" cy="836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914A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0" o:spid="_x0000_s1026" type="#_x0000_t32" style="position:absolute;margin-left:94.75pt;margin-top:14.65pt;width:234.95pt;height:65.85pt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" strokecolor="#a02b93 [3208]" strokeweight=".5pt">
                <v:stroke endarrow="block" joinstyle="miter"/>
              </v:shape>
            </w:pict>
          </mc:Fallback>
        </mc:AlternateContent>
      </w:r>
    </w:p>
    <w:p w14:paraId="3ADF0648" w14:textId="22D8483F" w:rsidR="00782E15" w:rsidRPr="00D92FA7" w:rsidRDefault="00782E15" w:rsidP="00251A0F">
      <w:pPr>
        <w:jc w:val="both"/>
        <w:rPr>
          <w:rFonts w:ascii="Roboto" w:hAnsi="Roboto"/>
          <w:lang w:val="it-IT"/>
        </w:rPr>
      </w:pPr>
    </w:p>
    <w:p w14:paraId="27A6110F" w14:textId="775BB71B" w:rsidR="00782E15" w:rsidRPr="00D92FA7" w:rsidRDefault="00782E15" w:rsidP="00251A0F">
      <w:pPr>
        <w:jc w:val="both"/>
        <w:rPr>
          <w:rFonts w:ascii="Roboto" w:hAnsi="Roboto"/>
          <w:lang w:val="it-IT"/>
        </w:rPr>
      </w:pPr>
    </w:p>
    <w:p w14:paraId="16462D0F" w14:textId="5E585ECB" w:rsidR="00782E15" w:rsidRPr="00D92FA7" w:rsidRDefault="00D92FA7" w:rsidP="00251A0F">
      <w:pPr>
        <w:jc w:val="both"/>
        <w:rPr>
          <w:rFonts w:ascii="Roboto" w:hAnsi="Roboto"/>
          <w:lang w:val="it-IT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898A99" wp14:editId="46AEFB20">
                <wp:simplePos x="0" y="0"/>
                <wp:positionH relativeFrom="margin">
                  <wp:posOffset>324852</wp:posOffset>
                </wp:positionH>
                <wp:positionV relativeFrom="paragraph">
                  <wp:posOffset>93478</wp:posOffset>
                </wp:positionV>
                <wp:extent cx="1461770" cy="336884"/>
                <wp:effectExtent l="0" t="0" r="24130" b="25400"/>
                <wp:wrapNone/>
                <wp:docPr id="1658150815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70" cy="33688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02B9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57C5BF" w14:textId="51A23AEB" w:rsidR="00D92FA7" w:rsidRPr="00844E17" w:rsidRDefault="00D92FA7" w:rsidP="00D92FA7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92FA7">
                              <w:rPr>
                                <w:sz w:val="10"/>
                                <w:szCs w:val="10"/>
                              </w:rPr>
                              <w:t xml:space="preserve">Acceso a la interfaz de </w:t>
                            </w:r>
                            <w:proofErr w:type="spellStart"/>
                            <w:r w:rsidRPr="00D92FA7">
                              <w:rPr>
                                <w:sz w:val="10"/>
                                <w:szCs w:val="10"/>
                              </w:rPr>
                              <w:t>Whisper</w:t>
                            </w:r>
                            <w:proofErr w:type="spellEnd"/>
                            <w:r w:rsidRPr="00D92FA7">
                              <w:rPr>
                                <w:sz w:val="10"/>
                                <w:szCs w:val="10"/>
                              </w:rPr>
                              <w:t xml:space="preserve"> Web para transcribir audios directamente.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8A99" id="_x0000_s1057" type="#_x0000_t202" style="position:absolute;left:0;text-align:left;margin-left:25.6pt;margin-top:7.35pt;width:115.1pt;height:26.55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" fillcolor="window" strokecolor="#a02b93" strokeweight="1pt">
                <v:textbox>
                  <w:txbxContent>
                    <w:p w14:paraId="2257C5BF" w14:textId="51A23AEB" w:rsidR="00D92FA7" w:rsidRPr="00844E17" w:rsidRDefault="00D92FA7" w:rsidP="00D92FA7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D92FA7">
                        <w:rPr>
                          <w:sz w:val="10"/>
                          <w:szCs w:val="10"/>
                        </w:rPr>
                        <w:t xml:space="preserve">Acceso a la interfaz de </w:t>
                      </w:r>
                      <w:proofErr w:type="spellStart"/>
                      <w:r w:rsidRPr="00D92FA7">
                        <w:rPr>
                          <w:sz w:val="10"/>
                          <w:szCs w:val="10"/>
                        </w:rPr>
                        <w:t>Whisper</w:t>
                      </w:r>
                      <w:proofErr w:type="spellEnd"/>
                      <w:r w:rsidRPr="00D92FA7">
                        <w:rPr>
                          <w:sz w:val="10"/>
                          <w:szCs w:val="10"/>
                        </w:rPr>
                        <w:t xml:space="preserve"> Web para transcribir audios directamente.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C4E7C5" w14:textId="77777777" w:rsidR="00782E15" w:rsidRPr="00D92FA7" w:rsidRDefault="00782E15" w:rsidP="00251A0F">
      <w:pPr>
        <w:jc w:val="both"/>
        <w:rPr>
          <w:rFonts w:ascii="Roboto" w:hAnsi="Roboto"/>
          <w:lang w:val="it-IT"/>
        </w:rPr>
      </w:pPr>
    </w:p>
    <w:p w14:paraId="67BAE5CA" w14:textId="77777777" w:rsidR="00782E15" w:rsidRDefault="00782E15" w:rsidP="00251A0F">
      <w:pPr>
        <w:jc w:val="both"/>
        <w:rPr>
          <w:rFonts w:ascii="Roboto" w:hAnsi="Roboto"/>
          <w:lang w:val="it-IT"/>
        </w:rPr>
      </w:pPr>
    </w:p>
    <w:p w14:paraId="60F82926" w14:textId="77777777" w:rsidR="00EE4809" w:rsidRPr="00D92FA7" w:rsidRDefault="00EE4809" w:rsidP="00251A0F">
      <w:pPr>
        <w:jc w:val="both"/>
        <w:rPr>
          <w:rFonts w:ascii="Roboto" w:hAnsi="Roboto"/>
          <w:lang w:val="it-IT"/>
        </w:rPr>
      </w:pPr>
    </w:p>
    <w:p w14:paraId="44989854" w14:textId="4BEC3A61" w:rsidR="00EE4809" w:rsidRDefault="00EE4809" w:rsidP="00EE4809">
      <w:pPr>
        <w:pStyle w:val="Ttulo2"/>
        <w:rPr>
          <w:color w:val="000000" w:themeColor="text1"/>
        </w:rPr>
      </w:pPr>
      <w:bookmarkStart w:id="7" w:name="_Toc211427318"/>
      <w:r w:rsidRPr="00EE4809">
        <w:rPr>
          <w:color w:val="000000" w:themeColor="text1"/>
        </w:rPr>
        <w:lastRenderedPageBreak/>
        <w:t>ACTIVIDAD 04</w:t>
      </w:r>
      <w:bookmarkEnd w:id="7"/>
    </w:p>
    <w:p w14:paraId="7C08AA5D" w14:textId="77777777" w:rsidR="004062E2" w:rsidRPr="004062E2" w:rsidRDefault="004062E2" w:rsidP="004062E2"/>
    <w:p w14:paraId="2D18B578" w14:textId="2B9EE974" w:rsidR="00EE4809" w:rsidRDefault="00EE4809" w:rsidP="004062E2">
      <w:pPr>
        <w:jc w:val="center"/>
        <w:rPr>
          <w:rFonts w:ascii="Roboto" w:hAnsi="Roboto"/>
          <w:b/>
          <w:bCs/>
        </w:rPr>
      </w:pPr>
      <w:r w:rsidRPr="004062E2">
        <w:rPr>
          <w:rFonts w:ascii="Roboto" w:hAnsi="Roboto"/>
          <w:b/>
          <w:bCs/>
        </w:rPr>
        <w:t xml:space="preserve">UD 07. Caso práctico 01 - Desarrollando con Visual Studio </w:t>
      </w:r>
      <w:proofErr w:type="spellStart"/>
      <w:r w:rsidRPr="004062E2">
        <w:rPr>
          <w:rFonts w:ascii="Roboto" w:hAnsi="Roboto"/>
          <w:b/>
          <w:bCs/>
        </w:rPr>
        <w:t>Code</w:t>
      </w:r>
      <w:proofErr w:type="spellEnd"/>
      <w:r w:rsidRPr="004062E2">
        <w:rPr>
          <w:rFonts w:ascii="Roboto" w:hAnsi="Roboto"/>
          <w:b/>
          <w:bCs/>
        </w:rPr>
        <w:t xml:space="preserve"> en un contenedor</w:t>
      </w:r>
    </w:p>
    <w:p w14:paraId="0F9761C0" w14:textId="77777777" w:rsidR="004062E2" w:rsidRPr="004062E2" w:rsidRDefault="004062E2" w:rsidP="004062E2">
      <w:pPr>
        <w:jc w:val="center"/>
        <w:rPr>
          <w:rFonts w:ascii="Roboto" w:hAnsi="Roboto"/>
          <w:b/>
          <w:bCs/>
        </w:rPr>
      </w:pPr>
    </w:p>
    <w:p w14:paraId="21EED820" w14:textId="3DE6FBF4" w:rsidR="00EE4809" w:rsidRDefault="00EE4809" w:rsidP="00EE4809">
      <w:pPr>
        <w:rPr>
          <w:rFonts w:ascii="Roboto" w:hAnsi="Roboto"/>
        </w:rPr>
      </w:pPr>
      <w:r w:rsidRPr="00EE4809">
        <w:rPr>
          <w:rFonts w:ascii="Roboto" w:hAnsi="Roboto"/>
        </w:rPr>
        <w:t xml:space="preserve">Se va a utilizar el editor multiplataforma “Visual Studio </w:t>
      </w:r>
      <w:proofErr w:type="spellStart"/>
      <w:r w:rsidRPr="00EE4809">
        <w:rPr>
          <w:rFonts w:ascii="Roboto" w:hAnsi="Roboto"/>
        </w:rPr>
        <w:t>Code</w:t>
      </w:r>
      <w:proofErr w:type="spellEnd"/>
      <w:r w:rsidRPr="00EE4809">
        <w:rPr>
          <w:rFonts w:ascii="Roboto" w:hAnsi="Roboto"/>
        </w:rPr>
        <w:t>” junto con</w:t>
      </w:r>
      <w:r w:rsidR="004062E2">
        <w:rPr>
          <w:rFonts w:ascii="Roboto" w:hAnsi="Roboto"/>
        </w:rPr>
        <w:t xml:space="preserve"> </w:t>
      </w:r>
      <w:proofErr w:type="spellStart"/>
      <w:r w:rsidRPr="00EE4809">
        <w:rPr>
          <w:rFonts w:ascii="Roboto" w:hAnsi="Roboto"/>
        </w:rPr>
        <w:t>plugins</w:t>
      </w:r>
      <w:proofErr w:type="spellEnd"/>
      <w:r w:rsidRPr="00EE4809">
        <w:rPr>
          <w:rFonts w:ascii="Roboto" w:hAnsi="Roboto"/>
        </w:rPr>
        <w:t xml:space="preserve"> relacionados con Docker para poder desarrollar una sencilla aplicación web en un</w:t>
      </w:r>
      <w:r w:rsidR="004062E2">
        <w:rPr>
          <w:rFonts w:ascii="Roboto" w:hAnsi="Roboto"/>
        </w:rPr>
        <w:t xml:space="preserve"> </w:t>
      </w:r>
      <w:r w:rsidRPr="004062E2">
        <w:rPr>
          <w:rFonts w:ascii="Roboto" w:hAnsi="Roboto"/>
        </w:rPr>
        <w:t>contenedor.</w:t>
      </w:r>
    </w:p>
    <w:p w14:paraId="34EC7E39" w14:textId="77777777" w:rsidR="004062E2" w:rsidRPr="004062E2" w:rsidRDefault="004062E2" w:rsidP="00EE4809">
      <w:pPr>
        <w:rPr>
          <w:rFonts w:ascii="Roboto" w:hAnsi="Roboto"/>
        </w:rPr>
      </w:pPr>
    </w:p>
    <w:p w14:paraId="022DF967" w14:textId="44ECADA3" w:rsidR="00EE4809" w:rsidRPr="00EE4809" w:rsidRDefault="00EE4809" w:rsidP="00EE4809">
      <w:pPr>
        <w:pStyle w:val="Prrafodelista"/>
        <w:numPr>
          <w:ilvl w:val="0"/>
          <w:numId w:val="88"/>
        </w:numPr>
        <w:rPr>
          <w:rFonts w:ascii="Roboto" w:hAnsi="Roboto"/>
          <w:lang w:val="it-IT"/>
        </w:rPr>
      </w:pPr>
      <w:r w:rsidRPr="00EE4809">
        <w:rPr>
          <w:rFonts w:ascii="Roboto" w:hAnsi="Roboto"/>
          <w:lang w:val="it-IT"/>
        </w:rPr>
        <w:t>Instalar herramientas necesarias</w:t>
      </w:r>
    </w:p>
    <w:p w14:paraId="38C58949" w14:textId="0F41614F" w:rsidR="00EE4809" w:rsidRDefault="00EE4809" w:rsidP="00EE4809">
      <w:pPr>
        <w:pStyle w:val="Prrafodelista"/>
        <w:numPr>
          <w:ilvl w:val="0"/>
          <w:numId w:val="89"/>
        </w:numPr>
        <w:rPr>
          <w:rFonts w:ascii="Roboto" w:hAnsi="Roboto"/>
          <w:lang w:val="it-IT"/>
        </w:rPr>
      </w:pPr>
      <w:r w:rsidRPr="00EE4809">
        <w:rPr>
          <w:rFonts w:ascii="Roboto" w:hAnsi="Roboto"/>
          <w:lang w:val="it-IT"/>
        </w:rPr>
        <w:t>Visual Studio Code</w:t>
      </w:r>
    </w:p>
    <w:p w14:paraId="2385A4DC" w14:textId="4460AAB8" w:rsidR="00EE4809" w:rsidRPr="00EE4809" w:rsidRDefault="00EE4809" w:rsidP="00EE4809">
      <w:pPr>
        <w:pStyle w:val="Prrafodelista"/>
        <w:ind w:left="1497"/>
        <w:rPr>
          <w:rFonts w:ascii="Roboto" w:hAnsi="Roboto"/>
          <w:lang w:val="it-IT"/>
        </w:rPr>
      </w:pPr>
      <w:r w:rsidRPr="00EE4809">
        <w:rPr>
          <w:rFonts w:ascii="Roboto" w:hAnsi="Roboto"/>
          <w:lang w:val="it-IT"/>
        </w:rPr>
        <w:t>https://code.visualstudio.com/</w:t>
      </w:r>
    </w:p>
    <w:p w14:paraId="17554F00" w14:textId="2B709F3B" w:rsidR="00EE4809" w:rsidRPr="00EE4809" w:rsidRDefault="00EE4809" w:rsidP="00047D0E">
      <w:pPr>
        <w:pStyle w:val="Prrafodelista"/>
        <w:rPr>
          <w:rFonts w:ascii="Roboto" w:hAnsi="Roboto"/>
          <w:lang w:val="it-IT"/>
        </w:rPr>
      </w:pPr>
    </w:p>
    <w:p w14:paraId="2BC6CC4D" w14:textId="30E91164" w:rsidR="00EE4809" w:rsidRDefault="00EE4809" w:rsidP="00047D0E">
      <w:pPr>
        <w:pStyle w:val="Prrafodelista"/>
        <w:numPr>
          <w:ilvl w:val="0"/>
          <w:numId w:val="89"/>
        </w:numPr>
        <w:rPr>
          <w:rFonts w:ascii="Roboto" w:hAnsi="Roboto"/>
        </w:rPr>
      </w:pPr>
      <w:r w:rsidRPr="00EE4809">
        <w:rPr>
          <w:rFonts w:ascii="Roboto" w:hAnsi="Roboto"/>
        </w:rPr>
        <w:t>Aprende a usarlo en code.visualstudio.com/</w:t>
      </w:r>
      <w:proofErr w:type="spellStart"/>
      <w:r w:rsidRPr="00EE4809">
        <w:rPr>
          <w:rFonts w:ascii="Roboto" w:hAnsi="Roboto"/>
        </w:rPr>
        <w:t>learn</w:t>
      </w:r>
      <w:proofErr w:type="spellEnd"/>
    </w:p>
    <w:p w14:paraId="32DDAD35" w14:textId="40BD476C" w:rsidR="00047D0E" w:rsidRPr="00466D5A" w:rsidRDefault="00047D0E" w:rsidP="00047D0E">
      <w:pPr>
        <w:pStyle w:val="Prrafodelista"/>
        <w:ind w:left="1497"/>
        <w:rPr>
          <w:rFonts w:ascii="Roboto" w:hAnsi="Roboto"/>
          <w:color w:val="000000" w:themeColor="text1"/>
        </w:rPr>
      </w:pPr>
      <w:hyperlink r:id="rId60" w:history="1">
        <w:r w:rsidRPr="00466D5A">
          <w:rPr>
            <w:rStyle w:val="Hipervnculo"/>
            <w:rFonts w:ascii="Roboto" w:hAnsi="Roboto"/>
            <w:color w:val="000000" w:themeColor="text1"/>
            <w:u w:val="none"/>
          </w:rPr>
          <w:t>https://code.visualstudio.com/docs/getstarted/getting-started</w:t>
        </w:r>
      </w:hyperlink>
    </w:p>
    <w:p w14:paraId="18EF97D7" w14:textId="27EEF4E2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4D7F43F7" w14:textId="092DC4D9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301CB7EF" w14:textId="72634EEA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3463E2B6" w14:textId="66D74AA9" w:rsidR="004062E2" w:rsidRDefault="004062E2" w:rsidP="00047D0E">
      <w:pPr>
        <w:pStyle w:val="Prrafodelista"/>
        <w:ind w:left="1497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7812AD18" wp14:editId="73444E06">
            <wp:simplePos x="0" y="0"/>
            <wp:positionH relativeFrom="column">
              <wp:posOffset>601212</wp:posOffset>
            </wp:positionH>
            <wp:positionV relativeFrom="paragraph">
              <wp:posOffset>198154</wp:posOffset>
            </wp:positionV>
            <wp:extent cx="4320000" cy="1881058"/>
            <wp:effectExtent l="190500" t="190500" r="194945" b="195580"/>
            <wp:wrapNone/>
            <wp:docPr id="615420687" name="Imagen 8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0687" name="Imagen 83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" t="4025" b="22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10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90BE6" w14:textId="7E3DC77C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548B4F14" w14:textId="32576768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79EFC91C" w14:textId="231ADE87" w:rsidR="004062E2" w:rsidRDefault="004062E2" w:rsidP="00047D0E">
      <w:pPr>
        <w:pStyle w:val="Prrafodelista"/>
        <w:ind w:left="1497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33344" behindDoc="0" locked="0" layoutInCell="1" allowOverlap="1" wp14:anchorId="7F875EA9" wp14:editId="31570AC1">
            <wp:simplePos x="0" y="0"/>
            <wp:positionH relativeFrom="column">
              <wp:posOffset>1899084</wp:posOffset>
            </wp:positionH>
            <wp:positionV relativeFrom="paragraph">
              <wp:posOffset>47190</wp:posOffset>
            </wp:positionV>
            <wp:extent cx="4320000" cy="1804738"/>
            <wp:effectExtent l="190500" t="190500" r="194945" b="195580"/>
            <wp:wrapNone/>
            <wp:docPr id="860035238" name="Imagen 8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35238" name="Imagen 8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4347" b="2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04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C3C0A" w14:textId="1ED82FDC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2A4B86C6" w14:textId="77777777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475917FF" w14:textId="153F0FF9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286A63F4" w14:textId="77777777" w:rsidR="00047D0E" w:rsidRDefault="00047D0E" w:rsidP="00047D0E">
      <w:pPr>
        <w:pStyle w:val="Prrafodelista"/>
        <w:ind w:left="1497"/>
        <w:rPr>
          <w:rFonts w:ascii="Roboto" w:hAnsi="Roboto"/>
        </w:rPr>
      </w:pPr>
    </w:p>
    <w:p w14:paraId="63F3E6D7" w14:textId="77777777" w:rsidR="00047D0E" w:rsidRDefault="00047D0E" w:rsidP="00047D0E">
      <w:pPr>
        <w:pStyle w:val="Prrafodelista"/>
        <w:ind w:left="1497"/>
        <w:rPr>
          <w:rFonts w:ascii="Roboto" w:hAnsi="Roboto"/>
        </w:rPr>
      </w:pPr>
    </w:p>
    <w:p w14:paraId="5512D1E5" w14:textId="77777777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2CC0A30B" w14:textId="77777777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0AEE2EF1" w14:textId="77777777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78A87625" w14:textId="77777777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555FC247" w14:textId="051CAA2B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6662E202" w14:textId="0F70A477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65278B0D" w14:textId="6BF2F031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79B6E875" w14:textId="7BA7BF14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2DAFD462" w14:textId="632A2290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6431434A" w14:textId="55AC55EA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0C0317CE" w14:textId="6B9DF2E2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53738B8A" w14:textId="3280230A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39A9B571" w14:textId="42665DBC" w:rsidR="004062E2" w:rsidRDefault="004062E2" w:rsidP="00047D0E">
      <w:pPr>
        <w:pStyle w:val="Prrafodelista"/>
        <w:ind w:left="1497"/>
        <w:rPr>
          <w:rFonts w:ascii="Roboto" w:hAnsi="Roboto"/>
        </w:rPr>
      </w:pPr>
    </w:p>
    <w:p w14:paraId="75A0EA74" w14:textId="159C41BC" w:rsidR="00047D0E" w:rsidRDefault="00047D0E" w:rsidP="00047D0E">
      <w:pPr>
        <w:pStyle w:val="Prrafodelista"/>
        <w:numPr>
          <w:ilvl w:val="0"/>
          <w:numId w:val="88"/>
        </w:numPr>
        <w:rPr>
          <w:rFonts w:ascii="Roboto" w:hAnsi="Roboto"/>
        </w:rPr>
      </w:pPr>
      <w:r w:rsidRPr="00047D0E">
        <w:rPr>
          <w:rFonts w:ascii="Roboto" w:hAnsi="Roboto"/>
        </w:rPr>
        <w:lastRenderedPageBreak/>
        <w:t>CREA</w:t>
      </w:r>
      <w:r>
        <w:rPr>
          <w:rFonts w:ascii="Roboto" w:hAnsi="Roboto"/>
        </w:rPr>
        <w:t xml:space="preserve">R </w:t>
      </w:r>
      <w:r w:rsidRPr="00047D0E">
        <w:rPr>
          <w:rFonts w:ascii="Roboto" w:hAnsi="Roboto"/>
        </w:rPr>
        <w:t>Y EDITA</w:t>
      </w:r>
      <w:r>
        <w:rPr>
          <w:rFonts w:ascii="Roboto" w:hAnsi="Roboto"/>
        </w:rPr>
        <w:t>R</w:t>
      </w:r>
      <w:r w:rsidRPr="00047D0E">
        <w:rPr>
          <w:rFonts w:ascii="Roboto" w:hAnsi="Roboto"/>
        </w:rPr>
        <w:t xml:space="preserve"> APLICACIÓN EN PHP DENTRO DE UN CONTENEDOR</w:t>
      </w:r>
    </w:p>
    <w:p w14:paraId="5A594211" w14:textId="2ED88234" w:rsidR="004062E2" w:rsidRDefault="004062E2" w:rsidP="004062E2">
      <w:pPr>
        <w:pStyle w:val="Prrafodelista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34368" behindDoc="0" locked="0" layoutInCell="1" allowOverlap="1" wp14:anchorId="24504E3F" wp14:editId="5AA3521B">
            <wp:simplePos x="0" y="0"/>
            <wp:positionH relativeFrom="margin">
              <wp:align>center</wp:align>
            </wp:positionH>
            <wp:positionV relativeFrom="paragraph">
              <wp:posOffset>190467</wp:posOffset>
            </wp:positionV>
            <wp:extent cx="4320000" cy="1612192"/>
            <wp:effectExtent l="190500" t="190500" r="194945" b="198120"/>
            <wp:wrapNone/>
            <wp:docPr id="794838116" name="Imagen 8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38116" name="Imagen 84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9984" r="1213" b="27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121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C420F01" w14:textId="0668DC38" w:rsidR="004062E2" w:rsidRDefault="00C13F22" w:rsidP="004062E2">
      <w:pPr>
        <w:pStyle w:val="Prrafodelista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AC11333" wp14:editId="44491D5A">
                <wp:simplePos x="0" y="0"/>
                <wp:positionH relativeFrom="column">
                  <wp:posOffset>3298658</wp:posOffset>
                </wp:positionH>
                <wp:positionV relativeFrom="paragraph">
                  <wp:posOffset>112161</wp:posOffset>
                </wp:positionV>
                <wp:extent cx="1219200" cy="864268"/>
                <wp:effectExtent l="38100" t="38100" r="19050" b="31115"/>
                <wp:wrapNone/>
                <wp:docPr id="1656955625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0" cy="864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5FAA0" id="Conector recto de flecha 86" o:spid="_x0000_s1026" type="#_x0000_t32" style="position:absolute;margin-left:259.75pt;margin-top:8.85pt;width:96pt;height:68.05pt;flip:x 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" strokecolor="#a02b93 [3208]" strokeweight=".5pt">
                <v:stroke endarrow="block" joinstyle="miter"/>
              </v:shape>
            </w:pict>
          </mc:Fallback>
        </mc:AlternateContent>
      </w:r>
    </w:p>
    <w:p w14:paraId="33F4D599" w14:textId="446734C5" w:rsidR="004062E2" w:rsidRDefault="004062E2" w:rsidP="004062E2">
      <w:pPr>
        <w:pStyle w:val="Prrafodelista"/>
        <w:rPr>
          <w:rFonts w:ascii="Roboto" w:hAnsi="Roboto"/>
        </w:rPr>
      </w:pPr>
    </w:p>
    <w:p w14:paraId="3A9BF184" w14:textId="32B59932" w:rsidR="004062E2" w:rsidRDefault="004062E2" w:rsidP="004062E2">
      <w:pPr>
        <w:pStyle w:val="Prrafodelista"/>
        <w:rPr>
          <w:rFonts w:ascii="Roboto" w:hAnsi="Roboto"/>
        </w:rPr>
      </w:pPr>
    </w:p>
    <w:p w14:paraId="40AB060B" w14:textId="60500102" w:rsidR="004062E2" w:rsidRDefault="00C13F22" w:rsidP="004062E2">
      <w:pPr>
        <w:pStyle w:val="Prrafodelista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C335F44" wp14:editId="54B5D9D5">
                <wp:simplePos x="0" y="0"/>
                <wp:positionH relativeFrom="margin">
                  <wp:posOffset>4541921</wp:posOffset>
                </wp:positionH>
                <wp:positionV relativeFrom="paragraph">
                  <wp:posOffset>118210</wp:posOffset>
                </wp:positionV>
                <wp:extent cx="1461770" cy="451184"/>
                <wp:effectExtent l="0" t="0" r="24130" b="25400"/>
                <wp:wrapNone/>
                <wp:docPr id="199899239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70" cy="45118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02B9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3730FA" w14:textId="19F15AB0" w:rsidR="00C13F22" w:rsidRPr="00844E17" w:rsidRDefault="00C13F22" w:rsidP="00C13F22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C13F22">
                              <w:rPr>
                                <w:sz w:val="10"/>
                                <w:szCs w:val="10"/>
                              </w:rPr>
                              <w:t>Esto lanza un contenedor con Apache y PHP, sirviendo contenido desde /</w:t>
                            </w:r>
                            <w:proofErr w:type="spellStart"/>
                            <w:r w:rsidRPr="00C13F22">
                              <w:rPr>
                                <w:sz w:val="10"/>
                                <w:szCs w:val="10"/>
                              </w:rPr>
                              <w:t>var</w:t>
                            </w:r>
                            <w:proofErr w:type="spellEnd"/>
                            <w:r w:rsidRPr="00C13F22">
                              <w:rPr>
                                <w:sz w:val="10"/>
                                <w:szCs w:val="10"/>
                              </w:rPr>
                              <w:t>/www/</w:t>
                            </w:r>
                            <w:proofErr w:type="spellStart"/>
                            <w:r w:rsidRPr="00C13F22">
                              <w:rPr>
                                <w:sz w:val="10"/>
                                <w:szCs w:val="10"/>
                              </w:rPr>
                              <w:t>html</w:t>
                            </w:r>
                            <w:proofErr w:type="spellEnd"/>
                            <w:r w:rsidRPr="00C13F22">
                              <w:rPr>
                                <w:sz w:val="10"/>
                                <w:szCs w:val="10"/>
                              </w:rPr>
                              <w:t xml:space="preserve"> en el puerto 8080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35F44" id="_x0000_s1058" type="#_x0000_t202" style="position:absolute;left:0;text-align:left;margin-left:357.65pt;margin-top:9.3pt;width:115.1pt;height:35.5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" fillcolor="window" strokecolor="#a02b93" strokeweight="1pt">
                <v:textbox>
                  <w:txbxContent>
                    <w:p w14:paraId="163730FA" w14:textId="19F15AB0" w:rsidR="00C13F22" w:rsidRPr="00844E17" w:rsidRDefault="00C13F22" w:rsidP="00C13F22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C13F22">
                        <w:rPr>
                          <w:sz w:val="10"/>
                          <w:szCs w:val="10"/>
                        </w:rPr>
                        <w:t>Esto lanza un contenedor con Apache y PHP, sirviendo contenido desde /</w:t>
                      </w:r>
                      <w:proofErr w:type="spellStart"/>
                      <w:r w:rsidRPr="00C13F22">
                        <w:rPr>
                          <w:sz w:val="10"/>
                          <w:szCs w:val="10"/>
                        </w:rPr>
                        <w:t>var</w:t>
                      </w:r>
                      <w:proofErr w:type="spellEnd"/>
                      <w:r w:rsidRPr="00C13F22">
                        <w:rPr>
                          <w:sz w:val="10"/>
                          <w:szCs w:val="10"/>
                        </w:rPr>
                        <w:t>/www/</w:t>
                      </w:r>
                      <w:proofErr w:type="spellStart"/>
                      <w:r w:rsidRPr="00C13F22">
                        <w:rPr>
                          <w:sz w:val="10"/>
                          <w:szCs w:val="10"/>
                        </w:rPr>
                        <w:t>html</w:t>
                      </w:r>
                      <w:proofErr w:type="spellEnd"/>
                      <w:r w:rsidRPr="00C13F22">
                        <w:rPr>
                          <w:sz w:val="10"/>
                          <w:szCs w:val="10"/>
                        </w:rPr>
                        <w:t xml:space="preserve"> en el puerto 8080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1A05F" w14:textId="1E999EAC" w:rsidR="004062E2" w:rsidRDefault="004062E2" w:rsidP="004062E2">
      <w:pPr>
        <w:pStyle w:val="Prrafodelista"/>
        <w:rPr>
          <w:rFonts w:ascii="Roboto" w:hAnsi="Roboto"/>
        </w:rPr>
      </w:pPr>
    </w:p>
    <w:p w14:paraId="5CE1B869" w14:textId="5C96AD7E" w:rsidR="004062E2" w:rsidRDefault="004062E2" w:rsidP="004062E2">
      <w:pPr>
        <w:pStyle w:val="Prrafodelista"/>
        <w:rPr>
          <w:rFonts w:ascii="Roboto" w:hAnsi="Roboto"/>
        </w:rPr>
      </w:pPr>
    </w:p>
    <w:p w14:paraId="0DA46422" w14:textId="2CA1D623" w:rsidR="004062E2" w:rsidRDefault="004062E2" w:rsidP="004062E2">
      <w:pPr>
        <w:pStyle w:val="Prrafodelista"/>
        <w:rPr>
          <w:rFonts w:ascii="Roboto" w:hAnsi="Roboto"/>
        </w:rPr>
      </w:pPr>
    </w:p>
    <w:p w14:paraId="00F8F9C0" w14:textId="274A835A" w:rsidR="004062E2" w:rsidRDefault="004062E2" w:rsidP="004062E2">
      <w:pPr>
        <w:pStyle w:val="Prrafodelista"/>
        <w:rPr>
          <w:rFonts w:ascii="Roboto" w:hAnsi="Roboto"/>
        </w:rPr>
      </w:pPr>
    </w:p>
    <w:p w14:paraId="7A2B0739" w14:textId="0C5957AB" w:rsidR="004062E2" w:rsidRDefault="004062E2" w:rsidP="004062E2">
      <w:pPr>
        <w:pStyle w:val="Prrafodelista"/>
        <w:rPr>
          <w:rFonts w:ascii="Roboto" w:hAnsi="Roboto"/>
        </w:rPr>
      </w:pPr>
      <w:r>
        <w:rPr>
          <w:rFonts w:ascii="Roboto" w:hAnsi="Roboto"/>
        </w:rPr>
        <w:tab/>
      </w:r>
      <w:r w:rsidRPr="004062E2">
        <w:rPr>
          <w:rFonts w:ascii="Roboto" w:hAnsi="Roboto"/>
        </w:rPr>
        <w:t xml:space="preserve">Una vez creado nuestro contenedor probaremos a acceder a http://localhost:8080 </w:t>
      </w:r>
    </w:p>
    <w:p w14:paraId="3ACA7DD9" w14:textId="1C24F042" w:rsidR="004062E2" w:rsidRDefault="00C13F22" w:rsidP="004062E2">
      <w:pPr>
        <w:pStyle w:val="Prrafodelista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35392" behindDoc="0" locked="0" layoutInCell="1" allowOverlap="1" wp14:anchorId="5918C73C" wp14:editId="3F45ECC4">
            <wp:simplePos x="0" y="0"/>
            <wp:positionH relativeFrom="margin">
              <wp:align>center</wp:align>
            </wp:positionH>
            <wp:positionV relativeFrom="paragraph">
              <wp:posOffset>199390</wp:posOffset>
            </wp:positionV>
            <wp:extent cx="4320000" cy="684637"/>
            <wp:effectExtent l="190500" t="190500" r="194945" b="191770"/>
            <wp:wrapNone/>
            <wp:docPr id="1135638043" name="Imagen 8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38043" name="Imagen 8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7" t="3704" b="69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846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3D214B" w14:textId="7F16A83C" w:rsidR="004062E2" w:rsidRDefault="004062E2" w:rsidP="004062E2">
      <w:pPr>
        <w:pStyle w:val="Prrafodelista"/>
        <w:rPr>
          <w:rFonts w:ascii="Roboto" w:hAnsi="Roboto"/>
        </w:rPr>
      </w:pPr>
    </w:p>
    <w:p w14:paraId="7EF082B6" w14:textId="62FA726F" w:rsidR="004062E2" w:rsidRDefault="00C13F22" w:rsidP="004062E2">
      <w:pPr>
        <w:pStyle w:val="Prrafodelista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924EEED" wp14:editId="0D94DCE6">
                <wp:simplePos x="0" y="0"/>
                <wp:positionH relativeFrom="margin">
                  <wp:posOffset>3290236</wp:posOffset>
                </wp:positionH>
                <wp:positionV relativeFrom="paragraph">
                  <wp:posOffset>155341</wp:posOffset>
                </wp:positionV>
                <wp:extent cx="1058779" cy="228600"/>
                <wp:effectExtent l="0" t="0" r="27305" b="19050"/>
                <wp:wrapNone/>
                <wp:docPr id="686934875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779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02B9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7CC7CB" w14:textId="64CA75E4" w:rsidR="00C13F22" w:rsidRPr="00844E17" w:rsidRDefault="00C13F22" w:rsidP="00C13F22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C13F22">
                              <w:rPr>
                                <w:sz w:val="10"/>
                                <w:szCs w:val="10"/>
                              </w:rPr>
                              <w:t>página por defecto de Apache.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4EEED" id="_x0000_s1059" type="#_x0000_t202" style="position:absolute;left:0;text-align:left;margin-left:259.05pt;margin-top:12.25pt;width:83.35pt;height:18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" fillcolor="window" strokecolor="#a02b93" strokeweight="1pt">
                <v:textbox>
                  <w:txbxContent>
                    <w:p w14:paraId="567CC7CB" w14:textId="64CA75E4" w:rsidR="00C13F22" w:rsidRPr="00844E17" w:rsidRDefault="00C13F22" w:rsidP="00C13F22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C13F22">
                        <w:rPr>
                          <w:sz w:val="10"/>
                          <w:szCs w:val="10"/>
                        </w:rPr>
                        <w:t>página por defecto de Apache.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0E3A31" w14:textId="2EE52E50" w:rsidR="004062E2" w:rsidRDefault="004062E2" w:rsidP="004062E2">
      <w:pPr>
        <w:pStyle w:val="Prrafodelista"/>
        <w:rPr>
          <w:rFonts w:ascii="Roboto" w:hAnsi="Roboto"/>
        </w:rPr>
      </w:pPr>
    </w:p>
    <w:p w14:paraId="49FBF315" w14:textId="530826C8" w:rsidR="004062E2" w:rsidRDefault="004062E2" w:rsidP="004062E2">
      <w:pPr>
        <w:pStyle w:val="Prrafodelista"/>
        <w:rPr>
          <w:rFonts w:ascii="Roboto" w:hAnsi="Roboto"/>
        </w:rPr>
      </w:pPr>
    </w:p>
    <w:p w14:paraId="3914D7D5" w14:textId="5F2585E1" w:rsidR="004062E2" w:rsidRDefault="004062E2" w:rsidP="004062E2">
      <w:pPr>
        <w:pStyle w:val="Prrafodelista"/>
        <w:rPr>
          <w:rFonts w:ascii="Roboto" w:hAnsi="Roboto"/>
        </w:rPr>
      </w:pPr>
    </w:p>
    <w:p w14:paraId="3A1F3381" w14:textId="64A161DB" w:rsidR="004062E2" w:rsidRDefault="004062E2" w:rsidP="004062E2">
      <w:pPr>
        <w:pStyle w:val="Prrafodelista"/>
        <w:rPr>
          <w:rFonts w:ascii="Roboto" w:hAnsi="Roboto"/>
        </w:rPr>
      </w:pPr>
    </w:p>
    <w:p w14:paraId="2F32E10C" w14:textId="77777777" w:rsidR="00C13F22" w:rsidRDefault="00C13F22" w:rsidP="00C13F22">
      <w:pPr>
        <w:pStyle w:val="Prrafodelista"/>
        <w:numPr>
          <w:ilvl w:val="0"/>
          <w:numId w:val="70"/>
        </w:numPr>
        <w:rPr>
          <w:rFonts w:ascii="Roboto" w:hAnsi="Roboto"/>
        </w:rPr>
      </w:pPr>
      <w:r w:rsidRPr="00C13F22">
        <w:rPr>
          <w:rFonts w:ascii="Roboto" w:hAnsi="Roboto"/>
        </w:rPr>
        <w:t xml:space="preserve">Conectar VS </w:t>
      </w:r>
      <w:proofErr w:type="spellStart"/>
      <w:r w:rsidRPr="00C13F22">
        <w:rPr>
          <w:rFonts w:ascii="Roboto" w:hAnsi="Roboto"/>
        </w:rPr>
        <w:t>Code</w:t>
      </w:r>
      <w:proofErr w:type="spellEnd"/>
      <w:r w:rsidRPr="00C13F22">
        <w:rPr>
          <w:rFonts w:ascii="Roboto" w:hAnsi="Roboto"/>
        </w:rPr>
        <w:t xml:space="preserve"> al contenedor</w:t>
      </w:r>
    </w:p>
    <w:p w14:paraId="36452214" w14:textId="3A1019FD" w:rsidR="00C13F22" w:rsidRPr="00C13F22" w:rsidRDefault="00C13F22" w:rsidP="00C13F22">
      <w:pPr>
        <w:pStyle w:val="Prrafodelista"/>
        <w:numPr>
          <w:ilvl w:val="0"/>
          <w:numId w:val="90"/>
        </w:numPr>
        <w:rPr>
          <w:rFonts w:ascii="Roboto" w:hAnsi="Roboto"/>
        </w:rPr>
      </w:pPr>
      <w:r w:rsidRPr="00C13F22">
        <w:rPr>
          <w:rFonts w:ascii="Roboto" w:hAnsi="Roboto"/>
        </w:rPr>
        <w:t>Abr</w:t>
      </w:r>
      <w:r>
        <w:rPr>
          <w:rFonts w:ascii="Roboto" w:hAnsi="Roboto"/>
        </w:rPr>
        <w:t>ir</w:t>
      </w:r>
      <w:r w:rsidRPr="00C13F22">
        <w:rPr>
          <w:rFonts w:ascii="Roboto" w:hAnsi="Roboto"/>
        </w:rPr>
        <w:t xml:space="preserve"> VS </w:t>
      </w:r>
      <w:proofErr w:type="spellStart"/>
      <w:r w:rsidRPr="00C13F22">
        <w:rPr>
          <w:rFonts w:ascii="Roboto" w:hAnsi="Roboto"/>
        </w:rPr>
        <w:t>Code</w:t>
      </w:r>
      <w:proofErr w:type="spellEnd"/>
    </w:p>
    <w:p w14:paraId="4AE3CD17" w14:textId="3EF1F3AB" w:rsidR="00C13F22" w:rsidRPr="00C13F22" w:rsidRDefault="00C13F22" w:rsidP="00C13F22">
      <w:pPr>
        <w:pStyle w:val="Prrafodelista"/>
        <w:numPr>
          <w:ilvl w:val="0"/>
          <w:numId w:val="90"/>
        </w:numPr>
        <w:rPr>
          <w:rFonts w:ascii="Roboto" w:hAnsi="Roboto"/>
        </w:rPr>
      </w:pPr>
      <w:r w:rsidRPr="00C13F22">
        <w:rPr>
          <w:rFonts w:ascii="Roboto" w:hAnsi="Roboto"/>
        </w:rPr>
        <w:t xml:space="preserve"> </w:t>
      </w:r>
      <w:r>
        <w:rPr>
          <w:rFonts w:ascii="Roboto" w:hAnsi="Roboto"/>
        </w:rPr>
        <w:t>C</w:t>
      </w:r>
      <w:r w:rsidRPr="00C13F22">
        <w:rPr>
          <w:rFonts w:ascii="Roboto" w:hAnsi="Roboto"/>
        </w:rPr>
        <w:t>lic en el icono de la ballena(Docker)</w:t>
      </w:r>
    </w:p>
    <w:p w14:paraId="47DEF375" w14:textId="789CF4A1" w:rsidR="00C13F22" w:rsidRPr="00C13F22" w:rsidRDefault="00C13F22" w:rsidP="00C13F22">
      <w:pPr>
        <w:pStyle w:val="Prrafodelista"/>
        <w:numPr>
          <w:ilvl w:val="0"/>
          <w:numId w:val="90"/>
        </w:numPr>
        <w:rPr>
          <w:rFonts w:ascii="Roboto" w:hAnsi="Roboto"/>
        </w:rPr>
      </w:pPr>
      <w:r>
        <w:rPr>
          <w:rFonts w:ascii="Roboto" w:hAnsi="Roboto"/>
        </w:rPr>
        <w:t>ir</w:t>
      </w:r>
      <w:r w:rsidRPr="00C13F22">
        <w:rPr>
          <w:rFonts w:ascii="Roboto" w:hAnsi="Roboto"/>
        </w:rPr>
        <w:t xml:space="preserve"> a la pestaña </w:t>
      </w:r>
      <w:proofErr w:type="spellStart"/>
      <w:r w:rsidRPr="00C13F22">
        <w:rPr>
          <w:rFonts w:ascii="Roboto" w:hAnsi="Roboto"/>
        </w:rPr>
        <w:t>Containers</w:t>
      </w:r>
      <w:proofErr w:type="spellEnd"/>
    </w:p>
    <w:p w14:paraId="257CC650" w14:textId="0DEC54F7" w:rsidR="00C13F22" w:rsidRDefault="00C13F22" w:rsidP="00C13F22">
      <w:pPr>
        <w:pStyle w:val="Prrafodelista"/>
        <w:numPr>
          <w:ilvl w:val="0"/>
          <w:numId w:val="90"/>
        </w:numPr>
        <w:rPr>
          <w:rFonts w:ascii="Roboto" w:hAnsi="Roboto"/>
        </w:rPr>
      </w:pPr>
      <w:r>
        <w:rPr>
          <w:rFonts w:ascii="Roboto" w:hAnsi="Roboto"/>
        </w:rPr>
        <w:t>C</w:t>
      </w:r>
      <w:r w:rsidRPr="00C13F22">
        <w:rPr>
          <w:rFonts w:ascii="Roboto" w:hAnsi="Roboto"/>
        </w:rPr>
        <w:t xml:space="preserve">lic derecho sobre </w:t>
      </w:r>
      <w:proofErr w:type="spellStart"/>
      <w:r w:rsidRPr="00C13F22">
        <w:rPr>
          <w:rFonts w:ascii="Roboto" w:hAnsi="Roboto"/>
        </w:rPr>
        <w:t>servidordesarrollo</w:t>
      </w:r>
      <w:proofErr w:type="spellEnd"/>
      <w:r w:rsidRPr="00C13F22">
        <w:rPr>
          <w:rFonts w:ascii="Roboto" w:hAnsi="Roboto"/>
        </w:rPr>
        <w:t xml:space="preserve"> y selecciona </w:t>
      </w:r>
      <w:proofErr w:type="spellStart"/>
      <w:r w:rsidRPr="00C13F22">
        <w:rPr>
          <w:rFonts w:ascii="Roboto" w:hAnsi="Roboto"/>
        </w:rPr>
        <w:t>Attach</w:t>
      </w:r>
      <w:proofErr w:type="spellEnd"/>
      <w:r w:rsidRPr="00C13F22">
        <w:rPr>
          <w:rFonts w:ascii="Roboto" w:hAnsi="Roboto"/>
        </w:rPr>
        <w:t xml:space="preserve"> Visual Studio </w:t>
      </w:r>
      <w:proofErr w:type="spellStart"/>
      <w:r w:rsidRPr="00C13F22">
        <w:rPr>
          <w:rFonts w:ascii="Roboto" w:hAnsi="Roboto"/>
        </w:rPr>
        <w:t>Code</w:t>
      </w:r>
      <w:proofErr w:type="spellEnd"/>
      <w:r>
        <w:rPr>
          <w:rFonts w:ascii="Roboto" w:hAnsi="Roboto"/>
        </w:rPr>
        <w:t xml:space="preserve"> o</w:t>
      </w:r>
    </w:p>
    <w:p w14:paraId="5E6EE232" w14:textId="61EF608C" w:rsidR="00C13F22" w:rsidRPr="00483520" w:rsidRDefault="00C13F22" w:rsidP="00C13F22">
      <w:pPr>
        <w:pStyle w:val="Prrafodelista"/>
        <w:ind w:left="1440"/>
        <w:rPr>
          <w:rFonts w:ascii="Roboto" w:hAnsi="Roboto"/>
          <w:lang w:val="en-US"/>
        </w:rPr>
      </w:pPr>
      <w:proofErr w:type="spellStart"/>
      <w:r w:rsidRPr="00483520">
        <w:rPr>
          <w:rFonts w:ascii="Roboto" w:hAnsi="Roboto"/>
          <w:lang w:val="en-US"/>
        </w:rPr>
        <w:t>Ctrl+Shift+P</w:t>
      </w:r>
      <w:proofErr w:type="spellEnd"/>
      <w:r w:rsidRPr="00483520">
        <w:rPr>
          <w:rFonts w:ascii="Roboto" w:hAnsi="Roboto"/>
          <w:lang w:val="en-US"/>
        </w:rPr>
        <w:t xml:space="preserve"> </w:t>
      </w:r>
      <w:r w:rsidRPr="00C13F22">
        <w:rPr>
          <w:rFonts w:ascii="Roboto" w:hAnsi="Roboto"/>
        </w:rPr>
        <w:sym w:font="Wingdings" w:char="F0E0"/>
      </w:r>
      <w:proofErr w:type="spellStart"/>
      <w:r w:rsidRPr="00483520">
        <w:rPr>
          <w:rFonts w:ascii="Roboto" w:hAnsi="Roboto"/>
          <w:lang w:val="en-US"/>
        </w:rPr>
        <w:t>Escribir</w:t>
      </w:r>
      <w:proofErr w:type="spellEnd"/>
      <w:r w:rsidRPr="00483520">
        <w:rPr>
          <w:rFonts w:ascii="Roboto" w:hAnsi="Roboto"/>
          <w:lang w:val="en-US"/>
        </w:rPr>
        <w:t xml:space="preserve">: </w:t>
      </w:r>
      <w:r w:rsidRPr="00483520">
        <w:rPr>
          <w:rFonts w:ascii="Roboto" w:hAnsi="Roboto"/>
          <w:i/>
          <w:iCs/>
          <w:lang w:val="en-US"/>
        </w:rPr>
        <w:t>Dev Containers: Attach to Running Container...</w:t>
      </w:r>
    </w:p>
    <w:p w14:paraId="604557F6" w14:textId="6D77ACED" w:rsidR="00C13F22" w:rsidRDefault="00C13F22" w:rsidP="00C13F22">
      <w:pPr>
        <w:pStyle w:val="Prrafodelista"/>
        <w:ind w:left="1440"/>
        <w:rPr>
          <w:rFonts w:ascii="Roboto" w:hAnsi="Roboto"/>
        </w:rPr>
      </w:pPr>
      <w:r w:rsidRPr="00483520">
        <w:rPr>
          <w:rFonts w:ascii="Roboto" w:hAnsi="Roboto"/>
          <w:lang w:val="en-US"/>
        </w:rPr>
        <w:t xml:space="preserve"> </w:t>
      </w:r>
      <w:r>
        <w:rPr>
          <w:rFonts w:ascii="Roboto" w:hAnsi="Roboto"/>
        </w:rPr>
        <w:t>Y s</w:t>
      </w:r>
      <w:r w:rsidRPr="00C13F22">
        <w:rPr>
          <w:rFonts w:ascii="Roboto" w:hAnsi="Roboto"/>
        </w:rPr>
        <w:t>elecciona</w:t>
      </w:r>
      <w:r>
        <w:rPr>
          <w:rFonts w:ascii="Roboto" w:hAnsi="Roboto"/>
        </w:rPr>
        <w:t>r</w:t>
      </w:r>
      <w:r w:rsidRPr="00C13F22">
        <w:rPr>
          <w:rFonts w:ascii="Roboto" w:hAnsi="Roboto"/>
        </w:rPr>
        <w:t xml:space="preserve"> el contenedor </w:t>
      </w:r>
      <w:proofErr w:type="spellStart"/>
      <w:r w:rsidRPr="00C13F22">
        <w:rPr>
          <w:rFonts w:ascii="Roboto" w:hAnsi="Roboto"/>
        </w:rPr>
        <w:t>servidordesarrollo</w:t>
      </w:r>
      <w:proofErr w:type="spellEnd"/>
    </w:p>
    <w:p w14:paraId="28FEB676" w14:textId="0639A291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02B92BB7" w14:textId="69CEB613" w:rsidR="00362181" w:rsidRDefault="00362181" w:rsidP="00C13F22">
      <w:pPr>
        <w:pStyle w:val="Prrafodelista"/>
        <w:ind w:left="1440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2A609792" wp14:editId="3BAFCF5C">
            <wp:simplePos x="0" y="0"/>
            <wp:positionH relativeFrom="margin">
              <wp:align>center</wp:align>
            </wp:positionH>
            <wp:positionV relativeFrom="paragraph">
              <wp:posOffset>198387</wp:posOffset>
            </wp:positionV>
            <wp:extent cx="4320000" cy="1373888"/>
            <wp:effectExtent l="190500" t="190500" r="194945" b="188595"/>
            <wp:wrapNone/>
            <wp:docPr id="1514596307" name="Imagen 8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96307" name="Imagen 87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6" t="5152" b="4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3738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B9D21E0" w14:textId="16D13978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6D4ADAC1" w14:textId="3B2BDB7B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6894B7E1" w14:textId="45498B29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5B4ED7EE" w14:textId="06488978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D73A455" w14:textId="5BC3278E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FB976FF" w14:textId="7FBCF153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537385DA" w14:textId="33348D6B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47847A12" w14:textId="3CC2AC1D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37857918" w14:textId="68D35004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5457C70D" w14:textId="77777777" w:rsidR="00362181" w:rsidRPr="00362181" w:rsidRDefault="00362181" w:rsidP="00362181">
      <w:pPr>
        <w:pStyle w:val="Prrafodelista"/>
        <w:numPr>
          <w:ilvl w:val="0"/>
          <w:numId w:val="70"/>
        </w:numPr>
        <w:rPr>
          <w:rFonts w:ascii="Roboto" w:hAnsi="Roboto"/>
        </w:rPr>
      </w:pPr>
      <w:r w:rsidRPr="00362181">
        <w:rPr>
          <w:rFonts w:ascii="Roboto" w:hAnsi="Roboto"/>
        </w:rPr>
        <w:t>Crear archivo PHP dentro del contenedor</w:t>
      </w:r>
    </w:p>
    <w:p w14:paraId="467C22F3" w14:textId="0B664671" w:rsidR="00362181" w:rsidRPr="00362181" w:rsidRDefault="00362181" w:rsidP="00362181">
      <w:pPr>
        <w:pStyle w:val="Prrafodelista"/>
        <w:numPr>
          <w:ilvl w:val="0"/>
          <w:numId w:val="92"/>
        </w:numPr>
        <w:rPr>
          <w:rFonts w:ascii="Roboto" w:hAnsi="Roboto"/>
        </w:rPr>
      </w:pPr>
      <w:r w:rsidRPr="00362181">
        <w:rPr>
          <w:rFonts w:ascii="Roboto" w:hAnsi="Roboto"/>
        </w:rPr>
        <w:t>Navega al directorio /</w:t>
      </w:r>
      <w:proofErr w:type="spellStart"/>
      <w:r w:rsidRPr="00362181">
        <w:rPr>
          <w:rFonts w:ascii="Roboto" w:hAnsi="Roboto"/>
        </w:rPr>
        <w:t>var</w:t>
      </w:r>
      <w:proofErr w:type="spellEnd"/>
      <w:r w:rsidRPr="00362181">
        <w:rPr>
          <w:rFonts w:ascii="Roboto" w:hAnsi="Roboto"/>
        </w:rPr>
        <w:t>/www/</w:t>
      </w:r>
      <w:proofErr w:type="spellStart"/>
      <w:r w:rsidRPr="00362181">
        <w:rPr>
          <w:rFonts w:ascii="Roboto" w:hAnsi="Roboto"/>
        </w:rPr>
        <w:t>html</w:t>
      </w:r>
      <w:proofErr w:type="spellEnd"/>
    </w:p>
    <w:p w14:paraId="4A98C594" w14:textId="461F0FA5" w:rsidR="00362181" w:rsidRDefault="00362181" w:rsidP="00362181">
      <w:pPr>
        <w:pStyle w:val="Prrafodelista"/>
        <w:numPr>
          <w:ilvl w:val="0"/>
          <w:numId w:val="92"/>
        </w:numPr>
        <w:rPr>
          <w:rFonts w:ascii="Roboto" w:hAnsi="Roboto"/>
        </w:rPr>
      </w:pPr>
      <w:r w:rsidRPr="00362181">
        <w:rPr>
          <w:rFonts w:ascii="Roboto" w:hAnsi="Roboto"/>
        </w:rPr>
        <w:t xml:space="preserve">Crea un archivo llamado </w:t>
      </w:r>
      <w:proofErr w:type="spellStart"/>
      <w:r w:rsidRPr="00362181">
        <w:rPr>
          <w:rFonts w:ascii="Roboto" w:hAnsi="Roboto"/>
        </w:rPr>
        <w:t>index.php</w:t>
      </w:r>
      <w:proofErr w:type="spellEnd"/>
    </w:p>
    <w:p w14:paraId="09E35977" w14:textId="6F59AC89" w:rsidR="00362181" w:rsidRPr="00362181" w:rsidRDefault="00362181" w:rsidP="00362181">
      <w:pPr>
        <w:pStyle w:val="Prrafodelista"/>
        <w:ind w:left="1440"/>
        <w:rPr>
          <w:rFonts w:ascii="Roboto" w:hAnsi="Roboto"/>
        </w:rPr>
      </w:pPr>
    </w:p>
    <w:p w14:paraId="7F23314C" w14:textId="6ADB3345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6ED609E4" w14:textId="15D0E55B" w:rsidR="00362181" w:rsidRDefault="00362181" w:rsidP="00C13F22">
      <w:pPr>
        <w:pStyle w:val="Prrafodelista"/>
        <w:ind w:left="1440"/>
        <w:rPr>
          <w:rFonts w:ascii="Roboto" w:hAnsi="Roboto"/>
        </w:rPr>
      </w:pPr>
      <w:r>
        <w:rPr>
          <w:noProof/>
        </w:rPr>
        <w:lastRenderedPageBreak/>
        <w:drawing>
          <wp:anchor distT="0" distB="0" distL="114300" distR="114300" simplePos="0" relativeHeight="251842560" behindDoc="0" locked="0" layoutInCell="1" allowOverlap="1" wp14:anchorId="64409CF6" wp14:editId="63868BD8">
            <wp:simplePos x="0" y="0"/>
            <wp:positionH relativeFrom="margin">
              <wp:posOffset>3421447</wp:posOffset>
            </wp:positionH>
            <wp:positionV relativeFrom="paragraph">
              <wp:posOffset>112094</wp:posOffset>
            </wp:positionV>
            <wp:extent cx="3240000" cy="1821881"/>
            <wp:effectExtent l="190500" t="190500" r="189230" b="197485"/>
            <wp:wrapNone/>
            <wp:docPr id="33982053" name="Imagen 9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053" name="Imagen 9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7" t="4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8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181">
        <w:rPr>
          <w:rFonts w:ascii="Roboto" w:hAnsi="Roboto"/>
          <w:noProof/>
        </w:rPr>
        <w:drawing>
          <wp:anchor distT="0" distB="0" distL="114300" distR="114300" simplePos="0" relativeHeight="251843584" behindDoc="0" locked="0" layoutInCell="1" allowOverlap="1" wp14:anchorId="11DDED40" wp14:editId="4175E95E">
            <wp:simplePos x="0" y="0"/>
            <wp:positionH relativeFrom="margin">
              <wp:posOffset>-50131</wp:posOffset>
            </wp:positionH>
            <wp:positionV relativeFrom="paragraph">
              <wp:posOffset>110189</wp:posOffset>
            </wp:positionV>
            <wp:extent cx="3240000" cy="1828895"/>
            <wp:effectExtent l="190500" t="190500" r="189230" b="190500"/>
            <wp:wrapNone/>
            <wp:docPr id="1566813305" name="Imagen 9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13305" name="Imagen 91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9" t="4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8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6E410" w14:textId="5082DCDD" w:rsidR="00C13F22" w:rsidRDefault="00C13F22" w:rsidP="00C13F22">
      <w:pPr>
        <w:pStyle w:val="Prrafodelista"/>
        <w:ind w:left="1440"/>
        <w:rPr>
          <w:rFonts w:ascii="Roboto" w:hAnsi="Roboto"/>
        </w:rPr>
      </w:pPr>
    </w:p>
    <w:p w14:paraId="3BEAFF4D" w14:textId="7AB38E65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599C6C78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7E8598C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916D8C4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0802702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34390CB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3BA2BD21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14863DB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DBDA5DF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4FB20A8A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5370562F" w14:textId="77777777" w:rsidR="00362181" w:rsidRPr="00362181" w:rsidRDefault="00362181" w:rsidP="00362181">
      <w:pPr>
        <w:pStyle w:val="Prrafodelista"/>
        <w:numPr>
          <w:ilvl w:val="0"/>
          <w:numId w:val="70"/>
        </w:numPr>
        <w:rPr>
          <w:rFonts w:ascii="Roboto" w:hAnsi="Roboto"/>
        </w:rPr>
      </w:pPr>
      <w:r w:rsidRPr="00362181">
        <w:rPr>
          <w:rFonts w:ascii="Roboto" w:hAnsi="Roboto"/>
        </w:rPr>
        <w:t>Verificar en navegador</w:t>
      </w:r>
    </w:p>
    <w:p w14:paraId="0AF5ED61" w14:textId="0C3FBADE" w:rsidR="00362181" w:rsidRDefault="00362181" w:rsidP="00362181">
      <w:pPr>
        <w:pStyle w:val="Prrafodelista"/>
        <w:ind w:left="1440"/>
        <w:rPr>
          <w:rFonts w:ascii="Roboto" w:hAnsi="Roboto"/>
        </w:rPr>
      </w:pPr>
      <w:r w:rsidRPr="00362181">
        <w:rPr>
          <w:rFonts w:ascii="Roboto" w:hAnsi="Roboto"/>
        </w:rPr>
        <w:t xml:space="preserve">http://localhost:8080 </w:t>
      </w:r>
      <w:r w:rsidRPr="00362181">
        <w:rPr>
          <w:rFonts w:ascii="Roboto" w:hAnsi="Roboto"/>
        </w:rPr>
        <w:sym w:font="Wingdings" w:char="F0E0"/>
      </w:r>
      <w:r w:rsidRPr="00362181">
        <w:rPr>
          <w:rFonts w:ascii="Roboto" w:hAnsi="Roboto"/>
        </w:rPr>
        <w:t xml:space="preserve"> ver la salida de </w:t>
      </w:r>
      <w:proofErr w:type="spellStart"/>
      <w:r w:rsidRPr="00362181">
        <w:rPr>
          <w:rFonts w:ascii="Roboto" w:hAnsi="Roboto"/>
        </w:rPr>
        <w:t>phpinfo</w:t>
      </w:r>
      <w:proofErr w:type="spellEnd"/>
      <w:r w:rsidRPr="00362181">
        <w:rPr>
          <w:rFonts w:ascii="Roboto" w:hAnsi="Roboto"/>
        </w:rPr>
        <w:t>() mostrando la configuración del servidor PHP.</w:t>
      </w:r>
    </w:p>
    <w:p w14:paraId="3B4FF331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57CDCE2E" w14:textId="525EDBEA" w:rsidR="00362181" w:rsidRDefault="00362181" w:rsidP="00C13F22">
      <w:pPr>
        <w:pStyle w:val="Prrafodelista"/>
        <w:ind w:left="1440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44608" behindDoc="0" locked="0" layoutInCell="1" allowOverlap="1" wp14:anchorId="2DCDE2D2" wp14:editId="24B294CE">
            <wp:simplePos x="0" y="0"/>
            <wp:positionH relativeFrom="margin">
              <wp:align>center</wp:align>
            </wp:positionH>
            <wp:positionV relativeFrom="paragraph">
              <wp:posOffset>91775</wp:posOffset>
            </wp:positionV>
            <wp:extent cx="4320000" cy="4160175"/>
            <wp:effectExtent l="190500" t="190500" r="194945" b="183515"/>
            <wp:wrapNone/>
            <wp:docPr id="1449829506" name="Imagen 9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29506" name="Imagen 9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16" t="3704" r="20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160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8CE4FC" w14:textId="618F528D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27630AD0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0056B620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6A15FC18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6D16F172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4DB3CC19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5D65D2AF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B2626B8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4736D1FD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61722C2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2102D65B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0CAE1AEA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8395069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E375C02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C8C51E6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6BCAA53E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57B7653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3D5DE576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58D48AF3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6F1E4D09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204E87CB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3D739E8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0E1EFF7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283B056F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228C61C8" w14:textId="77777777" w:rsidR="00DD2031" w:rsidRDefault="00DD2031" w:rsidP="00DD2031">
      <w:pPr>
        <w:pStyle w:val="Ttulo2"/>
        <w:rPr>
          <w:color w:val="000000" w:themeColor="text1"/>
        </w:rPr>
      </w:pPr>
      <w:bookmarkStart w:id="8" w:name="_Toc211427319"/>
      <w:r w:rsidRPr="00DD2031">
        <w:rPr>
          <w:color w:val="000000" w:themeColor="text1"/>
        </w:rPr>
        <w:lastRenderedPageBreak/>
        <w:t>ACTIVIDAD 05</w:t>
      </w:r>
      <w:bookmarkEnd w:id="8"/>
      <w:r>
        <w:rPr>
          <w:color w:val="000000" w:themeColor="text1"/>
        </w:rPr>
        <w:t xml:space="preserve"> </w:t>
      </w:r>
    </w:p>
    <w:p w14:paraId="779641BE" w14:textId="1533B665" w:rsidR="00466D5A" w:rsidRDefault="00DD2031" w:rsidP="00DD2031">
      <w:pPr>
        <w:jc w:val="both"/>
      </w:pPr>
      <w:r w:rsidRPr="00DD2031">
        <w:t>Lea  el  cómic  de  “</w:t>
      </w:r>
      <w:proofErr w:type="spellStart"/>
      <w:r w:rsidRPr="00DD2031">
        <w:t>Kubernetes</w:t>
      </w:r>
      <w:proofErr w:type="spellEnd"/>
      <w:r w:rsidRPr="00DD2031">
        <w:t xml:space="preserve">”  que  está  disponible  en  la  siguiente  url:  https://cloud.google.com/kubernetes­engine/kubernetescomic?hl=es­419  (o  en  el  PDF  Adjunto  si  falla  el  enlace).  </w:t>
      </w:r>
      <w:r>
        <w:t>R</w:t>
      </w:r>
      <w:r w:rsidRPr="00DD2031">
        <w:t>esumi</w:t>
      </w:r>
      <w:r>
        <w:t>r</w:t>
      </w:r>
      <w:r w:rsidRPr="00DD2031">
        <w:t>  en  un  máximo  de  8  líneas  que  es  Kubernetes  y  porqué  ra</w:t>
      </w:r>
      <w:r>
        <w:t xml:space="preserve">zones </w:t>
      </w:r>
      <w:r w:rsidRPr="00DD2031">
        <w:t>puede  ser  útil.</w:t>
      </w:r>
    </w:p>
    <w:p w14:paraId="711B775F" w14:textId="7BE8FD4E" w:rsidR="00466D5A" w:rsidRDefault="00466D5A" w:rsidP="00DD2031">
      <w:pPr>
        <w:jc w:val="both"/>
      </w:pPr>
      <w:r>
        <w:rPr>
          <w:rFonts w:ascii="Roboto" w:hAnsi="Roboto"/>
          <w:noProof/>
        </w:rPr>
        <w:drawing>
          <wp:anchor distT="0" distB="0" distL="114300" distR="114300" simplePos="0" relativeHeight="251845632" behindDoc="0" locked="0" layoutInCell="1" allowOverlap="1" wp14:anchorId="5B56B08F" wp14:editId="2CA3784C">
            <wp:simplePos x="0" y="0"/>
            <wp:positionH relativeFrom="margin">
              <wp:align>center</wp:align>
            </wp:positionH>
            <wp:positionV relativeFrom="paragraph">
              <wp:posOffset>214830</wp:posOffset>
            </wp:positionV>
            <wp:extent cx="4320000" cy="766800"/>
            <wp:effectExtent l="0" t="0" r="4445" b="0"/>
            <wp:wrapNone/>
            <wp:docPr id="2119666299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70329" w14:textId="77777777" w:rsidR="00466D5A" w:rsidRDefault="00466D5A" w:rsidP="00DD2031">
      <w:pPr>
        <w:jc w:val="both"/>
      </w:pPr>
    </w:p>
    <w:p w14:paraId="4A56A093" w14:textId="77777777" w:rsidR="00466D5A" w:rsidRDefault="00466D5A" w:rsidP="00DD2031">
      <w:pPr>
        <w:jc w:val="both"/>
      </w:pPr>
    </w:p>
    <w:p w14:paraId="54D8A9E1" w14:textId="77777777" w:rsidR="00466D5A" w:rsidRDefault="00466D5A" w:rsidP="00DD2031">
      <w:pPr>
        <w:jc w:val="both"/>
      </w:pPr>
    </w:p>
    <w:p w14:paraId="7ABC5755" w14:textId="0253040D" w:rsidR="00362181" w:rsidRPr="00466D5A" w:rsidRDefault="00466D5A" w:rsidP="00466D5A">
      <w:pPr>
        <w:rPr>
          <w:rFonts w:ascii="Roboto" w:hAnsi="Roboto"/>
        </w:rPr>
      </w:pPr>
      <w:proofErr w:type="spellStart"/>
      <w:r w:rsidRPr="00466D5A">
        <w:rPr>
          <w:rFonts w:ascii="Roboto" w:hAnsi="Roboto"/>
        </w:rPr>
        <w:t>Kubernetes</w:t>
      </w:r>
      <w:proofErr w:type="spellEnd"/>
      <w:r w:rsidRPr="00466D5A">
        <w:rPr>
          <w:rFonts w:ascii="Roboto" w:hAnsi="Roboto"/>
        </w:rPr>
        <w:t xml:space="preserve"> es una plataforma de código abierto para automatizar el despliegue, escalado y gestión de aplicaciones en contenedores. Organiza las implementaciones con una API de código abierto, agrupando los contenedores en </w:t>
      </w:r>
      <w:proofErr w:type="spellStart"/>
      <w:r w:rsidRPr="00466D5A">
        <w:rPr>
          <w:rFonts w:ascii="Roboto" w:hAnsi="Roboto"/>
        </w:rPr>
        <w:t>Pods</w:t>
      </w:r>
      <w:proofErr w:type="spellEnd"/>
      <w:r w:rsidRPr="00466D5A">
        <w:rPr>
          <w:rFonts w:ascii="Roboto" w:hAnsi="Roboto"/>
        </w:rPr>
        <w:t xml:space="preserve">, distribuidos en </w:t>
      </w:r>
      <w:r w:rsidRPr="00466D5A">
        <w:rPr>
          <w:rFonts w:ascii="Roboto" w:hAnsi="Roboto"/>
          <w:i/>
          <w:iCs/>
        </w:rPr>
        <w:t>nodos</w:t>
      </w:r>
      <w:r w:rsidRPr="00466D5A">
        <w:rPr>
          <w:rFonts w:ascii="Roboto" w:hAnsi="Roboto"/>
        </w:rPr>
        <w:t xml:space="preserve"> dentro de un </w:t>
      </w:r>
      <w:proofErr w:type="spellStart"/>
      <w:r w:rsidRPr="00466D5A">
        <w:rPr>
          <w:rFonts w:ascii="Roboto" w:hAnsi="Roboto"/>
          <w:i/>
          <w:iCs/>
        </w:rPr>
        <w:t>cluster</w:t>
      </w:r>
      <w:proofErr w:type="spellEnd"/>
      <w:r w:rsidRPr="00466D5A">
        <w:rPr>
          <w:rFonts w:ascii="Roboto" w:hAnsi="Roboto"/>
        </w:rPr>
        <w:t xml:space="preserve">. Permite escalar servicios fácilmente, reiniciar contenedores fallidos, realizar actualizaciones sin interrupciones y mantener alta disponibilidad. Es útil porque mejora la eficiencia operativa, facilita el desarrollo continuo, y permite gestionar infraestructuras complejas. Ideal para entornos </w:t>
      </w:r>
      <w:proofErr w:type="spellStart"/>
      <w:r w:rsidRPr="00466D5A">
        <w:rPr>
          <w:rFonts w:ascii="Roboto" w:hAnsi="Roboto"/>
        </w:rPr>
        <w:t>cloud</w:t>
      </w:r>
      <w:proofErr w:type="spellEnd"/>
      <w:r w:rsidRPr="00466D5A">
        <w:rPr>
          <w:rFonts w:ascii="Roboto" w:hAnsi="Roboto"/>
        </w:rPr>
        <w:t>, microservicios y aplicaciones que requieren flexibilidad y robustez.</w:t>
      </w:r>
      <w:r w:rsidR="00DD2031" w:rsidRPr="00466D5A">
        <w:rPr>
          <w:rFonts w:ascii="Roboto" w:hAnsi="Roboto"/>
        </w:rPr>
        <w:cr/>
      </w:r>
    </w:p>
    <w:p w14:paraId="608F1A2D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38FBC655" w14:textId="75F739DE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5417ECD" w14:textId="51F74A72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770ED72C" w14:textId="090DBFA0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3104971E" w14:textId="7C98BD3E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0C1A5128" w14:textId="4566AEF3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13B4CD2C" w14:textId="77777777" w:rsidR="00362181" w:rsidRDefault="00362181" w:rsidP="00C13F22">
      <w:pPr>
        <w:pStyle w:val="Prrafodelista"/>
        <w:ind w:left="1440"/>
        <w:rPr>
          <w:rFonts w:ascii="Roboto" w:hAnsi="Roboto"/>
        </w:rPr>
      </w:pPr>
    </w:p>
    <w:p w14:paraId="6E669341" w14:textId="77777777" w:rsidR="00C018B2" w:rsidRPr="00B30F6E" w:rsidRDefault="00C018B2" w:rsidP="00C018B2">
      <w:pPr>
        <w:spacing w:after="240"/>
        <w:rPr>
          <w:rFonts w:ascii="Roboto" w:hAnsi="Roboto"/>
        </w:rPr>
      </w:pPr>
    </w:p>
    <w:p w14:paraId="702C1DD8" w14:textId="77777777" w:rsidR="00C018B2" w:rsidRPr="00B30F6E" w:rsidRDefault="00C018B2" w:rsidP="00C018B2">
      <w:pPr>
        <w:spacing w:after="240"/>
        <w:rPr>
          <w:rFonts w:ascii="Roboto" w:hAnsi="Roboto"/>
        </w:rPr>
      </w:pPr>
    </w:p>
    <w:p w14:paraId="6781E3C6" w14:textId="77777777" w:rsidR="00C018B2" w:rsidRPr="00B30F6E" w:rsidRDefault="00C018B2" w:rsidP="00C018B2">
      <w:pPr>
        <w:spacing w:after="240"/>
        <w:rPr>
          <w:rFonts w:ascii="Roboto" w:hAnsi="Roboto"/>
        </w:rPr>
      </w:pPr>
    </w:p>
    <w:p w14:paraId="7D0C09F4" w14:textId="77777777" w:rsidR="00C12A90" w:rsidRPr="00B30F6E" w:rsidRDefault="00C12A90" w:rsidP="00C018B2">
      <w:pPr>
        <w:spacing w:after="240"/>
        <w:rPr>
          <w:rFonts w:ascii="Roboto" w:hAnsi="Roboto"/>
        </w:rPr>
      </w:pPr>
    </w:p>
    <w:p w14:paraId="51E6CC7A" w14:textId="77777777" w:rsidR="00C12A90" w:rsidRPr="00B30F6E" w:rsidRDefault="00C12A90" w:rsidP="00C018B2">
      <w:pPr>
        <w:spacing w:after="240"/>
        <w:rPr>
          <w:rFonts w:ascii="Roboto" w:hAnsi="Roboto"/>
        </w:rPr>
      </w:pPr>
    </w:p>
    <w:p w14:paraId="1E3F4175" w14:textId="77777777" w:rsidR="007F1D5C" w:rsidRPr="00B30F6E" w:rsidRDefault="007F1D5C" w:rsidP="00C018B2">
      <w:pPr>
        <w:spacing w:after="240"/>
        <w:rPr>
          <w:rFonts w:ascii="Roboto" w:hAnsi="Roboto"/>
        </w:rPr>
      </w:pPr>
    </w:p>
    <w:p w14:paraId="7BBEF6DF" w14:textId="77777777" w:rsidR="007F1D5C" w:rsidRDefault="007F1D5C" w:rsidP="00C018B2">
      <w:pPr>
        <w:spacing w:after="240"/>
        <w:rPr>
          <w:rFonts w:ascii="Roboto" w:hAnsi="Roboto"/>
        </w:rPr>
      </w:pPr>
    </w:p>
    <w:p w14:paraId="1C2DE228" w14:textId="77777777" w:rsidR="00FD3F0B" w:rsidRDefault="00FD3F0B" w:rsidP="00C018B2">
      <w:pPr>
        <w:spacing w:after="240"/>
        <w:rPr>
          <w:rFonts w:ascii="Roboto" w:hAnsi="Roboto"/>
        </w:rPr>
      </w:pPr>
    </w:p>
    <w:p w14:paraId="0EE24367" w14:textId="77777777" w:rsidR="00F92BC8" w:rsidRPr="00B12B40" w:rsidRDefault="00D317CB" w:rsidP="009E2D30">
      <w:pPr>
        <w:pStyle w:val="Ttulo1"/>
        <w:rPr>
          <w:rFonts w:ascii="Roboto" w:hAnsi="Roboto"/>
          <w:color w:val="auto"/>
        </w:rPr>
      </w:pPr>
      <w:bookmarkStart w:id="9" w:name="_Toc211427320"/>
      <w:r w:rsidRPr="00B12B40">
        <w:rPr>
          <w:rFonts w:ascii="Roboto" w:hAnsi="Roboto"/>
          <w:color w:val="auto"/>
        </w:rPr>
        <w:lastRenderedPageBreak/>
        <w:t>BIBLIOGRAF</w:t>
      </w:r>
      <w:r w:rsidR="003C2640" w:rsidRPr="00B12B40">
        <w:rPr>
          <w:rFonts w:ascii="Roboto" w:hAnsi="Roboto"/>
          <w:color w:val="auto"/>
        </w:rPr>
        <w:t>I</w:t>
      </w:r>
      <w:r w:rsidRPr="00B12B40">
        <w:rPr>
          <w:rFonts w:ascii="Roboto" w:hAnsi="Roboto"/>
          <w:color w:val="auto"/>
        </w:rPr>
        <w:t>A</w:t>
      </w:r>
      <w:bookmarkEnd w:id="9"/>
    </w:p>
    <w:bookmarkEnd w:id="0"/>
    <w:p w14:paraId="19407148" w14:textId="77777777" w:rsidR="00BF3D95" w:rsidRPr="00B12B40" w:rsidRDefault="003C2640" w:rsidP="00B12B40">
      <w:pPr>
        <w:pStyle w:val="Prrafodelista"/>
        <w:numPr>
          <w:ilvl w:val="0"/>
          <w:numId w:val="69"/>
        </w:numPr>
        <w:rPr>
          <w:rFonts w:ascii="Roboto" w:hAnsi="Roboto" w:cs="Arial"/>
          <w:sz w:val="22"/>
          <w:szCs w:val="22"/>
        </w:rPr>
      </w:pPr>
      <w:proofErr w:type="spellStart"/>
      <w:r w:rsidRPr="00B12B40">
        <w:rPr>
          <w:rFonts w:ascii="Roboto" w:hAnsi="Roboto" w:cs="Arial"/>
          <w:sz w:val="22"/>
          <w:szCs w:val="22"/>
        </w:rPr>
        <w:t>Apunts</w:t>
      </w:r>
      <w:proofErr w:type="spellEnd"/>
      <w:r w:rsidRPr="00B12B40">
        <w:rPr>
          <w:rFonts w:ascii="Roboto" w:hAnsi="Roboto" w:cs="Arial"/>
          <w:sz w:val="22"/>
          <w:szCs w:val="22"/>
        </w:rPr>
        <w:t xml:space="preserve"> del </w:t>
      </w:r>
      <w:proofErr w:type="spellStart"/>
      <w:r w:rsidRPr="00B12B40">
        <w:rPr>
          <w:rFonts w:ascii="Roboto" w:hAnsi="Roboto" w:cs="Arial"/>
          <w:sz w:val="22"/>
          <w:szCs w:val="22"/>
        </w:rPr>
        <w:t>Professor</w:t>
      </w:r>
      <w:proofErr w:type="spellEnd"/>
      <w:r w:rsidRPr="00B12B40">
        <w:rPr>
          <w:rFonts w:ascii="Roboto" w:hAnsi="Roboto" w:cs="Arial"/>
          <w:sz w:val="22"/>
          <w:szCs w:val="22"/>
        </w:rPr>
        <w:t>.</w:t>
      </w:r>
    </w:p>
    <w:p w14:paraId="6C217DC1" w14:textId="03FEED1D" w:rsidR="00B12B40" w:rsidRPr="00466D5A" w:rsidRDefault="00466D5A" w:rsidP="00B12B40">
      <w:pPr>
        <w:pStyle w:val="Prrafodelista"/>
        <w:numPr>
          <w:ilvl w:val="0"/>
          <w:numId w:val="69"/>
        </w:numPr>
        <w:rPr>
          <w:rFonts w:ascii="Roboto" w:hAnsi="Roboto" w:cs="Arial"/>
          <w:color w:val="000000" w:themeColor="text1"/>
          <w:sz w:val="22"/>
          <w:szCs w:val="22"/>
        </w:rPr>
      </w:pPr>
      <w:hyperlink r:id="rId70" w:history="1">
        <w:r w:rsidRPr="00466D5A">
          <w:rPr>
            <w:rStyle w:val="Hipervnculo"/>
            <w:rFonts w:ascii="Roboto" w:hAnsi="Roboto" w:cs="Arial"/>
            <w:color w:val="000000" w:themeColor="text1"/>
            <w:sz w:val="22"/>
            <w:szCs w:val="22"/>
            <w:u w:val="none"/>
          </w:rPr>
          <w:t>https://sergarb1.github.io/CursoIntroduccionADocker</w:t>
        </w:r>
      </w:hyperlink>
    </w:p>
    <w:p w14:paraId="303859A2" w14:textId="605B83A7" w:rsidR="00466D5A" w:rsidRDefault="00466D5A" w:rsidP="00B12B40">
      <w:pPr>
        <w:pStyle w:val="Prrafodelista"/>
        <w:numPr>
          <w:ilvl w:val="0"/>
          <w:numId w:val="69"/>
        </w:numPr>
        <w:rPr>
          <w:rFonts w:ascii="Roboto" w:hAnsi="Roboto" w:cs="Arial"/>
          <w:sz w:val="22"/>
          <w:szCs w:val="22"/>
        </w:rPr>
      </w:pPr>
      <w:hyperlink r:id="rId71" w:history="1">
        <w:r w:rsidRPr="00466D5A">
          <w:rPr>
            <w:rStyle w:val="Hipervnculo"/>
            <w:rFonts w:ascii="Roboto" w:hAnsi="Roboto" w:cs="Arial"/>
            <w:color w:val="000000" w:themeColor="text1"/>
            <w:sz w:val="22"/>
            <w:szCs w:val="22"/>
            <w:u w:val="none"/>
          </w:rPr>
          <w:t>https://cloud.google.com/kubernetes-engine/kubernetes-comic</w:t>
        </w:r>
      </w:hyperlink>
    </w:p>
    <w:p w14:paraId="29F35C51" w14:textId="77777777" w:rsidR="00466D5A" w:rsidRPr="00B12B40" w:rsidRDefault="00466D5A" w:rsidP="00466D5A">
      <w:pPr>
        <w:pStyle w:val="Prrafodelista"/>
        <w:rPr>
          <w:rFonts w:ascii="Roboto" w:hAnsi="Roboto" w:cs="Arial"/>
          <w:sz w:val="22"/>
          <w:szCs w:val="22"/>
        </w:rPr>
      </w:pPr>
    </w:p>
    <w:p w14:paraId="5BE23638" w14:textId="77777777" w:rsidR="00B12B40" w:rsidRPr="0077039B" w:rsidRDefault="00B12B40" w:rsidP="001C3220">
      <w:pPr>
        <w:rPr>
          <w:rFonts w:ascii="Roboto" w:hAnsi="Roboto" w:cs="Arial"/>
          <w:sz w:val="22"/>
          <w:szCs w:val="22"/>
        </w:rPr>
      </w:pPr>
    </w:p>
    <w:p w14:paraId="1046EBC5" w14:textId="77777777" w:rsidR="00BF3D95" w:rsidRPr="0077039B" w:rsidRDefault="00BF3D95">
      <w:pPr>
        <w:rPr>
          <w:rFonts w:ascii="Roboto" w:hAnsi="Roboto" w:cs="Arial"/>
          <w:sz w:val="22"/>
          <w:szCs w:val="22"/>
        </w:rPr>
      </w:pPr>
    </w:p>
    <w:sectPr w:rsidR="00BF3D95" w:rsidRPr="0077039B" w:rsidSect="00510B8D">
      <w:headerReference w:type="default" r:id="rId72"/>
      <w:footerReference w:type="default" r:id="rId73"/>
      <w:pgSz w:w="11906" w:h="16838"/>
      <w:pgMar w:top="720" w:right="720" w:bottom="720" w:left="720" w:header="340" w:footer="17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EC474" w14:textId="77777777" w:rsidR="007947A8" w:rsidRDefault="007947A8" w:rsidP="00F92BC8">
      <w:pPr>
        <w:spacing w:after="0" w:line="240" w:lineRule="auto"/>
      </w:pPr>
      <w:r>
        <w:separator/>
      </w:r>
    </w:p>
  </w:endnote>
  <w:endnote w:type="continuationSeparator" w:id="0">
    <w:p w14:paraId="3974D7C5" w14:textId="77777777" w:rsidR="007947A8" w:rsidRDefault="007947A8" w:rsidP="00F9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A105" w14:textId="77777777" w:rsidR="00692E3C" w:rsidRDefault="00692E3C" w:rsidP="00553770">
    <w:pPr>
      <w:pStyle w:val="Piedepgina"/>
      <w:ind w:firstLine="708"/>
      <w:jc w:val="right"/>
      <w:rPr>
        <w:rFonts w:ascii="Roboto" w:hAnsi="Roboto"/>
        <w:color w:val="660066"/>
        <w:sz w:val="22"/>
        <w:szCs w:val="22"/>
      </w:rPr>
    </w:pPr>
    <w:r w:rsidRPr="00692E3C">
      <w:rPr>
        <w:rFonts w:ascii="Roboto" w:hAnsi="Roboto"/>
        <w:noProof/>
      </w:rPr>
      <w:drawing>
        <wp:anchor distT="0" distB="0" distL="114300" distR="114300" simplePos="0" relativeHeight="251660288" behindDoc="0" locked="0" layoutInCell="1" allowOverlap="1" wp14:anchorId="70DB7E3E" wp14:editId="2F86FC32">
          <wp:simplePos x="0" y="0"/>
          <wp:positionH relativeFrom="margin">
            <wp:align>center</wp:align>
          </wp:positionH>
          <wp:positionV relativeFrom="paragraph">
            <wp:posOffset>99895</wp:posOffset>
          </wp:positionV>
          <wp:extent cx="354645" cy="360000"/>
          <wp:effectExtent l="0" t="0" r="7620" b="2540"/>
          <wp:wrapNone/>
          <wp:docPr id="2033667075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22861" name="Imagen 1" descr="Imagen que contiene 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6" t="9162" r="8875" b="7395"/>
                  <a:stretch>
                    <a:fillRect/>
                  </a:stretch>
                </pic:blipFill>
                <pic:spPr bwMode="auto">
                  <a:xfrm>
                    <a:off x="0" y="0"/>
                    <a:ext cx="354645" cy="3600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4F73107" w14:textId="77777777" w:rsidR="00226EE6" w:rsidRPr="00692E3C" w:rsidRDefault="00553770" w:rsidP="00553770">
    <w:pPr>
      <w:pStyle w:val="Piedepgina"/>
      <w:ind w:firstLine="708"/>
      <w:jc w:val="right"/>
      <w:rPr>
        <w:rFonts w:ascii="Roboto" w:hAnsi="Roboto"/>
        <w:color w:val="660066"/>
        <w:sz w:val="22"/>
        <w:szCs w:val="22"/>
      </w:rPr>
    </w:pPr>
    <w:r w:rsidRPr="00692E3C">
      <w:rPr>
        <w:rFonts w:ascii="Roboto" w:hAnsi="Roboto"/>
        <w:color w:val="660066"/>
        <w:sz w:val="22"/>
        <w:szCs w:val="22"/>
      </w:rPr>
      <w:t xml:space="preserve">pág. </w:t>
    </w:r>
    <w:r w:rsidRPr="00692E3C">
      <w:rPr>
        <w:rFonts w:ascii="Roboto" w:hAnsi="Roboto"/>
        <w:color w:val="660066"/>
        <w:sz w:val="22"/>
        <w:szCs w:val="22"/>
      </w:rPr>
      <w:fldChar w:fldCharType="begin"/>
    </w:r>
    <w:r w:rsidRPr="00692E3C">
      <w:rPr>
        <w:rFonts w:ascii="Roboto" w:hAnsi="Roboto"/>
        <w:color w:val="660066"/>
        <w:sz w:val="22"/>
        <w:szCs w:val="22"/>
      </w:rPr>
      <w:instrText>PAGE  \* Arabic</w:instrText>
    </w:r>
    <w:r w:rsidRPr="00692E3C">
      <w:rPr>
        <w:rFonts w:ascii="Roboto" w:hAnsi="Roboto"/>
        <w:color w:val="660066"/>
        <w:sz w:val="22"/>
        <w:szCs w:val="22"/>
      </w:rPr>
      <w:fldChar w:fldCharType="separate"/>
    </w:r>
    <w:r w:rsidRPr="00692E3C">
      <w:rPr>
        <w:rFonts w:ascii="Roboto" w:hAnsi="Roboto"/>
        <w:color w:val="660066"/>
        <w:sz w:val="22"/>
        <w:szCs w:val="22"/>
      </w:rPr>
      <w:t>1</w:t>
    </w:r>
    <w:r w:rsidRPr="00692E3C">
      <w:rPr>
        <w:rFonts w:ascii="Roboto" w:hAnsi="Roboto"/>
        <w:color w:val="660066"/>
        <w:sz w:val="22"/>
        <w:szCs w:val="22"/>
      </w:rPr>
      <w:fldChar w:fldCharType="end"/>
    </w:r>
  </w:p>
  <w:p w14:paraId="4A20CF41" w14:textId="77777777" w:rsidR="00226EE6" w:rsidRDefault="00226EE6" w:rsidP="00702350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A92E" w14:textId="77777777" w:rsidR="00692E3C" w:rsidRDefault="00692E3C" w:rsidP="00702350">
    <w:pPr>
      <w:pStyle w:val="Piedepgina"/>
      <w:jc w:val="right"/>
      <w:rPr>
        <w:color w:val="660066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0C87191" wp14:editId="14B999BA">
          <wp:simplePos x="0" y="0"/>
          <wp:positionH relativeFrom="margin">
            <wp:align>center</wp:align>
          </wp:positionH>
          <wp:positionV relativeFrom="paragraph">
            <wp:posOffset>115403</wp:posOffset>
          </wp:positionV>
          <wp:extent cx="354645" cy="360000"/>
          <wp:effectExtent l="0" t="0" r="7620" b="2540"/>
          <wp:wrapNone/>
          <wp:docPr id="1365522861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22861" name="Imagen 1" descr="Imagen que contiene 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6" t="9162" r="8875" b="7395"/>
                  <a:stretch>
                    <a:fillRect/>
                  </a:stretch>
                </pic:blipFill>
                <pic:spPr bwMode="auto">
                  <a:xfrm>
                    <a:off x="0" y="0"/>
                    <a:ext cx="354645" cy="3600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6D629FE" w14:textId="77777777" w:rsidR="00226EE6" w:rsidRPr="00BF3D95" w:rsidRDefault="00553770" w:rsidP="00702350">
    <w:pPr>
      <w:pStyle w:val="Piedepgina"/>
      <w:jc w:val="right"/>
      <w:rPr>
        <w:color w:val="660066"/>
        <w:sz w:val="22"/>
        <w:szCs w:val="22"/>
      </w:rPr>
    </w:pPr>
    <w:r w:rsidRPr="00BF3D95">
      <w:rPr>
        <w:color w:val="660066"/>
        <w:sz w:val="22"/>
        <w:szCs w:val="22"/>
      </w:rPr>
      <w:t xml:space="preserve">pág. </w:t>
    </w:r>
    <w:r w:rsidRPr="00BF3D95">
      <w:rPr>
        <w:color w:val="660066"/>
        <w:sz w:val="22"/>
        <w:szCs w:val="22"/>
      </w:rPr>
      <w:fldChar w:fldCharType="begin"/>
    </w:r>
    <w:r w:rsidRPr="00BF3D95">
      <w:rPr>
        <w:color w:val="660066"/>
        <w:sz w:val="22"/>
        <w:szCs w:val="22"/>
      </w:rPr>
      <w:instrText>PAGE  \* Arabic</w:instrText>
    </w:r>
    <w:r w:rsidRPr="00BF3D95">
      <w:rPr>
        <w:color w:val="660066"/>
        <w:sz w:val="22"/>
        <w:szCs w:val="22"/>
      </w:rPr>
      <w:fldChar w:fldCharType="separate"/>
    </w:r>
    <w:r w:rsidRPr="00BF3D95">
      <w:rPr>
        <w:color w:val="660066"/>
        <w:sz w:val="22"/>
        <w:szCs w:val="22"/>
      </w:rPr>
      <w:t>1</w:t>
    </w:r>
    <w:r w:rsidRPr="00BF3D95">
      <w:rPr>
        <w:color w:val="660066"/>
        <w:sz w:val="22"/>
        <w:szCs w:val="22"/>
      </w:rPr>
      <w:fldChar w:fldCharType="end"/>
    </w:r>
  </w:p>
  <w:p w14:paraId="1115DEC7" w14:textId="77777777" w:rsidR="00226EE6" w:rsidRPr="00EA1FD0" w:rsidRDefault="00226EE6" w:rsidP="00EA1F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6A79" w14:textId="77777777" w:rsidR="007947A8" w:rsidRDefault="007947A8" w:rsidP="00F92BC8">
      <w:pPr>
        <w:spacing w:after="0" w:line="240" w:lineRule="auto"/>
      </w:pPr>
      <w:r>
        <w:separator/>
      </w:r>
    </w:p>
  </w:footnote>
  <w:footnote w:type="continuationSeparator" w:id="0">
    <w:p w14:paraId="5565801B" w14:textId="77777777" w:rsidR="007947A8" w:rsidRDefault="007947A8" w:rsidP="00F9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D6006" w14:textId="77777777" w:rsidR="00226EE6" w:rsidRPr="00692E3C" w:rsidRDefault="00692E3C" w:rsidP="00F92BC8">
    <w:pPr>
      <w:tabs>
        <w:tab w:val="center" w:pos="4252"/>
        <w:tab w:val="right" w:pos="8504"/>
      </w:tabs>
      <w:spacing w:line="240" w:lineRule="auto"/>
      <w:jc w:val="right"/>
      <w:rPr>
        <w:rFonts w:ascii="Roboto" w:eastAsia="Calibri" w:hAnsi="Roboto" w:cs="Times New Roman"/>
        <w:caps/>
        <w:color w:val="660066"/>
        <w:sz w:val="22"/>
        <w:szCs w:val="22"/>
      </w:rPr>
    </w:pPr>
    <w:r w:rsidRPr="00692E3C">
      <w:rPr>
        <w:rFonts w:ascii="Roboto" w:eastAsia="Calibri" w:hAnsi="Roboto" w:cs="Times New Roman"/>
        <w:b/>
        <w:bCs/>
        <w:color w:val="660066"/>
        <w:sz w:val="22"/>
        <w:szCs w:val="22"/>
      </w:rPr>
      <w:t>Miriam Mendieta Racedo</w:t>
    </w:r>
    <w:r w:rsidR="00F92BC8" w:rsidRPr="00692E3C">
      <w:rPr>
        <w:rFonts w:ascii="Roboto" w:eastAsia="Calibri" w:hAnsi="Roboto" w:cs="Times New Roman"/>
        <w:b/>
        <w:bCs/>
        <w:caps/>
        <w:color w:val="660066"/>
        <w:sz w:val="22"/>
        <w:szCs w:val="22"/>
      </w:rPr>
      <w:t>.-</w:t>
    </w:r>
  </w:p>
  <w:p w14:paraId="3859AB09" w14:textId="77777777" w:rsidR="00226EE6" w:rsidRPr="00867559" w:rsidRDefault="00000000" w:rsidP="00F92BC8">
    <w:pPr>
      <w:tabs>
        <w:tab w:val="center" w:pos="4252"/>
        <w:tab w:val="right" w:pos="8504"/>
      </w:tabs>
      <w:spacing w:line="240" w:lineRule="auto"/>
      <w:jc w:val="center"/>
      <w:rPr>
        <w:rFonts w:eastAsia="Calibri" w:cs="Times New Roman"/>
        <w:b/>
        <w:bCs/>
        <w:color w:val="660066"/>
        <w:sz w:val="32"/>
        <w:szCs w:val="32"/>
      </w:rPr>
    </w:pPr>
    <w:sdt>
      <w:sdtPr>
        <w:rPr>
          <w:rFonts w:ascii="Roboto" w:eastAsia="Calibri" w:hAnsi="Roboto" w:cs="Times New Roman"/>
          <w:b/>
          <w:bCs/>
          <w:color w:val="660066"/>
          <w:sz w:val="32"/>
          <w:szCs w:val="32"/>
        </w:rPr>
        <w:alias w:val="Título"/>
        <w:tag w:val=""/>
        <w:id w:val="-48478802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67559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S</w:t>
        </w:r>
        <w:r w:rsidR="00247A35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ISTEMA DE GESTI</w:t>
        </w:r>
        <w:r w:rsidR="00565F20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Ó</w:t>
        </w:r>
        <w:r w:rsidR="000A0D0E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N</w:t>
        </w:r>
        <w:r w:rsidR="00247A35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 xml:space="preserve"> EMPRESARIAL</w:t>
        </w:r>
      </w:sdtContent>
    </w:sdt>
  </w:p>
  <w:p w14:paraId="63033E7A" w14:textId="74B719F7" w:rsidR="00226EE6" w:rsidRPr="000A0D0E" w:rsidRDefault="000A0D0E" w:rsidP="007F0E8B">
    <w:pPr>
      <w:tabs>
        <w:tab w:val="center" w:pos="4252"/>
        <w:tab w:val="right" w:pos="9638"/>
      </w:tabs>
      <w:spacing w:after="0" w:line="240" w:lineRule="auto"/>
      <w:rPr>
        <w:rFonts w:ascii="Roboto" w:eastAsia="Calibri" w:hAnsi="Roboto" w:cs="Times New Roman"/>
        <w:b/>
        <w:bCs/>
        <w:sz w:val="22"/>
        <w:szCs w:val="22"/>
      </w:rPr>
    </w:pPr>
    <w:bookmarkStart w:id="1" w:name="_Hlk210727040"/>
    <w:r w:rsidRPr="000A0D0E">
      <w:rPr>
        <w:rFonts w:ascii="Roboto" w:eastAsia="Calibri" w:hAnsi="Roboto" w:cs="Times New Roman"/>
        <w:b/>
        <w:bCs/>
        <w:sz w:val="22"/>
        <w:szCs w:val="22"/>
      </w:rPr>
      <w:t>UD 0</w:t>
    </w:r>
    <w:r w:rsidR="007F0E8B">
      <w:rPr>
        <w:rFonts w:ascii="Roboto" w:eastAsia="Calibri" w:hAnsi="Roboto" w:cs="Times New Roman"/>
        <w:b/>
        <w:bCs/>
        <w:sz w:val="22"/>
        <w:szCs w:val="22"/>
      </w:rPr>
      <w:t>1</w:t>
    </w:r>
    <w:r w:rsidRPr="000A0D0E">
      <w:rPr>
        <w:rFonts w:ascii="Roboto" w:eastAsia="Calibri" w:hAnsi="Roboto" w:cs="Times New Roman"/>
        <w:b/>
        <w:bCs/>
        <w:sz w:val="22"/>
        <w:szCs w:val="22"/>
      </w:rPr>
      <w:t xml:space="preserve"> </w:t>
    </w:r>
    <w:bookmarkEnd w:id="1"/>
    <w:r w:rsidR="007F0E8B">
      <w:rPr>
        <w:rFonts w:ascii="Roboto" w:eastAsia="Calibri" w:hAnsi="Roboto" w:cs="Times New Roman"/>
        <w:b/>
        <w:bCs/>
        <w:sz w:val="22"/>
        <w:szCs w:val="22"/>
      </w:rPr>
      <w:t xml:space="preserve">- </w:t>
    </w:r>
    <w:r w:rsidR="007F0E8B" w:rsidRPr="007F0E8B">
      <w:rPr>
        <w:rFonts w:ascii="Roboto" w:eastAsia="Calibri" w:hAnsi="Roboto" w:cs="Times New Roman"/>
        <w:b/>
        <w:bCs/>
        <w:sz w:val="22"/>
        <w:szCs w:val="22"/>
      </w:rPr>
      <w:t>INTRODUCCIÓN A DOCKER</w:t>
    </w:r>
    <w:r w:rsidR="007F0E8B">
      <w:rPr>
        <w:rFonts w:ascii="Roboto" w:eastAsia="Calibri" w:hAnsi="Roboto" w:cs="Times New Roman"/>
        <w:b/>
        <w:bCs/>
        <w:sz w:val="22"/>
        <w:szCs w:val="22"/>
      </w:rPr>
      <w:t xml:space="preserve">  - </w:t>
    </w:r>
    <w:r w:rsidR="007F0E8B" w:rsidRPr="007F0E8B">
      <w:rPr>
        <w:rFonts w:ascii="Roboto" w:eastAsia="Calibri" w:hAnsi="Roboto" w:cs="Times New Roman"/>
        <w:b/>
        <w:bCs/>
        <w:sz w:val="22"/>
        <w:szCs w:val="22"/>
      </w:rPr>
      <w:t>Actividades Evaluables</w:t>
    </w:r>
    <w:r w:rsidR="007F0E8B">
      <w:rPr>
        <w:rFonts w:ascii="Roboto" w:eastAsia="Calibri" w:hAnsi="Roboto" w:cs="Times New Roman"/>
        <w:b/>
        <w:bCs/>
        <w:sz w:val="22"/>
        <w:szCs w:val="22"/>
      </w:rPr>
      <w:t xml:space="preserve">                                                                  </w:t>
    </w:r>
    <w:r w:rsidR="00867559" w:rsidRPr="000A0D0E">
      <w:rPr>
        <w:rFonts w:ascii="Roboto" w:eastAsia="Calibri" w:hAnsi="Roboto" w:cs="Times New Roman"/>
        <w:b/>
        <w:bCs/>
        <w:sz w:val="22"/>
        <w:szCs w:val="22"/>
      </w:rPr>
      <w:t>2</w:t>
    </w:r>
    <w:r w:rsidR="00F92BC8" w:rsidRPr="000A0D0E">
      <w:rPr>
        <w:rFonts w:ascii="Roboto" w:eastAsia="Calibri" w:hAnsi="Roboto" w:cs="Times New Roman"/>
        <w:b/>
        <w:bCs/>
        <w:sz w:val="22"/>
        <w:szCs w:val="22"/>
      </w:rPr>
      <w:t>DAM_S</w:t>
    </w:r>
  </w:p>
  <w:p w14:paraId="0E80AFBB" w14:textId="77777777" w:rsidR="00226EE6" w:rsidRPr="000A0D0E" w:rsidRDefault="000A0D0E" w:rsidP="00300282">
    <w:pPr>
      <w:tabs>
        <w:tab w:val="center" w:pos="4252"/>
        <w:tab w:val="right" w:pos="8504"/>
      </w:tabs>
      <w:spacing w:after="0" w:line="240" w:lineRule="auto"/>
      <w:rPr>
        <w:rFonts w:ascii="Century Gothic" w:eastAsia="Calibri" w:hAnsi="Century Gothic" w:cs="Times New Roman"/>
        <w:b/>
        <w:bCs/>
        <w:sz w:val="22"/>
        <w:szCs w:val="22"/>
      </w:rPr>
    </w:pPr>
    <w:r>
      <w:rPr>
        <w:rFonts w:ascii="Century Gothic" w:eastAsia="Calibri" w:hAnsi="Century Gothic" w:cs="Times New Roman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9D698B" wp14:editId="6CE6E491">
              <wp:simplePos x="0" y="0"/>
              <wp:positionH relativeFrom="page">
                <wp:align>right</wp:align>
              </wp:positionH>
              <wp:positionV relativeFrom="paragraph">
                <wp:posOffset>166635</wp:posOffset>
              </wp:positionV>
              <wp:extent cx="7636552" cy="10049"/>
              <wp:effectExtent l="0" t="0" r="21590" b="28575"/>
              <wp:wrapNone/>
              <wp:docPr id="1032913289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636552" cy="10049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A42738" id="Conector recto 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0.1pt,13.1pt" to="1151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" strokecolor="#a02b93 [3208]" strokeweight=".5pt">
              <v:stroke joinstyle="miter"/>
              <w10:wrap anchorx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" w:eastAsia="Calibri" w:hAnsi="Roboto" w:cs="Times New Roman"/>
        <w:b/>
        <w:bCs/>
        <w:caps/>
        <w:color w:val="660066"/>
        <w:sz w:val="22"/>
        <w:szCs w:val="22"/>
      </w:rPr>
      <w:alias w:val="Autor"/>
      <w:tag w:val=""/>
      <w:id w:val="121348826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C637E05" w14:textId="3B3355FC" w:rsidR="00226EE6" w:rsidRPr="00692E3C" w:rsidRDefault="00F55DEF" w:rsidP="00BF3D95">
        <w:pPr>
          <w:tabs>
            <w:tab w:val="center" w:pos="4252"/>
            <w:tab w:val="right" w:pos="8504"/>
          </w:tabs>
          <w:spacing w:line="240" w:lineRule="auto"/>
          <w:jc w:val="right"/>
          <w:rPr>
            <w:rFonts w:ascii="Roboto" w:eastAsia="Calibri" w:hAnsi="Roboto" w:cs="Times New Roman"/>
            <w:caps/>
            <w:color w:val="CC3399"/>
            <w:sz w:val="20"/>
            <w:szCs w:val="20"/>
          </w:rPr>
        </w:pPr>
        <w:r>
          <w:rPr>
            <w:rFonts w:ascii="Roboto" w:eastAsia="Calibri" w:hAnsi="Roboto" w:cs="Times New Roman"/>
            <w:b/>
            <w:bCs/>
            <w:caps/>
            <w:color w:val="660066"/>
            <w:sz w:val="22"/>
            <w:szCs w:val="22"/>
          </w:rPr>
          <w:t>Miriam Mendieta Racedo</w:t>
        </w:r>
        <w:r w:rsidR="00FD3F0B">
          <w:rPr>
            <w:rFonts w:ascii="Roboto" w:eastAsia="Calibri" w:hAnsi="Roboto" w:cs="Times New Roman"/>
            <w:b/>
            <w:bCs/>
            <w:caps/>
            <w:color w:val="660066"/>
            <w:sz w:val="22"/>
            <w:szCs w:val="22"/>
          </w:rPr>
          <w:t>.-</w:t>
        </w:r>
      </w:p>
    </w:sdtContent>
  </w:sdt>
  <w:p w14:paraId="7FE641D5" w14:textId="77777777" w:rsidR="00867559" w:rsidRDefault="00000000" w:rsidP="00BF3D95">
    <w:pPr>
      <w:tabs>
        <w:tab w:val="center" w:pos="4252"/>
        <w:tab w:val="right" w:pos="8504"/>
      </w:tabs>
      <w:spacing w:line="240" w:lineRule="auto"/>
      <w:jc w:val="center"/>
      <w:rPr>
        <w:rFonts w:eastAsia="Calibri" w:cs="Times New Roman"/>
        <w:b/>
        <w:bCs/>
        <w:sz w:val="22"/>
        <w:szCs w:val="22"/>
      </w:rPr>
    </w:pPr>
    <w:sdt>
      <w:sdtPr>
        <w:rPr>
          <w:rFonts w:ascii="Roboto" w:eastAsia="Calibri" w:hAnsi="Roboto" w:cs="Times New Roman"/>
          <w:b/>
          <w:bCs/>
          <w:color w:val="660066"/>
          <w:sz w:val="32"/>
          <w:szCs w:val="32"/>
        </w:rPr>
        <w:alias w:val="Título"/>
        <w:tag w:val=""/>
        <w:id w:val="-67534909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0D0E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SISTEMA DE GESTIÓN EMPRESARIAL</w:t>
        </w:r>
      </w:sdtContent>
    </w:sdt>
    <w:r w:rsidR="00867559">
      <w:rPr>
        <w:rFonts w:eastAsia="Calibri" w:cs="Times New Roman"/>
        <w:b/>
        <w:bCs/>
        <w:sz w:val="22"/>
        <w:szCs w:val="22"/>
      </w:rPr>
      <w:t xml:space="preserve"> </w:t>
    </w:r>
  </w:p>
  <w:p w14:paraId="3F78752D" w14:textId="6380F145" w:rsidR="00226EE6" w:rsidRPr="000A0D0E" w:rsidRDefault="00630624" w:rsidP="00BF3D95">
    <w:pPr>
      <w:tabs>
        <w:tab w:val="center" w:pos="4252"/>
        <w:tab w:val="right" w:pos="8504"/>
      </w:tabs>
      <w:spacing w:after="0" w:line="240" w:lineRule="auto"/>
      <w:rPr>
        <w:rFonts w:eastAsia="Calibri" w:cs="Times New Roman"/>
        <w:b/>
        <w:bCs/>
        <w:sz w:val="22"/>
        <w:szCs w:val="22"/>
      </w:rPr>
    </w:pPr>
    <w:r>
      <w:rPr>
        <w:rFonts w:ascii="Century Gothic" w:eastAsia="Calibri" w:hAnsi="Century Gothic" w:cs="Times New Roman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5E4C0" wp14:editId="64CA081C">
              <wp:simplePos x="0" y="0"/>
              <wp:positionH relativeFrom="page">
                <wp:align>right</wp:align>
              </wp:positionH>
              <wp:positionV relativeFrom="paragraph">
                <wp:posOffset>241656</wp:posOffset>
              </wp:positionV>
              <wp:extent cx="7636552" cy="10049"/>
              <wp:effectExtent l="0" t="0" r="21590" b="28575"/>
              <wp:wrapNone/>
              <wp:docPr id="1167320622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636552" cy="10049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6522D8" id="Conector recto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0.1pt,19.05pt" to="1151.4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" strokecolor="#a02b93 [3208]" strokeweight=".5pt">
              <v:stroke joinstyle="miter"/>
              <w10:wrap anchorx="page"/>
            </v:line>
          </w:pict>
        </mc:Fallback>
      </mc:AlternateContent>
    </w:r>
    <w:r w:rsidR="007F0E8B" w:rsidRPr="007F0E8B">
      <w:rPr>
        <w:rFonts w:ascii="Roboto" w:eastAsia="Calibri" w:hAnsi="Roboto" w:cs="Times New Roman"/>
        <w:b/>
        <w:bCs/>
        <w:sz w:val="22"/>
        <w:szCs w:val="22"/>
      </w:rPr>
      <w:t>UD 01 - INTRODUCCIÓN A DOCKER  - Actividades Evaluables                                                                  2DAM_S</w:t>
    </w:r>
    <w:r w:rsidR="00565C08" w:rsidRPr="000A0D0E">
      <w:rPr>
        <w:rFonts w:eastAsia="Calibri" w:cs="Times New Roman"/>
        <w:b/>
        <w:bCs/>
        <w:sz w:val="22"/>
        <w:szCs w:val="22"/>
      </w:rPr>
      <w:tab/>
    </w:r>
    <w:r w:rsidR="00BF3D95" w:rsidRPr="000A0D0E">
      <w:rPr>
        <w:rFonts w:eastAsia="Calibri" w:cs="Times New Roman"/>
        <w:b/>
        <w:bCs/>
        <w:sz w:val="22"/>
        <w:szCs w:val="22"/>
      </w:rPr>
      <w:t xml:space="preserve"> </w:t>
    </w:r>
    <w:r w:rsidR="00BF3D95" w:rsidRPr="000A0D0E">
      <w:rPr>
        <w:rFonts w:eastAsia="Calibri" w:cs="Times New Roman"/>
        <w:b/>
        <w:bCs/>
        <w:sz w:val="22"/>
        <w:szCs w:val="22"/>
      </w:rPr>
      <w:tab/>
    </w:r>
    <w:r w:rsidR="00BF3D95" w:rsidRPr="000A0D0E">
      <w:rPr>
        <w:rFonts w:eastAsia="Calibri" w:cs="Times New Roman"/>
        <w:b/>
        <w:bCs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764"/>
    <w:multiLevelType w:val="hybridMultilevel"/>
    <w:tmpl w:val="5874F5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B6428"/>
    <w:multiLevelType w:val="hybridMultilevel"/>
    <w:tmpl w:val="486E336C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94024"/>
    <w:multiLevelType w:val="hybridMultilevel"/>
    <w:tmpl w:val="AADE7826"/>
    <w:lvl w:ilvl="0" w:tplc="4AC62580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F1595"/>
    <w:multiLevelType w:val="hybridMultilevel"/>
    <w:tmpl w:val="720E06E8"/>
    <w:lvl w:ilvl="0" w:tplc="BBEE1DEA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43" w:hanging="360"/>
      </w:pPr>
    </w:lvl>
    <w:lvl w:ilvl="2" w:tplc="0C0A001B" w:tentative="1">
      <w:start w:val="1"/>
      <w:numFmt w:val="lowerRoman"/>
      <w:lvlText w:val="%3."/>
      <w:lvlJc w:val="right"/>
      <w:pPr>
        <w:ind w:left="2463" w:hanging="180"/>
      </w:pPr>
    </w:lvl>
    <w:lvl w:ilvl="3" w:tplc="0C0A000F" w:tentative="1">
      <w:start w:val="1"/>
      <w:numFmt w:val="decimal"/>
      <w:lvlText w:val="%4."/>
      <w:lvlJc w:val="left"/>
      <w:pPr>
        <w:ind w:left="3183" w:hanging="360"/>
      </w:pPr>
    </w:lvl>
    <w:lvl w:ilvl="4" w:tplc="0C0A0019" w:tentative="1">
      <w:start w:val="1"/>
      <w:numFmt w:val="lowerLetter"/>
      <w:lvlText w:val="%5."/>
      <w:lvlJc w:val="left"/>
      <w:pPr>
        <w:ind w:left="3903" w:hanging="360"/>
      </w:pPr>
    </w:lvl>
    <w:lvl w:ilvl="5" w:tplc="0C0A001B" w:tentative="1">
      <w:start w:val="1"/>
      <w:numFmt w:val="lowerRoman"/>
      <w:lvlText w:val="%6."/>
      <w:lvlJc w:val="right"/>
      <w:pPr>
        <w:ind w:left="4623" w:hanging="180"/>
      </w:pPr>
    </w:lvl>
    <w:lvl w:ilvl="6" w:tplc="0C0A000F" w:tentative="1">
      <w:start w:val="1"/>
      <w:numFmt w:val="decimal"/>
      <w:lvlText w:val="%7."/>
      <w:lvlJc w:val="left"/>
      <w:pPr>
        <w:ind w:left="5343" w:hanging="360"/>
      </w:pPr>
    </w:lvl>
    <w:lvl w:ilvl="7" w:tplc="0C0A0019" w:tentative="1">
      <w:start w:val="1"/>
      <w:numFmt w:val="lowerLetter"/>
      <w:lvlText w:val="%8."/>
      <w:lvlJc w:val="left"/>
      <w:pPr>
        <w:ind w:left="6063" w:hanging="360"/>
      </w:pPr>
    </w:lvl>
    <w:lvl w:ilvl="8" w:tplc="0C0A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4" w15:restartNumberingAfterBreak="0">
    <w:nsid w:val="052E6D9F"/>
    <w:multiLevelType w:val="hybridMultilevel"/>
    <w:tmpl w:val="6D783222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4273F"/>
    <w:multiLevelType w:val="hybridMultilevel"/>
    <w:tmpl w:val="9C7004E6"/>
    <w:lvl w:ilvl="0" w:tplc="0C0A0005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0A23226C"/>
    <w:multiLevelType w:val="hybridMultilevel"/>
    <w:tmpl w:val="8C9A5696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0ABC0299"/>
    <w:multiLevelType w:val="hybridMultilevel"/>
    <w:tmpl w:val="D276A54C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0ADE177E"/>
    <w:multiLevelType w:val="hybridMultilevel"/>
    <w:tmpl w:val="C1AEBCF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0B835D3D"/>
    <w:multiLevelType w:val="hybridMultilevel"/>
    <w:tmpl w:val="461C2FF2"/>
    <w:lvl w:ilvl="0" w:tplc="0C0A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0" w15:restartNumberingAfterBreak="0">
    <w:nsid w:val="0D1D53FF"/>
    <w:multiLevelType w:val="hybridMultilevel"/>
    <w:tmpl w:val="6F20789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6B5BE4"/>
    <w:multiLevelType w:val="hybridMultilevel"/>
    <w:tmpl w:val="388845FA"/>
    <w:lvl w:ilvl="0" w:tplc="ED3A7B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32DCD"/>
    <w:multiLevelType w:val="hybridMultilevel"/>
    <w:tmpl w:val="87E61330"/>
    <w:lvl w:ilvl="0" w:tplc="0C0A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11632456"/>
    <w:multiLevelType w:val="hybridMultilevel"/>
    <w:tmpl w:val="92565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00461D"/>
    <w:multiLevelType w:val="hybridMultilevel"/>
    <w:tmpl w:val="18B099F6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4356202"/>
    <w:multiLevelType w:val="hybridMultilevel"/>
    <w:tmpl w:val="4CC20B58"/>
    <w:lvl w:ilvl="0" w:tplc="0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4680B0A"/>
    <w:multiLevelType w:val="hybridMultilevel"/>
    <w:tmpl w:val="A62C854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14CE60A9"/>
    <w:multiLevelType w:val="hybridMultilevel"/>
    <w:tmpl w:val="01D20DDA"/>
    <w:lvl w:ilvl="0" w:tplc="7682D1EE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0067BF"/>
    <w:multiLevelType w:val="hybridMultilevel"/>
    <w:tmpl w:val="B07C3564"/>
    <w:lvl w:ilvl="0" w:tplc="EF9247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4A75B3"/>
    <w:multiLevelType w:val="hybridMultilevel"/>
    <w:tmpl w:val="4D3693EA"/>
    <w:lvl w:ilvl="0" w:tplc="E110AFB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231B13"/>
    <w:multiLevelType w:val="hybridMultilevel"/>
    <w:tmpl w:val="F1BAFCB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223748D3"/>
    <w:multiLevelType w:val="hybridMultilevel"/>
    <w:tmpl w:val="FCEA4582"/>
    <w:lvl w:ilvl="0" w:tplc="7666BF4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2E0B74"/>
    <w:multiLevelType w:val="hybridMultilevel"/>
    <w:tmpl w:val="CE80C43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25515BEA"/>
    <w:multiLevelType w:val="hybridMultilevel"/>
    <w:tmpl w:val="E962DEDE"/>
    <w:lvl w:ilvl="0" w:tplc="AAC4C0A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6F95E0E"/>
    <w:multiLevelType w:val="hybridMultilevel"/>
    <w:tmpl w:val="F9223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AC2D70"/>
    <w:multiLevelType w:val="hybridMultilevel"/>
    <w:tmpl w:val="D5DC0D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28945FAB"/>
    <w:multiLevelType w:val="hybridMultilevel"/>
    <w:tmpl w:val="BACA74F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54256B"/>
    <w:multiLevelType w:val="hybridMultilevel"/>
    <w:tmpl w:val="65D2BE26"/>
    <w:lvl w:ilvl="0" w:tplc="5986DFA2">
      <w:start w:val="6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63345C"/>
    <w:multiLevelType w:val="hybridMultilevel"/>
    <w:tmpl w:val="EC3C73C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DD09BD"/>
    <w:multiLevelType w:val="hybridMultilevel"/>
    <w:tmpl w:val="5454AD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2C033318"/>
    <w:multiLevelType w:val="hybridMultilevel"/>
    <w:tmpl w:val="32C4F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EE6EAC"/>
    <w:multiLevelType w:val="hybridMultilevel"/>
    <w:tmpl w:val="656EAA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250532"/>
    <w:multiLevelType w:val="hybridMultilevel"/>
    <w:tmpl w:val="A6F484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341623"/>
    <w:multiLevelType w:val="hybridMultilevel"/>
    <w:tmpl w:val="E4226742"/>
    <w:lvl w:ilvl="0" w:tplc="0C0A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2F7E2BC9"/>
    <w:multiLevelType w:val="hybridMultilevel"/>
    <w:tmpl w:val="01BCD454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E340B4"/>
    <w:multiLevelType w:val="hybridMultilevel"/>
    <w:tmpl w:val="8166C0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5A726E"/>
    <w:multiLevelType w:val="hybridMultilevel"/>
    <w:tmpl w:val="CE80C43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377C45D4"/>
    <w:multiLevelType w:val="hybridMultilevel"/>
    <w:tmpl w:val="200842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3AEE7B52"/>
    <w:multiLevelType w:val="hybridMultilevel"/>
    <w:tmpl w:val="9FE480D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3D5368E5"/>
    <w:multiLevelType w:val="hybridMultilevel"/>
    <w:tmpl w:val="E91A312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3EBA343D"/>
    <w:multiLevelType w:val="multilevel"/>
    <w:tmpl w:val="733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0C5788"/>
    <w:multiLevelType w:val="hybridMultilevel"/>
    <w:tmpl w:val="80A6EB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6360F7"/>
    <w:multiLevelType w:val="hybridMultilevel"/>
    <w:tmpl w:val="3EBE52C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41116DF9"/>
    <w:multiLevelType w:val="hybridMultilevel"/>
    <w:tmpl w:val="6B086A38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432B0997"/>
    <w:multiLevelType w:val="hybridMultilevel"/>
    <w:tmpl w:val="A52047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597E27"/>
    <w:multiLevelType w:val="hybridMultilevel"/>
    <w:tmpl w:val="FD86963E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CA2A31"/>
    <w:multiLevelType w:val="hybridMultilevel"/>
    <w:tmpl w:val="3DDEC56E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450D05"/>
    <w:multiLevelType w:val="hybridMultilevel"/>
    <w:tmpl w:val="C3CE635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48385294"/>
    <w:multiLevelType w:val="hybridMultilevel"/>
    <w:tmpl w:val="5ED8F014"/>
    <w:lvl w:ilvl="0" w:tplc="0C0A000F">
      <w:start w:val="1"/>
      <w:numFmt w:val="decimal"/>
      <w:lvlText w:val="%1."/>
      <w:lvlJc w:val="left"/>
      <w:pPr>
        <w:ind w:left="862" w:hanging="360"/>
      </w:p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9" w15:restartNumberingAfterBreak="0">
    <w:nsid w:val="48897D70"/>
    <w:multiLevelType w:val="hybridMultilevel"/>
    <w:tmpl w:val="A3B61B9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0" w15:restartNumberingAfterBreak="0">
    <w:nsid w:val="4A2828F7"/>
    <w:multiLevelType w:val="hybridMultilevel"/>
    <w:tmpl w:val="2A54419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4AD103E8"/>
    <w:multiLevelType w:val="hybridMultilevel"/>
    <w:tmpl w:val="FE48AE32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4BDC7CFE"/>
    <w:multiLevelType w:val="hybridMultilevel"/>
    <w:tmpl w:val="F022CDD6"/>
    <w:lvl w:ilvl="0" w:tplc="AAC4C0A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3" w15:restartNumberingAfterBreak="0">
    <w:nsid w:val="4D516131"/>
    <w:multiLevelType w:val="hybridMultilevel"/>
    <w:tmpl w:val="96CA293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4" w15:restartNumberingAfterBreak="0">
    <w:nsid w:val="4DA44F4A"/>
    <w:multiLevelType w:val="hybridMultilevel"/>
    <w:tmpl w:val="9C3876C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5" w15:restartNumberingAfterBreak="0">
    <w:nsid w:val="4DF57A71"/>
    <w:multiLevelType w:val="hybridMultilevel"/>
    <w:tmpl w:val="4CAE1CD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6E4973"/>
    <w:multiLevelType w:val="hybridMultilevel"/>
    <w:tmpl w:val="C9AC5464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57C97CBA"/>
    <w:multiLevelType w:val="hybridMultilevel"/>
    <w:tmpl w:val="8FC634B2"/>
    <w:lvl w:ilvl="0" w:tplc="C8F4EC5A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8556E23"/>
    <w:multiLevelType w:val="hybridMultilevel"/>
    <w:tmpl w:val="125A78DE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9" w15:restartNumberingAfterBreak="0">
    <w:nsid w:val="5A203CB3"/>
    <w:multiLevelType w:val="hybridMultilevel"/>
    <w:tmpl w:val="F508E5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B6A37DA"/>
    <w:multiLevelType w:val="hybridMultilevel"/>
    <w:tmpl w:val="3D380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B15395"/>
    <w:multiLevelType w:val="hybridMultilevel"/>
    <w:tmpl w:val="A446A0CA"/>
    <w:lvl w:ilvl="0" w:tplc="AA784F18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F93003"/>
    <w:multiLevelType w:val="hybridMultilevel"/>
    <w:tmpl w:val="234C9F84"/>
    <w:lvl w:ilvl="0" w:tplc="89CE1B8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C8C355A"/>
    <w:multiLevelType w:val="hybridMultilevel"/>
    <w:tmpl w:val="B0067A92"/>
    <w:lvl w:ilvl="0" w:tplc="DADE1518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pacing w:val="20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4" w15:restartNumberingAfterBreak="0">
    <w:nsid w:val="5CD649DE"/>
    <w:multiLevelType w:val="hybridMultilevel"/>
    <w:tmpl w:val="2DFEB610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5D415AED"/>
    <w:multiLevelType w:val="hybridMultilevel"/>
    <w:tmpl w:val="A926C2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FF516D9"/>
    <w:multiLevelType w:val="hybridMultilevel"/>
    <w:tmpl w:val="4D5E775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5C6A42"/>
    <w:multiLevelType w:val="hybridMultilevel"/>
    <w:tmpl w:val="54F259BA"/>
    <w:lvl w:ilvl="0" w:tplc="5616EE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2CE488D"/>
    <w:multiLevelType w:val="hybridMultilevel"/>
    <w:tmpl w:val="5C7435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42A6690"/>
    <w:multiLevelType w:val="hybridMultilevel"/>
    <w:tmpl w:val="D9FC4518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64A43687"/>
    <w:multiLevelType w:val="hybridMultilevel"/>
    <w:tmpl w:val="99B0841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1" w15:restartNumberingAfterBreak="0">
    <w:nsid w:val="65095AA6"/>
    <w:multiLevelType w:val="hybridMultilevel"/>
    <w:tmpl w:val="666CBE3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2" w15:restartNumberingAfterBreak="0">
    <w:nsid w:val="65F2341D"/>
    <w:multiLevelType w:val="hybridMultilevel"/>
    <w:tmpl w:val="11CC3AE8"/>
    <w:lvl w:ilvl="0" w:tplc="4DB8244C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7DA6043"/>
    <w:multiLevelType w:val="hybridMultilevel"/>
    <w:tmpl w:val="4AEA5786"/>
    <w:lvl w:ilvl="0" w:tplc="0C0A000B">
      <w:start w:val="1"/>
      <w:numFmt w:val="bullet"/>
      <w:lvlText w:val=""/>
      <w:lvlJc w:val="left"/>
      <w:pPr>
        <w:ind w:left="149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74" w15:restartNumberingAfterBreak="0">
    <w:nsid w:val="6A323E35"/>
    <w:multiLevelType w:val="hybridMultilevel"/>
    <w:tmpl w:val="02583A5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5" w15:restartNumberingAfterBreak="0">
    <w:nsid w:val="6A493798"/>
    <w:multiLevelType w:val="hybridMultilevel"/>
    <w:tmpl w:val="288E2C74"/>
    <w:lvl w:ilvl="0" w:tplc="A182A374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A72639A"/>
    <w:multiLevelType w:val="hybridMultilevel"/>
    <w:tmpl w:val="C698596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21F9F"/>
    <w:multiLevelType w:val="hybridMultilevel"/>
    <w:tmpl w:val="6FA6B78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8" w15:restartNumberingAfterBreak="0">
    <w:nsid w:val="70A83860"/>
    <w:multiLevelType w:val="hybridMultilevel"/>
    <w:tmpl w:val="E8CEA69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9" w15:restartNumberingAfterBreak="0">
    <w:nsid w:val="71337E8B"/>
    <w:multiLevelType w:val="hybridMultilevel"/>
    <w:tmpl w:val="EA1244DA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8C62CE"/>
    <w:multiLevelType w:val="hybridMultilevel"/>
    <w:tmpl w:val="AEE8843E"/>
    <w:lvl w:ilvl="0" w:tplc="68A271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2E87D55"/>
    <w:multiLevelType w:val="hybridMultilevel"/>
    <w:tmpl w:val="F2321BCE"/>
    <w:lvl w:ilvl="0" w:tplc="7964673E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54B20C7"/>
    <w:multiLevelType w:val="hybridMultilevel"/>
    <w:tmpl w:val="B3347C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3" w15:restartNumberingAfterBreak="0">
    <w:nsid w:val="75C00EF9"/>
    <w:multiLevelType w:val="hybridMultilevel"/>
    <w:tmpl w:val="30A6BA52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4" w15:restartNumberingAfterBreak="0">
    <w:nsid w:val="76B72549"/>
    <w:multiLevelType w:val="hybridMultilevel"/>
    <w:tmpl w:val="3B3025C0"/>
    <w:lvl w:ilvl="0" w:tplc="0C0A000F">
      <w:start w:val="1"/>
      <w:numFmt w:val="decimal"/>
      <w:lvlText w:val="%1.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5" w15:restartNumberingAfterBreak="0">
    <w:nsid w:val="77263E89"/>
    <w:multiLevelType w:val="hybridMultilevel"/>
    <w:tmpl w:val="BFDA9304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92D0091"/>
    <w:multiLevelType w:val="hybridMultilevel"/>
    <w:tmpl w:val="BD1452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7" w15:restartNumberingAfterBreak="0">
    <w:nsid w:val="7A1128A6"/>
    <w:multiLevelType w:val="hybridMultilevel"/>
    <w:tmpl w:val="2DF208F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8" w15:restartNumberingAfterBreak="0">
    <w:nsid w:val="7CBD2520"/>
    <w:multiLevelType w:val="hybridMultilevel"/>
    <w:tmpl w:val="5D98E51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9" w15:restartNumberingAfterBreak="0">
    <w:nsid w:val="7E3F1CFD"/>
    <w:multiLevelType w:val="hybridMultilevel"/>
    <w:tmpl w:val="AA18EC3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7E4438E1"/>
    <w:multiLevelType w:val="multilevel"/>
    <w:tmpl w:val="85FA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1" w15:restartNumberingAfterBreak="0">
    <w:nsid w:val="7F4667DD"/>
    <w:multiLevelType w:val="hybridMultilevel"/>
    <w:tmpl w:val="91CCB53C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720961">
    <w:abstractNumId w:val="23"/>
  </w:num>
  <w:num w:numId="2" w16cid:durableId="2094429804">
    <w:abstractNumId w:val="63"/>
  </w:num>
  <w:num w:numId="3" w16cid:durableId="842089417">
    <w:abstractNumId w:val="44"/>
  </w:num>
  <w:num w:numId="4" w16cid:durableId="106971669">
    <w:abstractNumId w:val="66"/>
  </w:num>
  <w:num w:numId="5" w16cid:durableId="1478841946">
    <w:abstractNumId w:val="30"/>
  </w:num>
  <w:num w:numId="6" w16cid:durableId="340939672">
    <w:abstractNumId w:val="41"/>
  </w:num>
  <w:num w:numId="7" w16cid:durableId="2046901654">
    <w:abstractNumId w:val="64"/>
  </w:num>
  <w:num w:numId="8" w16cid:durableId="853878858">
    <w:abstractNumId w:val="51"/>
  </w:num>
  <w:num w:numId="9" w16cid:durableId="559249024">
    <w:abstractNumId w:val="65"/>
  </w:num>
  <w:num w:numId="10" w16cid:durableId="2097363632">
    <w:abstractNumId w:val="24"/>
  </w:num>
  <w:num w:numId="11" w16cid:durableId="1910459481">
    <w:abstractNumId w:val="22"/>
  </w:num>
  <w:num w:numId="12" w16cid:durableId="1669208761">
    <w:abstractNumId w:val="71"/>
  </w:num>
  <w:num w:numId="13" w16cid:durableId="1555461891">
    <w:abstractNumId w:val="86"/>
  </w:num>
  <w:num w:numId="14" w16cid:durableId="1873614314">
    <w:abstractNumId w:val="20"/>
  </w:num>
  <w:num w:numId="15" w16cid:durableId="1460143017">
    <w:abstractNumId w:val="53"/>
  </w:num>
  <w:num w:numId="16" w16cid:durableId="664941696">
    <w:abstractNumId w:val="47"/>
  </w:num>
  <w:num w:numId="17" w16cid:durableId="1181965217">
    <w:abstractNumId w:val="77"/>
  </w:num>
  <w:num w:numId="18" w16cid:durableId="1113864104">
    <w:abstractNumId w:val="16"/>
  </w:num>
  <w:num w:numId="19" w16cid:durableId="588151676">
    <w:abstractNumId w:val="70"/>
  </w:num>
  <w:num w:numId="20" w16cid:durableId="1171021422">
    <w:abstractNumId w:val="29"/>
  </w:num>
  <w:num w:numId="21" w16cid:durableId="1873692446">
    <w:abstractNumId w:val="88"/>
  </w:num>
  <w:num w:numId="22" w16cid:durableId="1280575041">
    <w:abstractNumId w:val="25"/>
  </w:num>
  <w:num w:numId="23" w16cid:durableId="209078959">
    <w:abstractNumId w:val="75"/>
  </w:num>
  <w:num w:numId="24" w16cid:durableId="1149249848">
    <w:abstractNumId w:val="74"/>
  </w:num>
  <w:num w:numId="25" w16cid:durableId="601499189">
    <w:abstractNumId w:val="87"/>
  </w:num>
  <w:num w:numId="26" w16cid:durableId="349376292">
    <w:abstractNumId w:val="2"/>
  </w:num>
  <w:num w:numId="27" w16cid:durableId="785658259">
    <w:abstractNumId w:val="11"/>
  </w:num>
  <w:num w:numId="28" w16cid:durableId="1880165773">
    <w:abstractNumId w:val="5"/>
  </w:num>
  <w:num w:numId="29" w16cid:durableId="614093828">
    <w:abstractNumId w:val="42"/>
  </w:num>
  <w:num w:numId="30" w16cid:durableId="1358695021">
    <w:abstractNumId w:val="50"/>
  </w:num>
  <w:num w:numId="31" w16cid:durableId="303587507">
    <w:abstractNumId w:val="81"/>
  </w:num>
  <w:num w:numId="32" w16cid:durableId="914557201">
    <w:abstractNumId w:val="9"/>
  </w:num>
  <w:num w:numId="33" w16cid:durableId="342825942">
    <w:abstractNumId w:val="49"/>
  </w:num>
  <w:num w:numId="34" w16cid:durableId="1730153981">
    <w:abstractNumId w:val="62"/>
  </w:num>
  <w:num w:numId="35" w16cid:durableId="466312810">
    <w:abstractNumId w:val="82"/>
  </w:num>
  <w:num w:numId="36" w16cid:durableId="1476526146">
    <w:abstractNumId w:val="38"/>
  </w:num>
  <w:num w:numId="37" w16cid:durableId="699547170">
    <w:abstractNumId w:val="37"/>
  </w:num>
  <w:num w:numId="38" w16cid:durableId="122165244">
    <w:abstractNumId w:val="54"/>
  </w:num>
  <w:num w:numId="39" w16cid:durableId="457845933">
    <w:abstractNumId w:val="17"/>
  </w:num>
  <w:num w:numId="40" w16cid:durableId="1228492543">
    <w:abstractNumId w:val="36"/>
  </w:num>
  <w:num w:numId="41" w16cid:durableId="2069718291">
    <w:abstractNumId w:val="57"/>
  </w:num>
  <w:num w:numId="42" w16cid:durableId="433673067">
    <w:abstractNumId w:val="84"/>
  </w:num>
  <w:num w:numId="43" w16cid:durableId="1398896119">
    <w:abstractNumId w:val="61"/>
  </w:num>
  <w:num w:numId="44" w16cid:durableId="1686245443">
    <w:abstractNumId w:val="8"/>
  </w:num>
  <w:num w:numId="45" w16cid:durableId="1624845303">
    <w:abstractNumId w:val="69"/>
  </w:num>
  <w:num w:numId="46" w16cid:durableId="196242586">
    <w:abstractNumId w:val="19"/>
  </w:num>
  <w:num w:numId="47" w16cid:durableId="1218399353">
    <w:abstractNumId w:val="78"/>
  </w:num>
  <w:num w:numId="48" w16cid:durableId="1786148789">
    <w:abstractNumId w:val="27"/>
  </w:num>
  <w:num w:numId="49" w16cid:durableId="1929733772">
    <w:abstractNumId w:val="72"/>
  </w:num>
  <w:num w:numId="50" w16cid:durableId="508570908">
    <w:abstractNumId w:val="39"/>
  </w:num>
  <w:num w:numId="51" w16cid:durableId="348873079">
    <w:abstractNumId w:val="58"/>
  </w:num>
  <w:num w:numId="52" w16cid:durableId="2051413350">
    <w:abstractNumId w:val="14"/>
  </w:num>
  <w:num w:numId="53" w16cid:durableId="1978870769">
    <w:abstractNumId w:val="3"/>
  </w:num>
  <w:num w:numId="54" w16cid:durableId="1472943776">
    <w:abstractNumId w:val="4"/>
  </w:num>
  <w:num w:numId="55" w16cid:durableId="1886866236">
    <w:abstractNumId w:val="79"/>
  </w:num>
  <w:num w:numId="56" w16cid:durableId="198203639">
    <w:abstractNumId w:val="45"/>
  </w:num>
  <w:num w:numId="57" w16cid:durableId="1365331720">
    <w:abstractNumId w:val="31"/>
  </w:num>
  <w:num w:numId="58" w16cid:durableId="1148285216">
    <w:abstractNumId w:val="21"/>
  </w:num>
  <w:num w:numId="59" w16cid:durableId="542407838">
    <w:abstractNumId w:val="18"/>
  </w:num>
  <w:num w:numId="60" w16cid:durableId="704450937">
    <w:abstractNumId w:val="1"/>
  </w:num>
  <w:num w:numId="61" w16cid:durableId="807355970">
    <w:abstractNumId w:val="10"/>
  </w:num>
  <w:num w:numId="62" w16cid:durableId="1749962485">
    <w:abstractNumId w:val="90"/>
  </w:num>
  <w:num w:numId="63" w16cid:durableId="1992902149">
    <w:abstractNumId w:val="91"/>
  </w:num>
  <w:num w:numId="64" w16cid:durableId="1978021772">
    <w:abstractNumId w:val="34"/>
  </w:num>
  <w:num w:numId="65" w16cid:durableId="196237138">
    <w:abstractNumId w:val="28"/>
  </w:num>
  <w:num w:numId="66" w16cid:durableId="1318073751">
    <w:abstractNumId w:val="12"/>
  </w:num>
  <w:num w:numId="67" w16cid:durableId="698358043">
    <w:abstractNumId w:val="48"/>
  </w:num>
  <w:num w:numId="68" w16cid:durableId="1002588732">
    <w:abstractNumId w:val="33"/>
  </w:num>
  <w:num w:numId="69" w16cid:durableId="1829398147">
    <w:abstractNumId w:val="76"/>
  </w:num>
  <w:num w:numId="70" w16cid:durableId="711227992">
    <w:abstractNumId w:val="59"/>
  </w:num>
  <w:num w:numId="71" w16cid:durableId="836917911">
    <w:abstractNumId w:val="7"/>
  </w:num>
  <w:num w:numId="72" w16cid:durableId="760099859">
    <w:abstractNumId w:val="6"/>
  </w:num>
  <w:num w:numId="73" w16cid:durableId="947544783">
    <w:abstractNumId w:val="83"/>
  </w:num>
  <w:num w:numId="74" w16cid:durableId="952592582">
    <w:abstractNumId w:val="56"/>
  </w:num>
  <w:num w:numId="75" w16cid:durableId="51463803">
    <w:abstractNumId w:val="26"/>
  </w:num>
  <w:num w:numId="76" w16cid:durableId="1494103330">
    <w:abstractNumId w:val="46"/>
  </w:num>
  <w:num w:numId="77" w16cid:durableId="1360550546">
    <w:abstractNumId w:val="0"/>
  </w:num>
  <w:num w:numId="78" w16cid:durableId="610280029">
    <w:abstractNumId w:val="85"/>
  </w:num>
  <w:num w:numId="79" w16cid:durableId="179247740">
    <w:abstractNumId w:val="40"/>
  </w:num>
  <w:num w:numId="80" w16cid:durableId="1193615200">
    <w:abstractNumId w:val="55"/>
  </w:num>
  <w:num w:numId="81" w16cid:durableId="2010521421">
    <w:abstractNumId w:val="80"/>
  </w:num>
  <w:num w:numId="82" w16cid:durableId="284700995">
    <w:abstractNumId w:val="68"/>
  </w:num>
  <w:num w:numId="83" w16cid:durableId="1880362813">
    <w:abstractNumId w:val="35"/>
  </w:num>
  <w:num w:numId="84" w16cid:durableId="980812070">
    <w:abstractNumId w:val="52"/>
  </w:num>
  <w:num w:numId="85" w16cid:durableId="571619963">
    <w:abstractNumId w:val="13"/>
  </w:num>
  <w:num w:numId="86" w16cid:durableId="2109695512">
    <w:abstractNumId w:val="32"/>
  </w:num>
  <w:num w:numId="87" w16cid:durableId="1565292977">
    <w:abstractNumId w:val="67"/>
  </w:num>
  <w:num w:numId="88" w16cid:durableId="1816099739">
    <w:abstractNumId w:val="60"/>
  </w:num>
  <w:num w:numId="89" w16cid:durableId="256452566">
    <w:abstractNumId w:val="73"/>
  </w:num>
  <w:num w:numId="90" w16cid:durableId="682980259">
    <w:abstractNumId w:val="89"/>
  </w:num>
  <w:num w:numId="91" w16cid:durableId="1272860481">
    <w:abstractNumId w:val="43"/>
  </w:num>
  <w:num w:numId="92" w16cid:durableId="14977239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attachedTemplate r:id="rId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EF"/>
    <w:rsid w:val="00003E48"/>
    <w:rsid w:val="00015407"/>
    <w:rsid w:val="00023480"/>
    <w:rsid w:val="000361E1"/>
    <w:rsid w:val="00043608"/>
    <w:rsid w:val="00043E5E"/>
    <w:rsid w:val="00047D0E"/>
    <w:rsid w:val="00097AA6"/>
    <w:rsid w:val="000A0D0E"/>
    <w:rsid w:val="000D16E4"/>
    <w:rsid w:val="000E1EEF"/>
    <w:rsid w:val="000E2E2C"/>
    <w:rsid w:val="00116345"/>
    <w:rsid w:val="00121954"/>
    <w:rsid w:val="00130882"/>
    <w:rsid w:val="00172A7D"/>
    <w:rsid w:val="001819B0"/>
    <w:rsid w:val="001968D2"/>
    <w:rsid w:val="001B1A33"/>
    <w:rsid w:val="001C3220"/>
    <w:rsid w:val="001D4ABC"/>
    <w:rsid w:val="001E5014"/>
    <w:rsid w:val="001F0D3F"/>
    <w:rsid w:val="00226EE6"/>
    <w:rsid w:val="002445F5"/>
    <w:rsid w:val="00247A35"/>
    <w:rsid w:val="00251A0F"/>
    <w:rsid w:val="00265641"/>
    <w:rsid w:val="00270E65"/>
    <w:rsid w:val="00276A03"/>
    <w:rsid w:val="002816B8"/>
    <w:rsid w:val="002C219D"/>
    <w:rsid w:val="002D019E"/>
    <w:rsid w:val="003036F4"/>
    <w:rsid w:val="00336C63"/>
    <w:rsid w:val="00362181"/>
    <w:rsid w:val="00375F47"/>
    <w:rsid w:val="0038158C"/>
    <w:rsid w:val="00392C6F"/>
    <w:rsid w:val="003A0884"/>
    <w:rsid w:val="003A2E88"/>
    <w:rsid w:val="003B6BA6"/>
    <w:rsid w:val="003C2640"/>
    <w:rsid w:val="003C2FBE"/>
    <w:rsid w:val="00400C4C"/>
    <w:rsid w:val="00403423"/>
    <w:rsid w:val="004062E2"/>
    <w:rsid w:val="00415789"/>
    <w:rsid w:val="0042226B"/>
    <w:rsid w:val="00450DCF"/>
    <w:rsid w:val="00466D5A"/>
    <w:rsid w:val="00483520"/>
    <w:rsid w:val="004C65B3"/>
    <w:rsid w:val="004D2B25"/>
    <w:rsid w:val="004F249D"/>
    <w:rsid w:val="004F3884"/>
    <w:rsid w:val="00510B8D"/>
    <w:rsid w:val="0051427D"/>
    <w:rsid w:val="005235CC"/>
    <w:rsid w:val="00536267"/>
    <w:rsid w:val="00553770"/>
    <w:rsid w:val="00565C08"/>
    <w:rsid w:val="00565F20"/>
    <w:rsid w:val="00567CCC"/>
    <w:rsid w:val="00571825"/>
    <w:rsid w:val="0059517E"/>
    <w:rsid w:val="005A772D"/>
    <w:rsid w:val="005B015E"/>
    <w:rsid w:val="005B7CC4"/>
    <w:rsid w:val="005F2709"/>
    <w:rsid w:val="0060031E"/>
    <w:rsid w:val="006106A7"/>
    <w:rsid w:val="00626815"/>
    <w:rsid w:val="00630624"/>
    <w:rsid w:val="0063120B"/>
    <w:rsid w:val="00631D91"/>
    <w:rsid w:val="00633B07"/>
    <w:rsid w:val="00670D49"/>
    <w:rsid w:val="006753A8"/>
    <w:rsid w:val="006770F0"/>
    <w:rsid w:val="00692E3C"/>
    <w:rsid w:val="00693216"/>
    <w:rsid w:val="006971EF"/>
    <w:rsid w:val="006A6ACB"/>
    <w:rsid w:val="006C014B"/>
    <w:rsid w:val="006C3BDB"/>
    <w:rsid w:val="006C7617"/>
    <w:rsid w:val="006D74ED"/>
    <w:rsid w:val="006E287D"/>
    <w:rsid w:val="00702350"/>
    <w:rsid w:val="007140B7"/>
    <w:rsid w:val="00723C73"/>
    <w:rsid w:val="00732155"/>
    <w:rsid w:val="0073530C"/>
    <w:rsid w:val="00745DC8"/>
    <w:rsid w:val="00746170"/>
    <w:rsid w:val="00750ED7"/>
    <w:rsid w:val="00752CA5"/>
    <w:rsid w:val="007568B2"/>
    <w:rsid w:val="0076333F"/>
    <w:rsid w:val="00766166"/>
    <w:rsid w:val="0077039B"/>
    <w:rsid w:val="00782AE5"/>
    <w:rsid w:val="00782E15"/>
    <w:rsid w:val="007944A9"/>
    <w:rsid w:val="007947A8"/>
    <w:rsid w:val="007C1D76"/>
    <w:rsid w:val="007D248D"/>
    <w:rsid w:val="007D2998"/>
    <w:rsid w:val="007F0E8B"/>
    <w:rsid w:val="007F1D5C"/>
    <w:rsid w:val="00810CAE"/>
    <w:rsid w:val="00821F7A"/>
    <w:rsid w:val="008374F1"/>
    <w:rsid w:val="00844E17"/>
    <w:rsid w:val="00867559"/>
    <w:rsid w:val="00884F79"/>
    <w:rsid w:val="008873C8"/>
    <w:rsid w:val="008A0A19"/>
    <w:rsid w:val="008C0683"/>
    <w:rsid w:val="008E41DC"/>
    <w:rsid w:val="008E50EF"/>
    <w:rsid w:val="00926150"/>
    <w:rsid w:val="00937E3F"/>
    <w:rsid w:val="009879EC"/>
    <w:rsid w:val="009E260E"/>
    <w:rsid w:val="009E2D30"/>
    <w:rsid w:val="00A32867"/>
    <w:rsid w:val="00A4689B"/>
    <w:rsid w:val="00A71912"/>
    <w:rsid w:val="00A90747"/>
    <w:rsid w:val="00AC0014"/>
    <w:rsid w:val="00AC152E"/>
    <w:rsid w:val="00AC55EF"/>
    <w:rsid w:val="00AE2ED7"/>
    <w:rsid w:val="00AF4721"/>
    <w:rsid w:val="00B00DEA"/>
    <w:rsid w:val="00B04356"/>
    <w:rsid w:val="00B12B40"/>
    <w:rsid w:val="00B30F6E"/>
    <w:rsid w:val="00B637AE"/>
    <w:rsid w:val="00B72120"/>
    <w:rsid w:val="00B75F68"/>
    <w:rsid w:val="00BA1626"/>
    <w:rsid w:val="00BA5BD3"/>
    <w:rsid w:val="00BB0890"/>
    <w:rsid w:val="00BD4A60"/>
    <w:rsid w:val="00BF3D95"/>
    <w:rsid w:val="00C018B2"/>
    <w:rsid w:val="00C12A90"/>
    <w:rsid w:val="00C13F22"/>
    <w:rsid w:val="00C14A30"/>
    <w:rsid w:val="00C67680"/>
    <w:rsid w:val="00CA05A6"/>
    <w:rsid w:val="00CE5D42"/>
    <w:rsid w:val="00CF213B"/>
    <w:rsid w:val="00CF334B"/>
    <w:rsid w:val="00D0688E"/>
    <w:rsid w:val="00D317CB"/>
    <w:rsid w:val="00D46D59"/>
    <w:rsid w:val="00D5545F"/>
    <w:rsid w:val="00D60125"/>
    <w:rsid w:val="00D81BEB"/>
    <w:rsid w:val="00D92FA7"/>
    <w:rsid w:val="00D95CED"/>
    <w:rsid w:val="00DA650D"/>
    <w:rsid w:val="00DB422C"/>
    <w:rsid w:val="00DB48FD"/>
    <w:rsid w:val="00DB69FA"/>
    <w:rsid w:val="00DC108F"/>
    <w:rsid w:val="00DD2031"/>
    <w:rsid w:val="00DE28D5"/>
    <w:rsid w:val="00E03739"/>
    <w:rsid w:val="00E041FD"/>
    <w:rsid w:val="00E04CFE"/>
    <w:rsid w:val="00E26D0F"/>
    <w:rsid w:val="00E315A5"/>
    <w:rsid w:val="00E33B34"/>
    <w:rsid w:val="00E86B95"/>
    <w:rsid w:val="00EB1885"/>
    <w:rsid w:val="00EC07AE"/>
    <w:rsid w:val="00EE4809"/>
    <w:rsid w:val="00EE5A58"/>
    <w:rsid w:val="00F0330E"/>
    <w:rsid w:val="00F06A31"/>
    <w:rsid w:val="00F1728C"/>
    <w:rsid w:val="00F21E07"/>
    <w:rsid w:val="00F27EF6"/>
    <w:rsid w:val="00F40EC7"/>
    <w:rsid w:val="00F55B83"/>
    <w:rsid w:val="00F55DEF"/>
    <w:rsid w:val="00F8079D"/>
    <w:rsid w:val="00F92BC8"/>
    <w:rsid w:val="00F9524E"/>
    <w:rsid w:val="00FB3FFD"/>
    <w:rsid w:val="00FC3773"/>
    <w:rsid w:val="00FD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9B8B49"/>
  <w15:chartTrackingRefBased/>
  <w15:docId w15:val="{29068363-1109-44D5-BD8E-059B96DD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E8B"/>
    <w:rPr>
      <w:rFonts w:ascii="Palatino Linotype" w:hAnsi="Palatino Linotype"/>
    </w:rPr>
  </w:style>
  <w:style w:type="paragraph" w:styleId="Ttulo1">
    <w:name w:val="heading 1"/>
    <w:basedOn w:val="Normal"/>
    <w:next w:val="Normal"/>
    <w:link w:val="Ttulo1Car"/>
    <w:uiPriority w:val="9"/>
    <w:qFormat/>
    <w:rsid w:val="00F9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BC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92BC8"/>
    <w:pPr>
      <w:spacing w:after="0" w:line="240" w:lineRule="auto"/>
    </w:pPr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92BC8"/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2BC8"/>
    <w:rPr>
      <w:rFonts w:ascii="Palatino Linotype" w:hAnsi="Palatino Linotype"/>
    </w:rPr>
  </w:style>
  <w:style w:type="paragraph" w:styleId="Piedepgina">
    <w:name w:val="footer"/>
    <w:basedOn w:val="Normal"/>
    <w:link w:val="Piedepgina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BC8"/>
    <w:rPr>
      <w:rFonts w:ascii="Palatino Linotype" w:hAnsi="Palatino Linotype"/>
    </w:rPr>
  </w:style>
  <w:style w:type="paragraph" w:styleId="TDC1">
    <w:name w:val="toc 1"/>
    <w:basedOn w:val="Normal"/>
    <w:next w:val="Normal"/>
    <w:autoRedefine/>
    <w:uiPriority w:val="39"/>
    <w:unhideWhenUsed/>
    <w:rsid w:val="00F92BC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2BC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F92BC8"/>
    <w:pPr>
      <w:spacing w:after="0" w:line="240" w:lineRule="auto"/>
    </w:pPr>
    <w:rPr>
      <w:rFonts w:ascii="Palatino Linotype" w:hAnsi="Palatino Linoty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2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92BC8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32155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40EC7"/>
    <w:rPr>
      <w:rFonts w:ascii="Courier New" w:eastAsia="Times New Roman" w:hAnsi="Courier New" w:cs="Courier New"/>
      <w:sz w:val="20"/>
      <w:szCs w:val="20"/>
    </w:rPr>
  </w:style>
  <w:style w:type="table" w:styleId="Tablaconcuadrculaclara">
    <w:name w:val="Grid Table Light"/>
    <w:basedOn w:val="Tablanormal"/>
    <w:uiPriority w:val="40"/>
    <w:rsid w:val="00AF47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8080/blog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66" Type="http://schemas.openxmlformats.org/officeDocument/2006/relationships/image" Target="media/image55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s://codeberg.org/pluja/web-whisp" TargetMode="External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1.png"/><Relationship Id="rId70" Type="http://schemas.openxmlformats.org/officeDocument/2006/relationships/hyperlink" Target="https://sergarb1.github.io/CursoIntroduccionADocker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yperlink" Target="https://code.visualstudio.com/docs/getstarted/getting-started" TargetMode="External"/><Relationship Id="rId65" Type="http://schemas.openxmlformats.org/officeDocument/2006/relationships/image" Target="media/image54.png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hyperlink" Target="https://cloud.google.com/kubernetes-engine/kubernetes-comic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ia\Documents\2DAM-SEMI\2-%20SISTEMA%20DE%20GESTI&#211;N%20EMPRESARIAL%20(SGE)\z-plantilla%20portada\SISTEMA%20de%20GESTION%20EMPRESARIAL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BA597-13DD-4A72-B626-CAC8A7A6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SISTEMA de GESTION EMPRESARIAL.dotx</Template>
  <TotalTime>1071</TotalTime>
  <Pages>25</Pages>
  <Words>2114</Words>
  <Characters>11633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GESTIÓN EMPRESARIAL</vt:lpstr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EMPRESARIAL</dc:title>
  <dc:subject/>
  <dc:creator>Miriam Mendieta Racedo.-</dc:creator>
  <cp:keywords/>
  <dc:description/>
  <cp:lastModifiedBy>Maite  Agostina Delgado Mendieta</cp:lastModifiedBy>
  <cp:revision>13</cp:revision>
  <cp:lastPrinted>2025-10-15T11:28:00Z</cp:lastPrinted>
  <dcterms:created xsi:type="dcterms:W3CDTF">2025-10-13T19:05:00Z</dcterms:created>
  <dcterms:modified xsi:type="dcterms:W3CDTF">2025-10-15T11:29:00Z</dcterms:modified>
</cp:coreProperties>
</file>